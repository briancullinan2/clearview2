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9576"/>
      </w:tblGrid>
      <w:tr w:rsidR="006B7704" w:rsidRPr="00FD450F" w:rsidTr="00823891">
        <w:trPr>
          <w:cantSplit/>
        </w:trPr>
        <w:tc>
          <w:tcPr>
            <w:tcW w:w="9576" w:type="dxa"/>
          </w:tcPr>
          <w:p w:rsidR="006B7704" w:rsidRPr="00FD450F" w:rsidRDefault="006B7704" w:rsidP="006B7704">
            <w:pPr>
              <w:pStyle w:val="TableTitle"/>
              <w:rPr>
                <w:lang w:val="en-US"/>
              </w:rPr>
            </w:pPr>
            <w:bookmarkStart w:id="0" w:name="_GoBack"/>
            <w:bookmarkEnd w:id="0"/>
            <w:r w:rsidRPr="00FD450F">
              <w:rPr>
                <w:lang w:val="en-US"/>
              </w:rPr>
              <w:t>Instructions</w:t>
            </w:r>
          </w:p>
        </w:tc>
      </w:tr>
      <w:tr w:rsidR="006B7704" w:rsidRPr="00FD450F" w:rsidTr="00823891">
        <w:trPr>
          <w:cantSplit/>
        </w:trPr>
        <w:tc>
          <w:tcPr>
            <w:tcW w:w="9576" w:type="dxa"/>
          </w:tcPr>
          <w:p w:rsidR="006B7704" w:rsidRPr="00FD450F" w:rsidRDefault="00B55F97" w:rsidP="009618BA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 xml:space="preserve">Use this form to document </w:t>
            </w:r>
            <w:r w:rsidR="009618BA">
              <w:rPr>
                <w:lang w:val="en-US"/>
              </w:rPr>
              <w:t>decisions and changes made during an Initial Change Review</w:t>
            </w:r>
            <w:r w:rsidR="002E52AA" w:rsidRPr="00FD450F">
              <w:rPr>
                <w:lang w:val="en-US"/>
              </w:rPr>
              <w:t xml:space="preserve">. </w:t>
            </w:r>
            <w:r w:rsidR="009618BA">
              <w:rPr>
                <w:lang w:val="en-US"/>
              </w:rPr>
              <w:t xml:space="preserve">During an Initial Change Review each new Software Change Request (SCR) is reviewed and a priority assigned and any existing SCR may be reviewed and changed. </w:t>
            </w:r>
            <w:r w:rsidR="002E52AA" w:rsidRPr="00FD450F">
              <w:rPr>
                <w:lang w:val="en-US"/>
              </w:rPr>
              <w:t xml:space="preserve">This form </w:t>
            </w:r>
            <w:r w:rsidR="008A38E9" w:rsidRPr="00FD450F">
              <w:rPr>
                <w:lang w:val="en-US"/>
              </w:rPr>
              <w:t>may</w:t>
            </w:r>
            <w:r w:rsidR="002E52AA" w:rsidRPr="00FD450F">
              <w:rPr>
                <w:lang w:val="en-US"/>
              </w:rPr>
              <w:t xml:space="preserve"> be completed</w:t>
            </w:r>
            <w:r w:rsidR="009618BA">
              <w:rPr>
                <w:lang w:val="en-US"/>
              </w:rPr>
              <w:t xml:space="preserve"> during the review or</w:t>
            </w:r>
            <w:r w:rsidR="002E52AA" w:rsidRPr="00FD450F">
              <w:rPr>
                <w:lang w:val="en-US"/>
              </w:rPr>
              <w:t xml:space="preserve"> immediately after the review and circulated for signatures.</w:t>
            </w:r>
          </w:p>
        </w:tc>
      </w:tr>
    </w:tbl>
    <w:p w:rsidR="001637F9" w:rsidRPr="00FD450F" w:rsidRDefault="001637F9" w:rsidP="006B7704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710"/>
        <w:gridCol w:w="1288"/>
        <w:gridCol w:w="7578"/>
      </w:tblGrid>
      <w:tr w:rsidR="0073513D" w:rsidRPr="00FD450F" w:rsidTr="001C72BD">
        <w:trPr>
          <w:cantSplit/>
          <w:tblHeader/>
        </w:trPr>
        <w:tc>
          <w:tcPr>
            <w:tcW w:w="9576" w:type="dxa"/>
            <w:gridSpan w:val="3"/>
          </w:tcPr>
          <w:p w:rsidR="0073513D" w:rsidRPr="00FD450F" w:rsidRDefault="0073513D" w:rsidP="00934ED1">
            <w:pPr>
              <w:pStyle w:val="TableTitle"/>
              <w:rPr>
                <w:lang w:val="en-US"/>
              </w:rPr>
            </w:pPr>
            <w:r>
              <w:rPr>
                <w:lang w:val="en-US"/>
              </w:rPr>
              <w:t>items reviewed</w:t>
            </w:r>
          </w:p>
        </w:tc>
      </w:tr>
      <w:tr w:rsidR="0073513D" w:rsidRPr="00FD450F" w:rsidTr="004A72A1">
        <w:trPr>
          <w:cantSplit/>
          <w:tblHeader/>
        </w:trPr>
        <w:tc>
          <w:tcPr>
            <w:tcW w:w="9576" w:type="dxa"/>
            <w:gridSpan w:val="3"/>
          </w:tcPr>
          <w:p w:rsidR="0073513D" w:rsidRPr="00FD450F" w:rsidRDefault="0073513D" w:rsidP="0073513D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 xml:space="preserve">Itemize </w:t>
            </w:r>
            <w:r>
              <w:rPr>
                <w:lang w:val="en-US"/>
              </w:rPr>
              <w:t>SCRs, priority assigned, and additional changes</w:t>
            </w:r>
            <w:r w:rsidRPr="00FD450F">
              <w:rPr>
                <w:lang w:val="en-US"/>
              </w:rPr>
              <w:t>. Additional details should be attached, as appropriate.</w:t>
            </w:r>
          </w:p>
        </w:tc>
      </w:tr>
      <w:tr w:rsidR="0073513D" w:rsidRPr="00FD450F" w:rsidTr="0073513D">
        <w:trPr>
          <w:cantSplit/>
          <w:tblHeader/>
        </w:trPr>
        <w:tc>
          <w:tcPr>
            <w:tcW w:w="710" w:type="dxa"/>
          </w:tcPr>
          <w:p w:rsidR="0073513D" w:rsidRPr="00FD450F" w:rsidRDefault="0073513D" w:rsidP="00934ED1">
            <w:pPr>
              <w:pStyle w:val="TableHeading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SCR </w:t>
            </w:r>
            <w:r w:rsidRPr="00FD450F">
              <w:rPr>
                <w:lang w:val="en-US"/>
              </w:rPr>
              <w:t>#</w:t>
            </w:r>
          </w:p>
        </w:tc>
        <w:tc>
          <w:tcPr>
            <w:tcW w:w="1288" w:type="dxa"/>
          </w:tcPr>
          <w:p w:rsidR="0073513D" w:rsidRPr="00FD450F" w:rsidRDefault="0073513D" w:rsidP="00934ED1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7578" w:type="dxa"/>
          </w:tcPr>
          <w:p w:rsidR="0073513D" w:rsidRPr="00FD450F" w:rsidRDefault="0073513D" w:rsidP="00934ED1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Additional Changes</w:t>
            </w:r>
          </w:p>
        </w:tc>
      </w:tr>
      <w:tr w:rsidR="0073513D" w:rsidRPr="00FD450F" w:rsidTr="0073513D">
        <w:trPr>
          <w:cantSplit/>
        </w:trPr>
        <w:tc>
          <w:tcPr>
            <w:tcW w:w="710" w:type="dxa"/>
          </w:tcPr>
          <w:p w:rsidR="0073513D" w:rsidRPr="00FD450F" w:rsidRDefault="0073513D" w:rsidP="00934ED1">
            <w:pPr>
              <w:jc w:val="center"/>
            </w:pPr>
            <w:r>
              <w:t>#</w:t>
            </w:r>
          </w:p>
        </w:tc>
        <w:tc>
          <w:tcPr>
            <w:tcW w:w="1288" w:type="dxa"/>
          </w:tcPr>
          <w:p w:rsidR="0073513D" w:rsidRPr="00FD450F" w:rsidRDefault="0073513D" w:rsidP="006B7704"/>
        </w:tc>
        <w:tc>
          <w:tcPr>
            <w:tcW w:w="7578" w:type="dxa"/>
          </w:tcPr>
          <w:p w:rsidR="0073513D" w:rsidRPr="00FD450F" w:rsidRDefault="0073513D" w:rsidP="006B7704"/>
        </w:tc>
      </w:tr>
      <w:tr w:rsidR="0073513D" w:rsidRPr="00FD450F" w:rsidTr="0073513D">
        <w:trPr>
          <w:cantSplit/>
        </w:trPr>
        <w:tc>
          <w:tcPr>
            <w:tcW w:w="710" w:type="dxa"/>
          </w:tcPr>
          <w:p w:rsidR="0073513D" w:rsidRPr="00FD450F" w:rsidRDefault="0073513D" w:rsidP="00934ED1">
            <w:pPr>
              <w:jc w:val="center"/>
            </w:pPr>
            <w:r>
              <w:t>#</w:t>
            </w:r>
          </w:p>
        </w:tc>
        <w:tc>
          <w:tcPr>
            <w:tcW w:w="1288" w:type="dxa"/>
          </w:tcPr>
          <w:p w:rsidR="0073513D" w:rsidRPr="00FD450F" w:rsidRDefault="0073513D" w:rsidP="006B7704"/>
        </w:tc>
        <w:tc>
          <w:tcPr>
            <w:tcW w:w="7578" w:type="dxa"/>
          </w:tcPr>
          <w:p w:rsidR="0073513D" w:rsidRPr="00FD450F" w:rsidRDefault="0073513D" w:rsidP="006B7704"/>
        </w:tc>
      </w:tr>
      <w:tr w:rsidR="0073513D" w:rsidRPr="00FD450F" w:rsidTr="0073513D">
        <w:trPr>
          <w:cantSplit/>
        </w:trPr>
        <w:tc>
          <w:tcPr>
            <w:tcW w:w="710" w:type="dxa"/>
          </w:tcPr>
          <w:p w:rsidR="0073513D" w:rsidRPr="00FD450F" w:rsidRDefault="0073513D" w:rsidP="00934ED1">
            <w:pPr>
              <w:jc w:val="center"/>
            </w:pPr>
            <w:r>
              <w:t>#</w:t>
            </w:r>
          </w:p>
        </w:tc>
        <w:tc>
          <w:tcPr>
            <w:tcW w:w="1288" w:type="dxa"/>
          </w:tcPr>
          <w:p w:rsidR="0073513D" w:rsidRPr="00FD450F" w:rsidRDefault="0073513D" w:rsidP="006B7704"/>
        </w:tc>
        <w:tc>
          <w:tcPr>
            <w:tcW w:w="7578" w:type="dxa"/>
          </w:tcPr>
          <w:p w:rsidR="0073513D" w:rsidRPr="00FD450F" w:rsidRDefault="0073513D" w:rsidP="006B7704"/>
        </w:tc>
      </w:tr>
    </w:tbl>
    <w:p w:rsidR="00934ED1" w:rsidRPr="00FD450F" w:rsidRDefault="00934ED1" w:rsidP="006B7704"/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6858"/>
        <w:gridCol w:w="1710"/>
        <w:gridCol w:w="1008"/>
      </w:tblGrid>
      <w:tr w:rsidR="00B55F97" w:rsidRPr="00FD450F" w:rsidTr="008A38E9">
        <w:trPr>
          <w:cantSplit/>
          <w:tblHeader/>
        </w:trPr>
        <w:tc>
          <w:tcPr>
            <w:tcW w:w="9576" w:type="dxa"/>
            <w:gridSpan w:val="3"/>
          </w:tcPr>
          <w:p w:rsidR="00B55F97" w:rsidRPr="00FD450F" w:rsidRDefault="00B55F97" w:rsidP="00B55F97">
            <w:pPr>
              <w:pStyle w:val="TableTitle"/>
              <w:rPr>
                <w:lang w:val="en-US"/>
              </w:rPr>
            </w:pPr>
            <w:r w:rsidRPr="00FD450F">
              <w:rPr>
                <w:lang w:val="en-US"/>
              </w:rPr>
              <w:t>Action Items</w:t>
            </w:r>
          </w:p>
        </w:tc>
      </w:tr>
      <w:tr w:rsidR="00B55F97" w:rsidRPr="00FD450F" w:rsidTr="008A38E9">
        <w:trPr>
          <w:cantSplit/>
          <w:tblHeader/>
        </w:trPr>
        <w:tc>
          <w:tcPr>
            <w:tcW w:w="6858" w:type="dxa"/>
          </w:tcPr>
          <w:p w:rsidR="00B55F97" w:rsidRPr="00FD450F" w:rsidRDefault="00B55F97" w:rsidP="00B55F97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Description</w:t>
            </w:r>
          </w:p>
        </w:tc>
        <w:tc>
          <w:tcPr>
            <w:tcW w:w="1710" w:type="dxa"/>
          </w:tcPr>
          <w:p w:rsidR="00B55F97" w:rsidRPr="00FD450F" w:rsidRDefault="00B55F97" w:rsidP="00B55F97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Assigned To</w:t>
            </w:r>
          </w:p>
        </w:tc>
        <w:tc>
          <w:tcPr>
            <w:tcW w:w="1008" w:type="dxa"/>
          </w:tcPr>
          <w:p w:rsidR="00B55F97" w:rsidRPr="00FD450F" w:rsidRDefault="00B55F97" w:rsidP="00B55F97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Due Date</w:t>
            </w:r>
          </w:p>
        </w:tc>
      </w:tr>
      <w:tr w:rsidR="00B55F97" w:rsidRPr="00FD450F" w:rsidTr="008A38E9">
        <w:trPr>
          <w:cantSplit/>
        </w:trPr>
        <w:tc>
          <w:tcPr>
            <w:tcW w:w="6858" w:type="dxa"/>
          </w:tcPr>
          <w:p w:rsidR="00B55F97" w:rsidRPr="00FD450F" w:rsidRDefault="00B55F97" w:rsidP="006B7704"/>
        </w:tc>
        <w:tc>
          <w:tcPr>
            <w:tcW w:w="1710" w:type="dxa"/>
          </w:tcPr>
          <w:p w:rsidR="00B55F97" w:rsidRPr="00FD450F" w:rsidRDefault="00B55F97" w:rsidP="006B7704"/>
        </w:tc>
        <w:tc>
          <w:tcPr>
            <w:tcW w:w="1008" w:type="dxa"/>
          </w:tcPr>
          <w:p w:rsidR="00B55F97" w:rsidRPr="00FD450F" w:rsidRDefault="00B55F97" w:rsidP="006B7704"/>
        </w:tc>
      </w:tr>
      <w:tr w:rsidR="00B55F97" w:rsidRPr="00FD450F" w:rsidTr="008A38E9">
        <w:trPr>
          <w:cantSplit/>
        </w:trPr>
        <w:tc>
          <w:tcPr>
            <w:tcW w:w="6858" w:type="dxa"/>
          </w:tcPr>
          <w:p w:rsidR="00B55F97" w:rsidRPr="00FD450F" w:rsidRDefault="00B55F97" w:rsidP="006B7704"/>
        </w:tc>
        <w:tc>
          <w:tcPr>
            <w:tcW w:w="1710" w:type="dxa"/>
          </w:tcPr>
          <w:p w:rsidR="00B55F97" w:rsidRPr="00FD450F" w:rsidRDefault="00B55F97" w:rsidP="006B7704"/>
        </w:tc>
        <w:tc>
          <w:tcPr>
            <w:tcW w:w="1008" w:type="dxa"/>
          </w:tcPr>
          <w:p w:rsidR="00B55F97" w:rsidRPr="00FD450F" w:rsidRDefault="00B55F97" w:rsidP="006B7704"/>
        </w:tc>
      </w:tr>
    </w:tbl>
    <w:p w:rsidR="00FD450F" w:rsidRDefault="00FD450F" w:rsidP="006B7704">
      <w:pPr>
        <w:rPr>
          <w:lang w:val="fr-FR"/>
        </w:rPr>
      </w:pP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96"/>
        <w:gridCol w:w="2292"/>
        <w:gridCol w:w="900"/>
        <w:gridCol w:w="1596"/>
        <w:gridCol w:w="2274"/>
        <w:gridCol w:w="918"/>
      </w:tblGrid>
      <w:tr w:rsidR="00FD450F" w:rsidRPr="00FD450F" w:rsidTr="00801961">
        <w:tc>
          <w:tcPr>
            <w:tcW w:w="9576" w:type="dxa"/>
            <w:gridSpan w:val="6"/>
          </w:tcPr>
          <w:p w:rsidR="00FD450F" w:rsidRPr="00FD450F" w:rsidRDefault="00FD450F" w:rsidP="00801961">
            <w:pPr>
              <w:pStyle w:val="TableTitle"/>
              <w:rPr>
                <w:lang w:val="en-US"/>
              </w:rPr>
            </w:pPr>
            <w:r w:rsidRPr="00FD450F">
              <w:rPr>
                <w:lang w:val="en-US"/>
              </w:rPr>
              <w:t>reviewer approvals</w:t>
            </w:r>
          </w:p>
        </w:tc>
      </w:tr>
      <w:tr w:rsidR="00FD450F" w:rsidRPr="00FD450F" w:rsidTr="00801961">
        <w:tc>
          <w:tcPr>
            <w:tcW w:w="1596" w:type="dxa"/>
          </w:tcPr>
          <w:p w:rsidR="00FD450F" w:rsidRPr="00FD450F" w:rsidRDefault="00FD450F" w:rsidP="00801961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Name &amp; Title</w:t>
            </w:r>
          </w:p>
        </w:tc>
        <w:tc>
          <w:tcPr>
            <w:tcW w:w="2292" w:type="dxa"/>
          </w:tcPr>
          <w:p w:rsidR="00FD450F" w:rsidRPr="00FD450F" w:rsidRDefault="00FD450F" w:rsidP="00801961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Signature</w:t>
            </w:r>
          </w:p>
        </w:tc>
        <w:tc>
          <w:tcPr>
            <w:tcW w:w="900" w:type="dxa"/>
          </w:tcPr>
          <w:p w:rsidR="00FD450F" w:rsidRPr="00FD450F" w:rsidRDefault="00FD450F" w:rsidP="00801961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Date</w:t>
            </w:r>
          </w:p>
        </w:tc>
        <w:tc>
          <w:tcPr>
            <w:tcW w:w="1596" w:type="dxa"/>
          </w:tcPr>
          <w:p w:rsidR="00FD450F" w:rsidRPr="00FD450F" w:rsidRDefault="00FD450F" w:rsidP="00801961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Name &amp; Title</w:t>
            </w:r>
          </w:p>
        </w:tc>
        <w:tc>
          <w:tcPr>
            <w:tcW w:w="2274" w:type="dxa"/>
          </w:tcPr>
          <w:p w:rsidR="00FD450F" w:rsidRPr="00FD450F" w:rsidRDefault="00FD450F" w:rsidP="00801961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Signature</w:t>
            </w:r>
          </w:p>
        </w:tc>
        <w:tc>
          <w:tcPr>
            <w:tcW w:w="918" w:type="dxa"/>
          </w:tcPr>
          <w:p w:rsidR="00FD450F" w:rsidRPr="00FD450F" w:rsidRDefault="00FD450F" w:rsidP="00801961">
            <w:pPr>
              <w:pStyle w:val="TableHeading"/>
              <w:rPr>
                <w:lang w:val="en-US"/>
              </w:rPr>
            </w:pPr>
            <w:r w:rsidRPr="00FD450F">
              <w:rPr>
                <w:lang w:val="en-US"/>
              </w:rPr>
              <w:t>Date</w:t>
            </w:r>
          </w:p>
        </w:tc>
      </w:tr>
      <w:tr w:rsidR="00FD450F" w:rsidRPr="00FD450F" w:rsidTr="00801961">
        <w:tc>
          <w:tcPr>
            <w:tcW w:w="1596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Name 1</w:t>
            </w:r>
          </w:p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92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  <w:tc>
          <w:tcPr>
            <w:tcW w:w="900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  <w:tc>
          <w:tcPr>
            <w:tcW w:w="1596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Name 3</w:t>
            </w:r>
          </w:p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74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  <w:tc>
          <w:tcPr>
            <w:tcW w:w="918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</w:tr>
      <w:tr w:rsidR="00FD450F" w:rsidRPr="00FD450F" w:rsidTr="00801961">
        <w:tc>
          <w:tcPr>
            <w:tcW w:w="1596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Name 2</w:t>
            </w:r>
          </w:p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92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  <w:tc>
          <w:tcPr>
            <w:tcW w:w="900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  <w:tc>
          <w:tcPr>
            <w:tcW w:w="1596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Name 4</w:t>
            </w:r>
          </w:p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  <w:r w:rsidRPr="00FD450F">
              <w:rPr>
                <w:lang w:val="en-US"/>
              </w:rPr>
              <w:t>Title</w:t>
            </w:r>
          </w:p>
        </w:tc>
        <w:tc>
          <w:tcPr>
            <w:tcW w:w="2274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  <w:tc>
          <w:tcPr>
            <w:tcW w:w="918" w:type="dxa"/>
          </w:tcPr>
          <w:p w:rsidR="00FD450F" w:rsidRPr="00FD450F" w:rsidRDefault="00FD450F" w:rsidP="00801961">
            <w:pPr>
              <w:pStyle w:val="TableContent"/>
              <w:rPr>
                <w:lang w:val="en-US"/>
              </w:rPr>
            </w:pPr>
          </w:p>
        </w:tc>
      </w:tr>
    </w:tbl>
    <w:p w:rsidR="00FD450F" w:rsidRDefault="00FD450F" w:rsidP="006B7704">
      <w:pPr>
        <w:rPr>
          <w:lang w:val="fr-FR"/>
        </w:rPr>
      </w:pPr>
    </w:p>
    <w:sectPr w:rsidR="00FD450F" w:rsidSect="006B770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C55" w:rsidRDefault="000C4C55" w:rsidP="00237642">
      <w:r>
        <w:separator/>
      </w:r>
    </w:p>
  </w:endnote>
  <w:endnote w:type="continuationSeparator" w:id="0">
    <w:p w:rsidR="000C4C55" w:rsidRDefault="000C4C55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="00056566" w:rsidRPr="00FD450F" w:rsidRDefault="009618BA" w:rsidP="00F37682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Software Change Request Review</w:t>
        </w:r>
        <w:r w:rsidR="00056566" w:rsidRPr="00FD450F">
          <w:rPr>
            <w:sz w:val="18"/>
            <w:szCs w:val="18"/>
          </w:rPr>
          <w:t xml:space="preserve"> Form</w:t>
        </w:r>
        <w:r w:rsidR="00056566" w:rsidRPr="00FD450F">
          <w:rPr>
            <w:sz w:val="18"/>
            <w:szCs w:val="18"/>
          </w:rPr>
          <w:tab/>
        </w:r>
        <w:r w:rsidR="00056566" w:rsidRPr="00FD450F">
          <w:rPr>
            <w:sz w:val="18"/>
            <w:szCs w:val="18"/>
          </w:rPr>
          <w:tab/>
          <w:t>Confidential &amp; Proprietary</w:t>
        </w:r>
        <w:r w:rsidR="00056566" w:rsidRPr="00FD450F">
          <w:rPr>
            <w:sz w:val="18"/>
            <w:szCs w:val="18"/>
          </w:rPr>
          <w:tab/>
          <w:t xml:space="preserve">  </w:t>
        </w:r>
      </w:p>
      <w:p w:rsidR="00056566" w:rsidRPr="00FD450F" w:rsidRDefault="009618BA" w:rsidP="00F37682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Document Number: EGF-015</w:t>
        </w:r>
        <w:r w:rsidR="00056566" w:rsidRPr="00FD450F">
          <w:rPr>
            <w:sz w:val="18"/>
            <w:szCs w:val="18"/>
          </w:rPr>
          <w:tab/>
        </w:r>
        <w:r w:rsidR="00056566" w:rsidRPr="00FD450F">
          <w:rPr>
            <w:sz w:val="18"/>
            <w:szCs w:val="18"/>
          </w:rPr>
          <w:tab/>
        </w:r>
        <w:r w:rsidR="00C26F82" w:rsidRPr="00C26F82">
          <w:rPr>
            <w:sz w:val="18"/>
            <w:szCs w:val="18"/>
          </w:rPr>
          <w:t xml:space="preserve">Page </w:t>
        </w:r>
        <w:r w:rsidR="00C26F82" w:rsidRPr="00C26F82">
          <w:rPr>
            <w:sz w:val="18"/>
            <w:szCs w:val="18"/>
          </w:rPr>
          <w:fldChar w:fldCharType="begin"/>
        </w:r>
        <w:r w:rsidR="00C26F82" w:rsidRPr="00C26F82">
          <w:rPr>
            <w:sz w:val="18"/>
            <w:szCs w:val="18"/>
          </w:rPr>
          <w:instrText xml:space="preserve"> PAGE  \* Arabic  \* MERGEFORMAT </w:instrText>
        </w:r>
        <w:r w:rsidR="00C26F82" w:rsidRPr="00C26F82">
          <w:rPr>
            <w:sz w:val="18"/>
            <w:szCs w:val="18"/>
          </w:rPr>
          <w:fldChar w:fldCharType="separate"/>
        </w:r>
        <w:r w:rsidR="00C26F82">
          <w:rPr>
            <w:noProof/>
            <w:sz w:val="18"/>
            <w:szCs w:val="18"/>
          </w:rPr>
          <w:t>1</w:t>
        </w:r>
        <w:r w:rsidR="00C26F82" w:rsidRPr="00C26F82">
          <w:rPr>
            <w:sz w:val="18"/>
            <w:szCs w:val="18"/>
          </w:rPr>
          <w:fldChar w:fldCharType="end"/>
        </w:r>
        <w:r w:rsidR="00C26F82" w:rsidRPr="00C26F82">
          <w:rPr>
            <w:sz w:val="18"/>
            <w:szCs w:val="18"/>
          </w:rPr>
          <w:t xml:space="preserve"> of </w:t>
        </w:r>
        <w:r w:rsidR="00C26F82" w:rsidRPr="00C26F82">
          <w:rPr>
            <w:sz w:val="18"/>
            <w:szCs w:val="18"/>
          </w:rPr>
          <w:fldChar w:fldCharType="begin"/>
        </w:r>
        <w:r w:rsidR="00C26F82" w:rsidRPr="00C26F82">
          <w:rPr>
            <w:sz w:val="18"/>
            <w:szCs w:val="18"/>
          </w:rPr>
          <w:instrText xml:space="preserve"> NUMPAGES  \* Arabic  \* MERGEFORMAT </w:instrText>
        </w:r>
        <w:r w:rsidR="00C26F82" w:rsidRPr="00C26F82">
          <w:rPr>
            <w:sz w:val="18"/>
            <w:szCs w:val="18"/>
          </w:rPr>
          <w:fldChar w:fldCharType="separate"/>
        </w:r>
        <w:r w:rsidR="00C26F82">
          <w:rPr>
            <w:noProof/>
            <w:sz w:val="18"/>
            <w:szCs w:val="18"/>
          </w:rPr>
          <w:t>1</w:t>
        </w:r>
        <w:r w:rsidR="00C26F82" w:rsidRPr="00C26F82">
          <w:rPr>
            <w:sz w:val="18"/>
            <w:szCs w:val="18"/>
          </w:rPr>
          <w:fldChar w:fldCharType="end"/>
        </w:r>
      </w:p>
      <w:p w:rsidR="00056566" w:rsidRPr="00FD450F" w:rsidRDefault="00056566" w:rsidP="00FD450F">
        <w:pPr>
          <w:pStyle w:val="Footer"/>
          <w:rPr>
            <w:sz w:val="18"/>
            <w:szCs w:val="18"/>
          </w:rPr>
        </w:pPr>
        <w:r w:rsidRPr="00FD450F">
          <w:rPr>
            <w:sz w:val="18"/>
            <w:szCs w:val="18"/>
          </w:rPr>
          <w:t>Version Number:  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C55" w:rsidRDefault="000C4C55" w:rsidP="00237642">
      <w:r>
        <w:separator/>
      </w:r>
    </w:p>
  </w:footnote>
  <w:footnote w:type="continuationSeparator" w:id="0">
    <w:p w:rsidR="000C4C55" w:rsidRDefault="000C4C55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056566" w:rsidTr="00FD450F">
      <w:trPr>
        <w:trHeight w:val="710"/>
      </w:trPr>
      <w:tc>
        <w:tcPr>
          <w:tcW w:w="3798" w:type="dxa"/>
          <w:vAlign w:val="center"/>
        </w:tcPr>
        <w:p w:rsidR="00056566" w:rsidRDefault="00056566" w:rsidP="0082578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409C0FB" wp14:editId="353D43C3">
                <wp:extent cx="1562100" cy="473364"/>
                <wp:effectExtent l="0" t="0" r="0" b="317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473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056566" w:rsidRPr="009618BA" w:rsidRDefault="009618BA" w:rsidP="00FD450F">
          <w:pPr>
            <w:pStyle w:val="HeadingTitle"/>
            <w:rPr>
              <w:sz w:val="32"/>
              <w:szCs w:val="32"/>
            </w:rPr>
          </w:pPr>
          <w:r w:rsidRPr="009618BA">
            <w:rPr>
              <w:sz w:val="32"/>
              <w:szCs w:val="32"/>
            </w:rPr>
            <w:t>Software Change Request Review</w:t>
          </w:r>
          <w:r w:rsidR="00056566" w:rsidRPr="009618BA">
            <w:rPr>
              <w:sz w:val="32"/>
              <w:szCs w:val="32"/>
            </w:rPr>
            <w:t xml:space="preserve"> Form</w:t>
          </w:r>
        </w:p>
      </w:tc>
    </w:tr>
  </w:tbl>
  <w:p w:rsidR="00056566" w:rsidRDefault="00056566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F48011A"/>
    <w:multiLevelType w:val="hybridMultilevel"/>
    <w:tmpl w:val="D9A0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55F21"/>
    <w:multiLevelType w:val="hybridMultilevel"/>
    <w:tmpl w:val="9FC6F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76746"/>
    <w:multiLevelType w:val="hybridMultilevel"/>
    <w:tmpl w:val="4C5001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83E6D5D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7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5261"/>
    <w:rsid w:val="00056566"/>
    <w:rsid w:val="00062CC8"/>
    <w:rsid w:val="00080866"/>
    <w:rsid w:val="000A7329"/>
    <w:rsid w:val="000B01F5"/>
    <w:rsid w:val="000C1E11"/>
    <w:rsid w:val="000C4C55"/>
    <w:rsid w:val="000E0756"/>
    <w:rsid w:val="00106D3F"/>
    <w:rsid w:val="001637F9"/>
    <w:rsid w:val="00176C7B"/>
    <w:rsid w:val="00237642"/>
    <w:rsid w:val="00256E3C"/>
    <w:rsid w:val="00263B6C"/>
    <w:rsid w:val="0029525C"/>
    <w:rsid w:val="002A00ED"/>
    <w:rsid w:val="002B5884"/>
    <w:rsid w:val="002D425C"/>
    <w:rsid w:val="002E52AA"/>
    <w:rsid w:val="00326FA7"/>
    <w:rsid w:val="0033346B"/>
    <w:rsid w:val="00336A74"/>
    <w:rsid w:val="003739A2"/>
    <w:rsid w:val="003A1B14"/>
    <w:rsid w:val="003B6029"/>
    <w:rsid w:val="003D050D"/>
    <w:rsid w:val="00406CBB"/>
    <w:rsid w:val="00416C0E"/>
    <w:rsid w:val="00494ECD"/>
    <w:rsid w:val="004C65C6"/>
    <w:rsid w:val="004D270E"/>
    <w:rsid w:val="0054671C"/>
    <w:rsid w:val="005652DF"/>
    <w:rsid w:val="005D6ECD"/>
    <w:rsid w:val="005F08A5"/>
    <w:rsid w:val="005F0F3F"/>
    <w:rsid w:val="005F3652"/>
    <w:rsid w:val="00606942"/>
    <w:rsid w:val="00625E9F"/>
    <w:rsid w:val="0065054B"/>
    <w:rsid w:val="006723EC"/>
    <w:rsid w:val="00677F1E"/>
    <w:rsid w:val="006B7704"/>
    <w:rsid w:val="006D4CA6"/>
    <w:rsid w:val="0073513D"/>
    <w:rsid w:val="00750C29"/>
    <w:rsid w:val="0076732E"/>
    <w:rsid w:val="007B66FA"/>
    <w:rsid w:val="007F5510"/>
    <w:rsid w:val="00823891"/>
    <w:rsid w:val="00825788"/>
    <w:rsid w:val="008A38E9"/>
    <w:rsid w:val="0090462C"/>
    <w:rsid w:val="00917FD1"/>
    <w:rsid w:val="00934ED1"/>
    <w:rsid w:val="009375E3"/>
    <w:rsid w:val="00947302"/>
    <w:rsid w:val="009618BA"/>
    <w:rsid w:val="00A004B4"/>
    <w:rsid w:val="00A76D8B"/>
    <w:rsid w:val="00AC213E"/>
    <w:rsid w:val="00AF1C62"/>
    <w:rsid w:val="00B55F97"/>
    <w:rsid w:val="00B70EC0"/>
    <w:rsid w:val="00BE118B"/>
    <w:rsid w:val="00C26F82"/>
    <w:rsid w:val="00C316BE"/>
    <w:rsid w:val="00CA2441"/>
    <w:rsid w:val="00CC6770"/>
    <w:rsid w:val="00CE21AD"/>
    <w:rsid w:val="00CF6ED8"/>
    <w:rsid w:val="00D3230C"/>
    <w:rsid w:val="00D41A03"/>
    <w:rsid w:val="00D9040F"/>
    <w:rsid w:val="00D9569B"/>
    <w:rsid w:val="00DD40DB"/>
    <w:rsid w:val="00DF6030"/>
    <w:rsid w:val="00E07A4C"/>
    <w:rsid w:val="00E21475"/>
    <w:rsid w:val="00E51F4B"/>
    <w:rsid w:val="00E90C22"/>
    <w:rsid w:val="00EC4CDA"/>
    <w:rsid w:val="00ED020E"/>
    <w:rsid w:val="00F26926"/>
    <w:rsid w:val="00F37682"/>
    <w:rsid w:val="00F632C9"/>
    <w:rsid w:val="00FC52D4"/>
    <w:rsid w:val="00FD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5E3"/>
    <w:pPr>
      <w:widowControl w:val="0"/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D3F"/>
    <w:pPr>
      <w:keepNext/>
      <w:keepLines/>
      <w:spacing w:before="120"/>
      <w:contextualSpacing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F37682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37682"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  <w:style w:type="paragraph" w:customStyle="1" w:styleId="HeadingTitle">
    <w:name w:val="Heading Title"/>
    <w:basedOn w:val="Normal"/>
    <w:qFormat/>
    <w:rsid w:val="009375E3"/>
    <w:pPr>
      <w:jc w:val="center"/>
    </w:pPr>
    <w:rPr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6D3F"/>
    <w:rPr>
      <w:rFonts w:ascii="Calibri" w:eastAsiaTheme="majorEastAsia" w:hAnsi="Calibri" w:cstheme="majorBidi"/>
      <w:b/>
      <w:bCs/>
      <w:sz w:val="24"/>
      <w:szCs w:val="28"/>
    </w:rPr>
  </w:style>
  <w:style w:type="paragraph" w:customStyle="1" w:styleId="TableTitle">
    <w:name w:val="Table Title"/>
    <w:basedOn w:val="Normal"/>
    <w:qFormat/>
    <w:rsid w:val="006B7704"/>
    <w:rPr>
      <w:b/>
      <w:caps/>
      <w:lang w:val="fr-FR"/>
    </w:rPr>
  </w:style>
  <w:style w:type="paragraph" w:customStyle="1" w:styleId="TableHeading">
    <w:name w:val="Table Heading"/>
    <w:basedOn w:val="Normal"/>
    <w:qFormat/>
    <w:rsid w:val="00336A74"/>
    <w:rPr>
      <w:b/>
      <w:i/>
      <w:sz w:val="20"/>
      <w:lang w:val="fr-FR"/>
    </w:rPr>
  </w:style>
  <w:style w:type="paragraph" w:customStyle="1" w:styleId="TableContent">
    <w:name w:val="Table Content"/>
    <w:basedOn w:val="Normal"/>
    <w:qFormat/>
    <w:rsid w:val="007B66FA"/>
    <w:rPr>
      <w:sz w:val="20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5E3"/>
    <w:pPr>
      <w:widowControl w:val="0"/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D3F"/>
    <w:pPr>
      <w:keepNext/>
      <w:keepLines/>
      <w:spacing w:before="120"/>
      <w:contextualSpacing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F37682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37682"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  <w:style w:type="paragraph" w:customStyle="1" w:styleId="HeadingTitle">
    <w:name w:val="Heading Title"/>
    <w:basedOn w:val="Normal"/>
    <w:qFormat/>
    <w:rsid w:val="009375E3"/>
    <w:pPr>
      <w:jc w:val="center"/>
    </w:pPr>
    <w:rPr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06D3F"/>
    <w:rPr>
      <w:rFonts w:ascii="Calibri" w:eastAsiaTheme="majorEastAsia" w:hAnsi="Calibri" w:cstheme="majorBidi"/>
      <w:b/>
      <w:bCs/>
      <w:sz w:val="24"/>
      <w:szCs w:val="28"/>
    </w:rPr>
  </w:style>
  <w:style w:type="paragraph" w:customStyle="1" w:styleId="TableTitle">
    <w:name w:val="Table Title"/>
    <w:basedOn w:val="Normal"/>
    <w:qFormat/>
    <w:rsid w:val="006B7704"/>
    <w:rPr>
      <w:b/>
      <w:caps/>
      <w:lang w:val="fr-FR"/>
    </w:rPr>
  </w:style>
  <w:style w:type="paragraph" w:customStyle="1" w:styleId="TableHeading">
    <w:name w:val="Table Heading"/>
    <w:basedOn w:val="Normal"/>
    <w:qFormat/>
    <w:rsid w:val="00336A74"/>
    <w:rPr>
      <w:b/>
      <w:i/>
      <w:sz w:val="20"/>
      <w:lang w:val="fr-FR"/>
    </w:rPr>
  </w:style>
  <w:style w:type="paragraph" w:customStyle="1" w:styleId="TableContent">
    <w:name w:val="Table Content"/>
    <w:basedOn w:val="Normal"/>
    <w:qFormat/>
    <w:rsid w:val="007B66FA"/>
    <w:rPr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7BF7AD62.dotm</Template>
  <TotalTime>11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 Kurth</dc:creator>
  <cp:lastModifiedBy>Lloyd Kurth</cp:lastModifiedBy>
  <cp:revision>5</cp:revision>
  <cp:lastPrinted>2013-02-15T18:43:00Z</cp:lastPrinted>
  <dcterms:created xsi:type="dcterms:W3CDTF">2013-02-25T23:24:00Z</dcterms:created>
  <dcterms:modified xsi:type="dcterms:W3CDTF">2013-03-19T17:51:00Z</dcterms:modified>
</cp:coreProperties>
</file>