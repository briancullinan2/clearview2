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9576"/>
      </w:tblGrid>
      <w:tr w:rsidR="006B7704" w:rsidRPr="00FD450F" w:rsidTr="00823891">
        <w:trPr>
          <w:cantSplit/>
        </w:trPr>
        <w:tc>
          <w:tcPr>
            <w:tcW w:w="9576" w:type="dxa"/>
          </w:tcPr>
          <w:p w:rsidR="006B7704" w:rsidRPr="00FD450F" w:rsidRDefault="006B7704" w:rsidP="006B7704">
            <w:pPr>
              <w:pStyle w:val="TableTitle"/>
              <w:rPr>
                <w:lang w:val="en-US"/>
              </w:rPr>
            </w:pPr>
            <w:r w:rsidRPr="00FD450F">
              <w:rPr>
                <w:lang w:val="en-US"/>
              </w:rPr>
              <w:t>Instructions</w:t>
            </w:r>
          </w:p>
        </w:tc>
      </w:tr>
      <w:tr w:rsidR="006B7704" w:rsidRPr="00FD450F" w:rsidTr="00823891">
        <w:trPr>
          <w:cantSplit/>
        </w:trPr>
        <w:tc>
          <w:tcPr>
            <w:tcW w:w="9576" w:type="dxa"/>
          </w:tcPr>
          <w:p w:rsidR="006B7704" w:rsidRPr="00FD450F" w:rsidRDefault="00B55F97" w:rsidP="00E74DA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 xml:space="preserve">Use this form to document </w:t>
            </w:r>
            <w:r w:rsidR="006E211A">
              <w:rPr>
                <w:lang w:val="en-US"/>
              </w:rPr>
              <w:t>a code review</w:t>
            </w:r>
            <w:r w:rsidR="005A27D0">
              <w:rPr>
                <w:lang w:val="en-US"/>
              </w:rPr>
              <w:t xml:space="preserve"> meeting</w:t>
            </w:r>
            <w:r w:rsidR="006E211A">
              <w:rPr>
                <w:lang w:val="en-US"/>
              </w:rPr>
              <w:t xml:space="preserve">. The </w:t>
            </w:r>
            <w:r w:rsidR="006E211A" w:rsidRPr="006E211A">
              <w:rPr>
                <w:i/>
                <w:lang w:val="en-US"/>
              </w:rPr>
              <w:t>Target Version</w:t>
            </w:r>
            <w:r w:rsidR="006E211A">
              <w:rPr>
                <w:lang w:val="en-US"/>
              </w:rPr>
              <w:t xml:space="preserve"> is the expected version of the project/application when it is released for validation; it is the known version at the time of review.</w:t>
            </w:r>
            <w:r w:rsidR="00DE24DA">
              <w:rPr>
                <w:lang w:val="en-US"/>
              </w:rPr>
              <w:t xml:space="preserve"> Mark </w:t>
            </w:r>
            <w:r w:rsidR="00DE24DA" w:rsidRPr="00DE24DA">
              <w:rPr>
                <w:i/>
                <w:lang w:val="en-US"/>
              </w:rPr>
              <w:t>Review Type</w:t>
            </w:r>
            <w:r w:rsidR="00DE24DA">
              <w:rPr>
                <w:lang w:val="en-US"/>
              </w:rPr>
              <w:t xml:space="preserve">; if reviewing corrections, </w:t>
            </w:r>
            <w:proofErr w:type="gramStart"/>
            <w:r w:rsidR="00DE24DA">
              <w:rPr>
                <w:lang w:val="en-US"/>
              </w:rPr>
              <w:t>enter</w:t>
            </w:r>
            <w:proofErr w:type="gramEnd"/>
            <w:r w:rsidR="00DE24DA">
              <w:rPr>
                <w:lang w:val="en-US"/>
              </w:rPr>
              <w:t xml:space="preserve"> the date of the previous review meeting</w:t>
            </w:r>
            <w:r w:rsidR="009E6BA9">
              <w:rPr>
                <w:lang w:val="en-US"/>
              </w:rPr>
              <w:t xml:space="preserve"> and justification for limiting or extending the review</w:t>
            </w:r>
            <w:r w:rsidR="00DE24DA">
              <w:rPr>
                <w:lang w:val="en-US"/>
              </w:rPr>
              <w:t>.</w:t>
            </w:r>
            <w:r w:rsidR="001117C5">
              <w:rPr>
                <w:lang w:val="en-US"/>
              </w:rPr>
              <w:t xml:space="preserve"> Itemize code modules/file to be reviewed; if </w:t>
            </w:r>
            <w:r w:rsidR="00103D1B">
              <w:rPr>
                <w:lang w:val="en-US"/>
              </w:rPr>
              <w:t>reviewing corrections</w:t>
            </w:r>
            <w:r w:rsidR="001117C5">
              <w:rPr>
                <w:lang w:val="en-US"/>
              </w:rPr>
              <w:t>, only list those that changed as a result of issue resolution.</w:t>
            </w:r>
            <w:r w:rsidR="006E211A">
              <w:rPr>
                <w:lang w:val="en-US"/>
              </w:rPr>
              <w:t xml:space="preserve"> </w:t>
            </w:r>
            <w:r w:rsidR="006E211A" w:rsidRPr="006E211A">
              <w:rPr>
                <w:i/>
                <w:lang w:val="en-US"/>
              </w:rPr>
              <w:t>Revision</w:t>
            </w:r>
            <w:r w:rsidR="006E211A">
              <w:rPr>
                <w:lang w:val="en-US"/>
              </w:rPr>
              <w:t xml:space="preserve"> is the numeric revision number of the file in the source code control system. </w:t>
            </w:r>
            <w:r w:rsidR="005A27D0">
              <w:rPr>
                <w:lang w:val="en-US"/>
              </w:rPr>
              <w:t xml:space="preserve">Mark individual code modules/files </w:t>
            </w:r>
            <w:r w:rsidR="00E74DA1">
              <w:rPr>
                <w:i/>
                <w:lang w:val="en-US"/>
              </w:rPr>
              <w:t>Pass</w:t>
            </w:r>
            <w:r w:rsidR="005A27D0">
              <w:rPr>
                <w:lang w:val="en-US"/>
              </w:rPr>
              <w:t xml:space="preserve"> </w:t>
            </w:r>
            <w:r w:rsidR="00E74DA1">
              <w:rPr>
                <w:lang w:val="en-US"/>
              </w:rPr>
              <w:t xml:space="preserve">or </w:t>
            </w:r>
            <w:r w:rsidR="00E74DA1" w:rsidRPr="00E74DA1">
              <w:rPr>
                <w:i/>
                <w:lang w:val="en-US"/>
              </w:rPr>
              <w:t>Fail</w:t>
            </w:r>
            <w:r w:rsidR="00E74DA1">
              <w:rPr>
                <w:lang w:val="en-US"/>
              </w:rPr>
              <w:t xml:space="preserve"> as</w:t>
            </w:r>
            <w:r w:rsidR="005A27D0">
              <w:rPr>
                <w:lang w:val="en-US"/>
              </w:rPr>
              <w:t xml:space="preserve"> review team </w:t>
            </w:r>
            <w:r w:rsidR="00E74DA1">
              <w:rPr>
                <w:lang w:val="en-US"/>
              </w:rPr>
              <w:t>determines</w:t>
            </w:r>
            <w:r w:rsidR="005A27D0">
              <w:rPr>
                <w:lang w:val="en-US"/>
              </w:rPr>
              <w:t xml:space="preserve">. </w:t>
            </w:r>
            <w:r w:rsidR="006E211A">
              <w:rPr>
                <w:lang w:val="en-US"/>
              </w:rPr>
              <w:t xml:space="preserve">Itemize specific issues that prevent approval in the </w:t>
            </w:r>
            <w:r w:rsidR="006E211A" w:rsidRPr="006E211A">
              <w:rPr>
                <w:i/>
                <w:lang w:val="en-US"/>
              </w:rPr>
              <w:t>Issues</w:t>
            </w:r>
            <w:r w:rsidR="006E211A">
              <w:rPr>
                <w:lang w:val="en-US"/>
              </w:rPr>
              <w:t xml:space="preserve"> section.</w:t>
            </w:r>
            <w:r w:rsidR="00BD54FE">
              <w:rPr>
                <w:lang w:val="en-US"/>
              </w:rPr>
              <w:t xml:space="preserve"> Mark appropriate </w:t>
            </w:r>
            <w:r w:rsidR="00BD54FE" w:rsidRPr="00BD54FE">
              <w:rPr>
                <w:i/>
                <w:lang w:val="en-US"/>
              </w:rPr>
              <w:t>Approval Summary</w:t>
            </w:r>
            <w:r w:rsidR="00BD54FE">
              <w:rPr>
                <w:lang w:val="en-US"/>
              </w:rPr>
              <w:t xml:space="preserve"> item.</w:t>
            </w:r>
            <w:r w:rsidR="006E211A">
              <w:rPr>
                <w:lang w:val="en-US"/>
              </w:rPr>
              <w:t xml:space="preserve"> Enter name</w:t>
            </w:r>
            <w:r w:rsidR="00E74DA1">
              <w:rPr>
                <w:lang w:val="en-US"/>
              </w:rPr>
              <w:t>s</w:t>
            </w:r>
            <w:r w:rsidR="006E211A">
              <w:rPr>
                <w:lang w:val="en-US"/>
              </w:rPr>
              <w:t>, title</w:t>
            </w:r>
            <w:r w:rsidR="00E74DA1">
              <w:rPr>
                <w:lang w:val="en-US"/>
              </w:rPr>
              <w:t>s</w:t>
            </w:r>
            <w:r w:rsidR="006E211A">
              <w:rPr>
                <w:lang w:val="en-US"/>
              </w:rPr>
              <w:t>, sign and date.</w:t>
            </w:r>
            <w:bookmarkStart w:id="0" w:name="_GoBack"/>
            <w:bookmarkEnd w:id="0"/>
          </w:p>
        </w:tc>
      </w:tr>
    </w:tbl>
    <w:p w:rsidR="00DF6030" w:rsidRPr="00FD450F" w:rsidRDefault="00DF6030" w:rsidP="006B7704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7758"/>
        <w:gridCol w:w="1800"/>
      </w:tblGrid>
      <w:tr w:rsidR="000719B0" w:rsidRPr="00FD450F" w:rsidTr="00A7548A">
        <w:tc>
          <w:tcPr>
            <w:tcW w:w="9558" w:type="dxa"/>
            <w:gridSpan w:val="2"/>
            <w:tcBorders>
              <w:top w:val="single" w:sz="8" w:space="0" w:color="000000" w:themeColor="text1"/>
            </w:tcBorders>
          </w:tcPr>
          <w:p w:rsidR="000719B0" w:rsidRPr="00FD450F" w:rsidRDefault="000719B0" w:rsidP="00336A74">
            <w:pPr>
              <w:pStyle w:val="TableTitle"/>
              <w:rPr>
                <w:lang w:val="en-US"/>
              </w:rPr>
            </w:pPr>
            <w:r w:rsidRPr="00FD450F">
              <w:rPr>
                <w:lang w:val="en-US"/>
              </w:rPr>
              <w:t>project</w:t>
            </w:r>
          </w:p>
        </w:tc>
      </w:tr>
      <w:tr w:rsidR="000719B0" w:rsidRPr="00FD450F" w:rsidTr="000719B0">
        <w:tc>
          <w:tcPr>
            <w:tcW w:w="7758" w:type="dxa"/>
          </w:tcPr>
          <w:p w:rsidR="000719B0" w:rsidRPr="00FD450F" w:rsidRDefault="000719B0" w:rsidP="00336A74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Name</w:t>
            </w:r>
          </w:p>
        </w:tc>
        <w:tc>
          <w:tcPr>
            <w:tcW w:w="1800" w:type="dxa"/>
            <w:tcBorders>
              <w:bottom w:val="single" w:sz="8" w:space="0" w:color="000000" w:themeColor="text1"/>
            </w:tcBorders>
          </w:tcPr>
          <w:p w:rsidR="000719B0" w:rsidRPr="00FD450F" w:rsidRDefault="000719B0" w:rsidP="00336A74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Target Version</w:t>
            </w:r>
          </w:p>
        </w:tc>
      </w:tr>
      <w:tr w:rsidR="000719B0" w:rsidRPr="00FD450F" w:rsidTr="000719B0">
        <w:tc>
          <w:tcPr>
            <w:tcW w:w="7758" w:type="dxa"/>
            <w:tcBorders>
              <w:bottom w:val="single" w:sz="8" w:space="0" w:color="000000" w:themeColor="text1"/>
            </w:tcBorders>
          </w:tcPr>
          <w:p w:rsidR="000719B0" w:rsidRPr="00FD450F" w:rsidRDefault="000719B0" w:rsidP="006B7704"/>
        </w:tc>
        <w:tc>
          <w:tcPr>
            <w:tcW w:w="1800" w:type="dxa"/>
            <w:tcBorders>
              <w:top w:val="single" w:sz="8" w:space="0" w:color="000000" w:themeColor="text1"/>
            </w:tcBorders>
          </w:tcPr>
          <w:p w:rsidR="000719B0" w:rsidRPr="00FD450F" w:rsidRDefault="000719B0" w:rsidP="006B7704"/>
        </w:tc>
      </w:tr>
    </w:tbl>
    <w:p w:rsidR="001637F9" w:rsidRDefault="001637F9" w:rsidP="006B77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"/>
        <w:gridCol w:w="9180"/>
      </w:tblGrid>
      <w:tr w:rsidR="00223C7E" w:rsidTr="00F24E9F">
        <w:tc>
          <w:tcPr>
            <w:tcW w:w="9558" w:type="dxa"/>
            <w:gridSpan w:val="2"/>
          </w:tcPr>
          <w:p w:rsidR="00223C7E" w:rsidRDefault="00223C7E" w:rsidP="00223C7E">
            <w:pPr>
              <w:pStyle w:val="TableTitle"/>
            </w:pPr>
            <w:r>
              <w:t>review type</w:t>
            </w:r>
          </w:p>
        </w:tc>
      </w:tr>
      <w:tr w:rsidR="00223C7E" w:rsidTr="00696146">
        <w:tc>
          <w:tcPr>
            <w:tcW w:w="9558" w:type="dxa"/>
            <w:gridSpan w:val="2"/>
          </w:tcPr>
          <w:p w:rsidR="00223C7E" w:rsidRDefault="00223C7E" w:rsidP="00103D1B">
            <w:pPr>
              <w:pStyle w:val="TableContent"/>
            </w:pPr>
            <w:r>
              <w:t xml:space="preserve">Mark </w:t>
            </w:r>
            <w:proofErr w:type="spellStart"/>
            <w:r>
              <w:t>review</w:t>
            </w:r>
            <w:proofErr w:type="spellEnd"/>
            <w:r>
              <w:t xml:space="preserve"> ty</w:t>
            </w:r>
            <w:r w:rsidR="00103D1B">
              <w:t xml:space="preserve">pe. If correction </w:t>
            </w:r>
            <w:proofErr w:type="spellStart"/>
            <w:r>
              <w:t>review</w:t>
            </w:r>
            <w:proofErr w:type="spellEnd"/>
            <w:r>
              <w:t xml:space="preserve">, enter date of </w:t>
            </w:r>
            <w:proofErr w:type="spellStart"/>
            <w:r>
              <w:t>eithe</w:t>
            </w:r>
            <w:r w:rsidR="00103D1B">
              <w:t>r</w:t>
            </w:r>
            <w:proofErr w:type="spellEnd"/>
            <w:r w:rsidR="00103D1B">
              <w:t xml:space="preserve"> initial </w:t>
            </w:r>
            <w:proofErr w:type="spellStart"/>
            <w:r w:rsidR="00103D1B">
              <w:t>review</w:t>
            </w:r>
            <w:proofErr w:type="spellEnd"/>
            <w:r w:rsidR="00103D1B">
              <w:t xml:space="preserve"> or </w:t>
            </w:r>
            <w:proofErr w:type="spellStart"/>
            <w:r w:rsidR="00103D1B">
              <w:t>previous</w:t>
            </w:r>
            <w:proofErr w:type="spellEnd"/>
            <w:r w:rsidR="00103D1B">
              <w:t xml:space="preserve"> correction </w:t>
            </w:r>
            <w:proofErr w:type="spellStart"/>
            <w:r>
              <w:t>review</w:t>
            </w:r>
            <w:proofErr w:type="spellEnd"/>
            <w:r>
              <w:t>.</w:t>
            </w:r>
          </w:p>
        </w:tc>
      </w:tr>
      <w:tr w:rsidR="00223C7E" w:rsidTr="00223C7E">
        <w:tc>
          <w:tcPr>
            <w:tcW w:w="378" w:type="dxa"/>
          </w:tcPr>
          <w:p w:rsidR="00223C7E" w:rsidRDefault="00223C7E" w:rsidP="006B7704">
            <w:r>
              <w:sym w:font="Symbol" w:char="F090"/>
            </w:r>
          </w:p>
        </w:tc>
        <w:tc>
          <w:tcPr>
            <w:tcW w:w="9180" w:type="dxa"/>
          </w:tcPr>
          <w:p w:rsidR="00223C7E" w:rsidRDefault="00223C7E" w:rsidP="00223C7E">
            <w:pPr>
              <w:pStyle w:val="TableContent"/>
            </w:pPr>
            <w:r>
              <w:t xml:space="preserve">Initial </w:t>
            </w:r>
            <w:proofErr w:type="spellStart"/>
            <w:r>
              <w:t>review</w:t>
            </w:r>
            <w:proofErr w:type="spellEnd"/>
          </w:p>
        </w:tc>
      </w:tr>
      <w:tr w:rsidR="009E6BA9" w:rsidTr="00223C7E">
        <w:tc>
          <w:tcPr>
            <w:tcW w:w="378" w:type="dxa"/>
            <w:vMerge w:val="restart"/>
          </w:tcPr>
          <w:p w:rsidR="009E6BA9" w:rsidRDefault="009E6BA9" w:rsidP="00B951D9">
            <w:r>
              <w:sym w:font="Symbol" w:char="F090"/>
            </w:r>
          </w:p>
        </w:tc>
        <w:tc>
          <w:tcPr>
            <w:tcW w:w="9180" w:type="dxa"/>
          </w:tcPr>
          <w:p w:rsidR="009E6BA9" w:rsidRDefault="009E6BA9" w:rsidP="00223C7E">
            <w:pPr>
              <w:pStyle w:val="TableContent"/>
            </w:pPr>
            <w:r>
              <w:t xml:space="preserve">Correction </w:t>
            </w:r>
            <w:proofErr w:type="spellStart"/>
            <w:r>
              <w:t>review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issues </w:t>
            </w:r>
            <w:proofErr w:type="spellStart"/>
            <w:r>
              <w:t>resolved</w:t>
            </w:r>
            <w:proofErr w:type="spellEnd"/>
            <w:r>
              <w:t xml:space="preserve">;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meeting date: </w:t>
            </w:r>
          </w:p>
        </w:tc>
      </w:tr>
      <w:tr w:rsidR="009E6BA9" w:rsidTr="00223C7E">
        <w:tc>
          <w:tcPr>
            <w:tcW w:w="378" w:type="dxa"/>
            <w:vMerge/>
          </w:tcPr>
          <w:p w:rsidR="009E6BA9" w:rsidRDefault="009E6BA9" w:rsidP="00B951D9"/>
        </w:tc>
        <w:tc>
          <w:tcPr>
            <w:tcW w:w="9180" w:type="dxa"/>
          </w:tcPr>
          <w:p w:rsidR="009E6BA9" w:rsidRDefault="009E6BA9" w:rsidP="00223C7E">
            <w:pPr>
              <w:pStyle w:val="TableContent"/>
            </w:pPr>
            <w:r>
              <w:t xml:space="preserve">Justification for </w:t>
            </w:r>
            <w:proofErr w:type="spellStart"/>
            <w:r>
              <w:t>limiting</w:t>
            </w:r>
            <w:proofErr w:type="spellEnd"/>
            <w:r>
              <w:t xml:space="preserve"> correction </w:t>
            </w:r>
            <w:proofErr w:type="spellStart"/>
            <w:r>
              <w:t>review</w:t>
            </w:r>
            <w:proofErr w:type="spellEnd"/>
            <w:r>
              <w:t xml:space="preserve"> to </w:t>
            </w:r>
            <w:proofErr w:type="spellStart"/>
            <w:r>
              <w:t>only</w:t>
            </w:r>
            <w:proofErr w:type="spellEnd"/>
            <w:r>
              <w:t xml:space="preserve"> changes or for </w:t>
            </w:r>
            <w:proofErr w:type="spellStart"/>
            <w:r>
              <w:t>extending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to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code :</w:t>
            </w:r>
          </w:p>
        </w:tc>
      </w:tr>
    </w:tbl>
    <w:p w:rsidR="00223C7E" w:rsidRPr="00FD450F" w:rsidRDefault="00223C7E" w:rsidP="006B7704"/>
    <w:tbl>
      <w:tblPr>
        <w:tblStyle w:val="TableGrid"/>
        <w:tblW w:w="955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6579"/>
        <w:gridCol w:w="1080"/>
        <w:gridCol w:w="1440"/>
      </w:tblGrid>
      <w:tr w:rsidR="00595CC5" w:rsidRPr="00FD450F" w:rsidTr="00502E53">
        <w:trPr>
          <w:cantSplit/>
          <w:tblHeader/>
        </w:trPr>
        <w:tc>
          <w:tcPr>
            <w:tcW w:w="9558" w:type="dxa"/>
            <w:gridSpan w:val="4"/>
          </w:tcPr>
          <w:p w:rsidR="00595CC5" w:rsidRDefault="00595CC5" w:rsidP="00934ED1">
            <w:pPr>
              <w:pStyle w:val="TableTitle"/>
              <w:rPr>
                <w:lang w:val="en-US"/>
              </w:rPr>
            </w:pPr>
            <w:r>
              <w:rPr>
                <w:lang w:val="en-US"/>
              </w:rPr>
              <w:t>code modules/files</w:t>
            </w:r>
          </w:p>
        </w:tc>
      </w:tr>
      <w:tr w:rsidR="00595CC5" w:rsidRPr="00FD450F" w:rsidTr="002C13AE">
        <w:trPr>
          <w:cantSplit/>
          <w:tblHeader/>
        </w:trPr>
        <w:tc>
          <w:tcPr>
            <w:tcW w:w="9558" w:type="dxa"/>
            <w:gridSpan w:val="4"/>
          </w:tcPr>
          <w:p w:rsidR="00595CC5" w:rsidRPr="00FD450F" w:rsidRDefault="00595CC5" w:rsidP="00595CC5">
            <w:pPr>
              <w:pStyle w:val="TableContent"/>
            </w:pPr>
            <w:proofErr w:type="spellStart"/>
            <w:r w:rsidRPr="00FD450F">
              <w:t>Itemize</w:t>
            </w:r>
            <w:proofErr w:type="spellEnd"/>
            <w:r w:rsidRPr="00FD450F">
              <w:t xml:space="preserve"> </w:t>
            </w:r>
            <w:r>
              <w:t xml:space="preserve">code modules and/or files by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>.</w:t>
            </w:r>
          </w:p>
        </w:tc>
      </w:tr>
      <w:tr w:rsidR="00595CC5" w:rsidRPr="00FD450F" w:rsidTr="00595CC5">
        <w:trPr>
          <w:cantSplit/>
          <w:tblHeader/>
        </w:trPr>
        <w:tc>
          <w:tcPr>
            <w:tcW w:w="459" w:type="dxa"/>
          </w:tcPr>
          <w:p w:rsidR="00595CC5" w:rsidRPr="00FD450F" w:rsidRDefault="00595CC5" w:rsidP="00934ED1">
            <w:pPr>
              <w:pStyle w:val="TableHeading"/>
              <w:jc w:val="center"/>
              <w:rPr>
                <w:lang w:val="en-US"/>
              </w:rPr>
            </w:pPr>
            <w:r w:rsidRPr="00FD450F">
              <w:rPr>
                <w:lang w:val="en-US"/>
              </w:rPr>
              <w:t>#</w:t>
            </w:r>
          </w:p>
        </w:tc>
        <w:tc>
          <w:tcPr>
            <w:tcW w:w="6579" w:type="dxa"/>
          </w:tcPr>
          <w:p w:rsidR="00595CC5" w:rsidRPr="00FD450F" w:rsidRDefault="00595CC5" w:rsidP="002E74F8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080" w:type="dxa"/>
          </w:tcPr>
          <w:p w:rsidR="00595CC5" w:rsidRDefault="00595CC5" w:rsidP="002E74F8">
            <w:pPr>
              <w:pStyle w:val="TableHeading"/>
              <w:jc w:val="center"/>
              <w:rPr>
                <w:lang w:val="en-US"/>
              </w:rPr>
            </w:pPr>
            <w:r>
              <w:rPr>
                <w:lang w:val="en-US"/>
              </w:rPr>
              <w:t>Revision</w:t>
            </w:r>
          </w:p>
        </w:tc>
        <w:tc>
          <w:tcPr>
            <w:tcW w:w="1440" w:type="dxa"/>
          </w:tcPr>
          <w:p w:rsidR="00595CC5" w:rsidRDefault="00686156" w:rsidP="002E74F8">
            <w:pPr>
              <w:pStyle w:val="TableHeading"/>
              <w:jc w:val="center"/>
              <w:rPr>
                <w:lang w:val="en-US"/>
              </w:rPr>
            </w:pPr>
            <w:proofErr w:type="spellStart"/>
            <w:r>
              <w:t>Pass</w:t>
            </w:r>
            <w:proofErr w:type="spellEnd"/>
            <w:r>
              <w:t>/Fail</w:t>
            </w:r>
          </w:p>
        </w:tc>
      </w:tr>
      <w:tr w:rsidR="00595CC5" w:rsidRPr="00FD450F" w:rsidTr="00595CC5">
        <w:trPr>
          <w:cantSplit/>
        </w:trPr>
        <w:tc>
          <w:tcPr>
            <w:tcW w:w="459" w:type="dxa"/>
          </w:tcPr>
          <w:p w:rsidR="00595CC5" w:rsidRPr="00FD450F" w:rsidRDefault="00595CC5" w:rsidP="00934ED1">
            <w:pPr>
              <w:jc w:val="center"/>
            </w:pPr>
            <w:r w:rsidRPr="00FD450F">
              <w:t>1.</w:t>
            </w:r>
          </w:p>
        </w:tc>
        <w:tc>
          <w:tcPr>
            <w:tcW w:w="6579" w:type="dxa"/>
          </w:tcPr>
          <w:p w:rsidR="00595CC5" w:rsidRPr="00FD450F" w:rsidRDefault="00595CC5" w:rsidP="006B7704"/>
        </w:tc>
        <w:tc>
          <w:tcPr>
            <w:tcW w:w="1080" w:type="dxa"/>
          </w:tcPr>
          <w:p w:rsidR="00595CC5" w:rsidRPr="00FD450F" w:rsidRDefault="00595CC5" w:rsidP="006B7704"/>
        </w:tc>
        <w:tc>
          <w:tcPr>
            <w:tcW w:w="1440" w:type="dxa"/>
          </w:tcPr>
          <w:p w:rsidR="00595CC5" w:rsidRPr="00FD450F" w:rsidRDefault="00595CC5" w:rsidP="006B7704"/>
        </w:tc>
      </w:tr>
      <w:tr w:rsidR="00595CC5" w:rsidRPr="00FD450F" w:rsidTr="00595CC5">
        <w:trPr>
          <w:cantSplit/>
        </w:trPr>
        <w:tc>
          <w:tcPr>
            <w:tcW w:w="459" w:type="dxa"/>
          </w:tcPr>
          <w:p w:rsidR="00595CC5" w:rsidRPr="00FD450F" w:rsidRDefault="00595CC5" w:rsidP="00934ED1">
            <w:pPr>
              <w:jc w:val="center"/>
            </w:pPr>
            <w:r w:rsidRPr="00FD450F">
              <w:t>2.</w:t>
            </w:r>
          </w:p>
        </w:tc>
        <w:tc>
          <w:tcPr>
            <w:tcW w:w="6579" w:type="dxa"/>
          </w:tcPr>
          <w:p w:rsidR="00595CC5" w:rsidRPr="00FD450F" w:rsidRDefault="00595CC5" w:rsidP="006B7704"/>
        </w:tc>
        <w:tc>
          <w:tcPr>
            <w:tcW w:w="1080" w:type="dxa"/>
          </w:tcPr>
          <w:p w:rsidR="00595CC5" w:rsidRPr="00FD450F" w:rsidRDefault="00595CC5" w:rsidP="006B7704"/>
        </w:tc>
        <w:tc>
          <w:tcPr>
            <w:tcW w:w="1440" w:type="dxa"/>
          </w:tcPr>
          <w:p w:rsidR="00595CC5" w:rsidRPr="00FD450F" w:rsidRDefault="00595CC5" w:rsidP="006B7704"/>
        </w:tc>
      </w:tr>
      <w:tr w:rsidR="00595CC5" w:rsidRPr="00FD450F" w:rsidTr="00595CC5">
        <w:trPr>
          <w:cantSplit/>
        </w:trPr>
        <w:tc>
          <w:tcPr>
            <w:tcW w:w="459" w:type="dxa"/>
          </w:tcPr>
          <w:p w:rsidR="00595CC5" w:rsidRPr="00FD450F" w:rsidRDefault="00595CC5" w:rsidP="00934ED1">
            <w:pPr>
              <w:jc w:val="center"/>
            </w:pPr>
            <w:r>
              <w:t>3.</w:t>
            </w:r>
          </w:p>
        </w:tc>
        <w:tc>
          <w:tcPr>
            <w:tcW w:w="6579" w:type="dxa"/>
          </w:tcPr>
          <w:p w:rsidR="00595CC5" w:rsidRPr="00FD450F" w:rsidRDefault="00595CC5" w:rsidP="006B7704"/>
        </w:tc>
        <w:tc>
          <w:tcPr>
            <w:tcW w:w="1080" w:type="dxa"/>
          </w:tcPr>
          <w:p w:rsidR="00595CC5" w:rsidRPr="00FD450F" w:rsidRDefault="00595CC5" w:rsidP="006B7704"/>
        </w:tc>
        <w:tc>
          <w:tcPr>
            <w:tcW w:w="1440" w:type="dxa"/>
          </w:tcPr>
          <w:p w:rsidR="00595CC5" w:rsidRPr="00FD450F" w:rsidRDefault="00595CC5" w:rsidP="006B7704"/>
        </w:tc>
      </w:tr>
    </w:tbl>
    <w:p w:rsidR="001637F9" w:rsidRPr="00FD450F" w:rsidRDefault="001637F9" w:rsidP="006B7704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68"/>
        <w:gridCol w:w="9108"/>
      </w:tblGrid>
      <w:tr w:rsidR="00934ED1" w:rsidRPr="00FD450F" w:rsidTr="00A76D8B">
        <w:trPr>
          <w:cantSplit/>
          <w:tblHeader/>
        </w:trPr>
        <w:tc>
          <w:tcPr>
            <w:tcW w:w="9576" w:type="dxa"/>
            <w:gridSpan w:val="2"/>
          </w:tcPr>
          <w:p w:rsidR="00934ED1" w:rsidRPr="00FD450F" w:rsidRDefault="00CC01DF" w:rsidP="00F37BA5">
            <w:pPr>
              <w:pStyle w:val="TableTitle"/>
              <w:rPr>
                <w:lang w:val="en-US"/>
              </w:rPr>
            </w:pPr>
            <w:r>
              <w:rPr>
                <w:lang w:val="en-US"/>
              </w:rPr>
              <w:t>ISSUEs</w:t>
            </w:r>
          </w:p>
        </w:tc>
      </w:tr>
      <w:tr w:rsidR="00934ED1" w:rsidRPr="00FD450F" w:rsidTr="00A76D8B">
        <w:trPr>
          <w:cantSplit/>
          <w:tblHeader/>
        </w:trPr>
        <w:tc>
          <w:tcPr>
            <w:tcW w:w="9576" w:type="dxa"/>
            <w:gridSpan w:val="2"/>
          </w:tcPr>
          <w:p w:rsidR="00934ED1" w:rsidRPr="00FD450F" w:rsidRDefault="00934ED1" w:rsidP="00CC01DF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 xml:space="preserve">Itemize </w:t>
            </w:r>
            <w:r w:rsidR="00CC01DF">
              <w:rPr>
                <w:lang w:val="en-US"/>
              </w:rPr>
              <w:t>issues found during review. Reference code modules/files above by number.</w:t>
            </w:r>
          </w:p>
        </w:tc>
      </w:tr>
      <w:tr w:rsidR="00934ED1" w:rsidRPr="00FD450F" w:rsidTr="00A76D8B">
        <w:trPr>
          <w:cantSplit/>
          <w:tblHeader/>
        </w:trPr>
        <w:tc>
          <w:tcPr>
            <w:tcW w:w="468" w:type="dxa"/>
          </w:tcPr>
          <w:p w:rsidR="00934ED1" w:rsidRPr="00FD450F" w:rsidRDefault="00934ED1" w:rsidP="00F37BA5">
            <w:pPr>
              <w:pStyle w:val="TableHeading"/>
              <w:jc w:val="center"/>
              <w:rPr>
                <w:lang w:val="en-US"/>
              </w:rPr>
            </w:pPr>
            <w:r w:rsidRPr="00FD450F">
              <w:rPr>
                <w:lang w:val="en-US"/>
              </w:rPr>
              <w:t>#</w:t>
            </w:r>
          </w:p>
        </w:tc>
        <w:tc>
          <w:tcPr>
            <w:tcW w:w="9108" w:type="dxa"/>
          </w:tcPr>
          <w:p w:rsidR="00934ED1" w:rsidRPr="00FD450F" w:rsidRDefault="00CC01DF" w:rsidP="00F37BA5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Brief Description</w:t>
            </w:r>
          </w:p>
        </w:tc>
      </w:tr>
      <w:tr w:rsidR="00934ED1" w:rsidRPr="00FD450F" w:rsidTr="00A76D8B">
        <w:trPr>
          <w:cantSplit/>
        </w:trPr>
        <w:tc>
          <w:tcPr>
            <w:tcW w:w="468" w:type="dxa"/>
          </w:tcPr>
          <w:p w:rsidR="00934ED1" w:rsidRPr="00FD450F" w:rsidRDefault="00934ED1" w:rsidP="00F37BA5">
            <w:pPr>
              <w:jc w:val="center"/>
            </w:pPr>
          </w:p>
        </w:tc>
        <w:tc>
          <w:tcPr>
            <w:tcW w:w="9108" w:type="dxa"/>
          </w:tcPr>
          <w:p w:rsidR="00934ED1" w:rsidRPr="00FD450F" w:rsidRDefault="00934ED1" w:rsidP="00F37BA5"/>
        </w:tc>
      </w:tr>
      <w:tr w:rsidR="00934ED1" w:rsidRPr="00FD450F" w:rsidTr="00A76D8B">
        <w:trPr>
          <w:cantSplit/>
        </w:trPr>
        <w:tc>
          <w:tcPr>
            <w:tcW w:w="468" w:type="dxa"/>
          </w:tcPr>
          <w:p w:rsidR="00934ED1" w:rsidRPr="00FD450F" w:rsidRDefault="00934ED1" w:rsidP="00F37BA5">
            <w:pPr>
              <w:jc w:val="center"/>
            </w:pPr>
          </w:p>
        </w:tc>
        <w:tc>
          <w:tcPr>
            <w:tcW w:w="9108" w:type="dxa"/>
          </w:tcPr>
          <w:p w:rsidR="00934ED1" w:rsidRPr="00FD450F" w:rsidRDefault="00934ED1" w:rsidP="00F37BA5"/>
        </w:tc>
      </w:tr>
    </w:tbl>
    <w:p w:rsidR="004F055D" w:rsidRDefault="004F055D" w:rsidP="006B7704">
      <w:pPr>
        <w:rPr>
          <w:lang w:val="fr-FR"/>
        </w:rPr>
      </w:pP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6858"/>
        <w:gridCol w:w="1710"/>
        <w:gridCol w:w="1008"/>
      </w:tblGrid>
      <w:tr w:rsidR="004F055D" w:rsidRPr="00FD450F" w:rsidTr="00A7321A">
        <w:trPr>
          <w:cantSplit/>
          <w:tblHeader/>
        </w:trPr>
        <w:tc>
          <w:tcPr>
            <w:tcW w:w="9576" w:type="dxa"/>
            <w:gridSpan w:val="3"/>
          </w:tcPr>
          <w:p w:rsidR="004F055D" w:rsidRPr="00FD450F" w:rsidRDefault="004F055D" w:rsidP="00A7321A">
            <w:pPr>
              <w:pStyle w:val="TableTitle"/>
              <w:rPr>
                <w:lang w:val="en-US"/>
              </w:rPr>
            </w:pPr>
            <w:r w:rsidRPr="00FD450F">
              <w:rPr>
                <w:lang w:val="en-US"/>
              </w:rPr>
              <w:t>Action Items</w:t>
            </w:r>
          </w:p>
        </w:tc>
      </w:tr>
      <w:tr w:rsidR="004F055D" w:rsidRPr="00FD450F" w:rsidTr="00A7321A">
        <w:trPr>
          <w:cantSplit/>
          <w:tblHeader/>
        </w:trPr>
        <w:tc>
          <w:tcPr>
            <w:tcW w:w="6858" w:type="dxa"/>
          </w:tcPr>
          <w:p w:rsidR="004F055D" w:rsidRPr="00FD450F" w:rsidRDefault="004F055D" w:rsidP="00A7321A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Description</w:t>
            </w:r>
          </w:p>
        </w:tc>
        <w:tc>
          <w:tcPr>
            <w:tcW w:w="1710" w:type="dxa"/>
          </w:tcPr>
          <w:p w:rsidR="004F055D" w:rsidRPr="00FD450F" w:rsidRDefault="004F055D" w:rsidP="00A7321A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Assigned To</w:t>
            </w:r>
          </w:p>
        </w:tc>
        <w:tc>
          <w:tcPr>
            <w:tcW w:w="1008" w:type="dxa"/>
          </w:tcPr>
          <w:p w:rsidR="004F055D" w:rsidRPr="00FD450F" w:rsidRDefault="004F055D" w:rsidP="00A7321A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Due Date</w:t>
            </w:r>
          </w:p>
        </w:tc>
      </w:tr>
      <w:tr w:rsidR="004F055D" w:rsidRPr="00FD450F" w:rsidTr="00A7321A">
        <w:trPr>
          <w:cantSplit/>
        </w:trPr>
        <w:tc>
          <w:tcPr>
            <w:tcW w:w="6858" w:type="dxa"/>
          </w:tcPr>
          <w:p w:rsidR="004F055D" w:rsidRPr="00FD450F" w:rsidRDefault="004F055D" w:rsidP="00A7321A"/>
        </w:tc>
        <w:tc>
          <w:tcPr>
            <w:tcW w:w="1710" w:type="dxa"/>
          </w:tcPr>
          <w:p w:rsidR="004F055D" w:rsidRPr="00FD450F" w:rsidRDefault="004F055D" w:rsidP="00A7321A"/>
        </w:tc>
        <w:tc>
          <w:tcPr>
            <w:tcW w:w="1008" w:type="dxa"/>
          </w:tcPr>
          <w:p w:rsidR="004F055D" w:rsidRPr="00FD450F" w:rsidRDefault="004F055D" w:rsidP="00A7321A"/>
        </w:tc>
      </w:tr>
      <w:tr w:rsidR="004F055D" w:rsidRPr="00FD450F" w:rsidTr="00A7321A">
        <w:trPr>
          <w:cantSplit/>
        </w:trPr>
        <w:tc>
          <w:tcPr>
            <w:tcW w:w="6858" w:type="dxa"/>
          </w:tcPr>
          <w:p w:rsidR="004F055D" w:rsidRPr="00FD450F" w:rsidRDefault="004F055D" w:rsidP="00A7321A"/>
        </w:tc>
        <w:tc>
          <w:tcPr>
            <w:tcW w:w="1710" w:type="dxa"/>
          </w:tcPr>
          <w:p w:rsidR="004F055D" w:rsidRPr="00FD450F" w:rsidRDefault="004F055D" w:rsidP="00A7321A"/>
        </w:tc>
        <w:tc>
          <w:tcPr>
            <w:tcW w:w="1008" w:type="dxa"/>
          </w:tcPr>
          <w:p w:rsidR="004F055D" w:rsidRPr="00FD450F" w:rsidRDefault="004F055D" w:rsidP="00A7321A"/>
        </w:tc>
      </w:tr>
    </w:tbl>
    <w:p w:rsidR="004F055D" w:rsidRDefault="004F055D" w:rsidP="006B7704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"/>
        <w:gridCol w:w="1800"/>
        <w:gridCol w:w="7398"/>
      </w:tblGrid>
      <w:tr w:rsidR="005A27D0" w:rsidTr="003150C1">
        <w:tc>
          <w:tcPr>
            <w:tcW w:w="9576" w:type="dxa"/>
            <w:gridSpan w:val="3"/>
          </w:tcPr>
          <w:p w:rsidR="005A27D0" w:rsidRDefault="005A27D0" w:rsidP="006068FA">
            <w:pPr>
              <w:pStyle w:val="TableTitle"/>
              <w:keepNext/>
            </w:pPr>
            <w:r>
              <w:t>Approval summary</w:t>
            </w:r>
          </w:p>
        </w:tc>
      </w:tr>
      <w:tr w:rsidR="005A27D0" w:rsidTr="005A27D0">
        <w:tc>
          <w:tcPr>
            <w:tcW w:w="378" w:type="dxa"/>
          </w:tcPr>
          <w:p w:rsidR="005A27D0" w:rsidRDefault="005A27D0" w:rsidP="006068FA">
            <w:pPr>
              <w:keepNext/>
              <w:rPr>
                <w:lang w:val="fr-FR"/>
              </w:rPr>
            </w:pPr>
            <w:r>
              <w:sym w:font="Symbol" w:char="F090"/>
            </w:r>
          </w:p>
        </w:tc>
        <w:tc>
          <w:tcPr>
            <w:tcW w:w="1800" w:type="dxa"/>
          </w:tcPr>
          <w:p w:rsidR="005A27D0" w:rsidRDefault="005A27D0" w:rsidP="006068FA">
            <w:pPr>
              <w:pStyle w:val="TableContent"/>
              <w:keepNext/>
            </w:pPr>
            <w:proofErr w:type="spellStart"/>
            <w:r>
              <w:t>Approved</w:t>
            </w:r>
            <w:proofErr w:type="spellEnd"/>
          </w:p>
        </w:tc>
        <w:tc>
          <w:tcPr>
            <w:tcW w:w="7398" w:type="dxa"/>
          </w:tcPr>
          <w:p w:rsidR="005A27D0" w:rsidRDefault="005A27D0" w:rsidP="006068FA">
            <w:pPr>
              <w:pStyle w:val="TableContent"/>
              <w:keepNext/>
            </w:pPr>
            <w:r>
              <w:t xml:space="preserve">All code modules/files are </w:t>
            </w:r>
            <w:proofErr w:type="spellStart"/>
            <w:r>
              <w:t>approved</w:t>
            </w:r>
            <w:proofErr w:type="spellEnd"/>
            <w:r>
              <w:t xml:space="preserve">. No issues are </w:t>
            </w:r>
            <w:proofErr w:type="spellStart"/>
            <w:r>
              <w:t>outstanding</w:t>
            </w:r>
            <w:proofErr w:type="spellEnd"/>
            <w:r>
              <w:t>.</w:t>
            </w:r>
          </w:p>
        </w:tc>
      </w:tr>
      <w:tr w:rsidR="005A27D0" w:rsidTr="005A27D0">
        <w:tc>
          <w:tcPr>
            <w:tcW w:w="378" w:type="dxa"/>
          </w:tcPr>
          <w:p w:rsidR="005A27D0" w:rsidRDefault="005A27D0" w:rsidP="006068FA">
            <w:pPr>
              <w:keepNext/>
              <w:rPr>
                <w:lang w:val="fr-FR"/>
              </w:rPr>
            </w:pPr>
            <w:r>
              <w:sym w:font="Symbol" w:char="F090"/>
            </w:r>
          </w:p>
        </w:tc>
        <w:tc>
          <w:tcPr>
            <w:tcW w:w="1800" w:type="dxa"/>
          </w:tcPr>
          <w:p w:rsidR="005A27D0" w:rsidRDefault="005A27D0" w:rsidP="006068FA">
            <w:pPr>
              <w:pStyle w:val="TableContent"/>
              <w:keepNext/>
            </w:pPr>
            <w:proofErr w:type="spellStart"/>
            <w:r>
              <w:t>Partially</w:t>
            </w:r>
            <w:proofErr w:type="spellEnd"/>
            <w:r>
              <w:t xml:space="preserve"> </w:t>
            </w:r>
            <w:proofErr w:type="spellStart"/>
            <w:r>
              <w:t>Approved</w:t>
            </w:r>
            <w:proofErr w:type="spellEnd"/>
          </w:p>
        </w:tc>
        <w:tc>
          <w:tcPr>
            <w:tcW w:w="7398" w:type="dxa"/>
          </w:tcPr>
          <w:p w:rsidR="005A27D0" w:rsidRDefault="004A1B1F" w:rsidP="004A1B1F">
            <w:pPr>
              <w:pStyle w:val="TableContent"/>
              <w:keepNext/>
            </w:pPr>
            <w:r>
              <w:t xml:space="preserve">Code modules/files </w:t>
            </w:r>
            <w:proofErr w:type="spellStart"/>
            <w:r>
              <w:t>marked</w:t>
            </w:r>
            <w:proofErr w:type="spellEnd"/>
            <w:r>
              <w:t xml:space="preserve"> </w:t>
            </w:r>
            <w:r>
              <w:rPr>
                <w:lang w:val="en-US"/>
              </w:rPr>
              <w:t>”</w:t>
            </w:r>
            <w:r>
              <w:rPr>
                <w:lang w:val="en-US"/>
              </w:rPr>
              <w:t>Pass”</w:t>
            </w:r>
            <w:r w:rsidR="005A27D0">
              <w:t xml:space="preserve"> are </w:t>
            </w:r>
            <w:proofErr w:type="spellStart"/>
            <w:r w:rsidR="005A27D0">
              <w:t>approved</w:t>
            </w:r>
            <w:proofErr w:type="spellEnd"/>
            <w:r w:rsidR="005A27D0">
              <w:t xml:space="preserve">. Issues </w:t>
            </w:r>
            <w:proofErr w:type="spellStart"/>
            <w:r w:rsidR="005A27D0">
              <w:t>listed</w:t>
            </w:r>
            <w:proofErr w:type="spellEnd"/>
            <w:r w:rsidR="005A27D0">
              <w:t xml:space="preserve"> are to </w:t>
            </w:r>
            <w:proofErr w:type="spellStart"/>
            <w:r w:rsidR="005A27D0">
              <w:t>be</w:t>
            </w:r>
            <w:proofErr w:type="spellEnd"/>
            <w:r w:rsidR="005A27D0">
              <w:t xml:space="preserve"> </w:t>
            </w:r>
            <w:proofErr w:type="spellStart"/>
            <w:r w:rsidR="005A27D0">
              <w:t>resolved</w:t>
            </w:r>
            <w:proofErr w:type="spellEnd"/>
            <w:r w:rsidR="005A27D0">
              <w:t>.</w:t>
            </w:r>
          </w:p>
        </w:tc>
      </w:tr>
      <w:tr w:rsidR="005A27D0" w:rsidTr="005A27D0">
        <w:tc>
          <w:tcPr>
            <w:tcW w:w="378" w:type="dxa"/>
          </w:tcPr>
          <w:p w:rsidR="005A27D0" w:rsidRDefault="005A27D0" w:rsidP="006068FA">
            <w:pPr>
              <w:keepNext/>
              <w:rPr>
                <w:lang w:val="fr-FR"/>
              </w:rPr>
            </w:pPr>
            <w:r>
              <w:sym w:font="Symbol" w:char="F090"/>
            </w:r>
          </w:p>
        </w:tc>
        <w:tc>
          <w:tcPr>
            <w:tcW w:w="1800" w:type="dxa"/>
          </w:tcPr>
          <w:p w:rsidR="005A27D0" w:rsidRDefault="005A27D0" w:rsidP="006068FA">
            <w:pPr>
              <w:pStyle w:val="TableContent"/>
              <w:keepNext/>
            </w:pPr>
            <w:r>
              <w:t xml:space="preserve">Not </w:t>
            </w:r>
            <w:proofErr w:type="spellStart"/>
            <w:r>
              <w:t>Approved</w:t>
            </w:r>
            <w:proofErr w:type="spellEnd"/>
          </w:p>
        </w:tc>
        <w:tc>
          <w:tcPr>
            <w:tcW w:w="7398" w:type="dxa"/>
          </w:tcPr>
          <w:p w:rsidR="005A27D0" w:rsidRDefault="005A27D0" w:rsidP="006068FA">
            <w:pPr>
              <w:pStyle w:val="TableContent"/>
              <w:keepNext/>
            </w:pPr>
            <w:r>
              <w:t xml:space="preserve">No code modules/files </w:t>
            </w:r>
            <w:proofErr w:type="spellStart"/>
            <w:r>
              <w:t>approved</w:t>
            </w:r>
            <w:proofErr w:type="spellEnd"/>
            <w:r>
              <w:t xml:space="preserve">. Issues </w:t>
            </w:r>
            <w:proofErr w:type="spellStart"/>
            <w:r>
              <w:t>listed</w:t>
            </w:r>
            <w:proofErr w:type="spellEnd"/>
            <w:r>
              <w:t xml:space="preserve"> are to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resolved</w:t>
            </w:r>
            <w:proofErr w:type="spellEnd"/>
            <w:r>
              <w:t>.</w:t>
            </w:r>
          </w:p>
        </w:tc>
      </w:tr>
    </w:tbl>
    <w:p w:rsidR="005A27D0" w:rsidRDefault="005A27D0" w:rsidP="006B7704">
      <w:pPr>
        <w:rPr>
          <w:lang w:val="fr-FR"/>
        </w:rPr>
      </w:pP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96"/>
        <w:gridCol w:w="2292"/>
        <w:gridCol w:w="900"/>
        <w:gridCol w:w="1596"/>
        <w:gridCol w:w="2274"/>
        <w:gridCol w:w="918"/>
      </w:tblGrid>
      <w:tr w:rsidR="005A27D0" w:rsidRPr="00FD450F" w:rsidTr="00B951D9">
        <w:tc>
          <w:tcPr>
            <w:tcW w:w="9576" w:type="dxa"/>
            <w:gridSpan w:val="6"/>
          </w:tcPr>
          <w:p w:rsidR="005A27D0" w:rsidRPr="00FD450F" w:rsidRDefault="005A27D0" w:rsidP="006068FA">
            <w:pPr>
              <w:pStyle w:val="TableTitle"/>
              <w:keepNext/>
              <w:rPr>
                <w:lang w:val="en-US"/>
              </w:rPr>
            </w:pPr>
            <w:r w:rsidRPr="00FD450F">
              <w:rPr>
                <w:lang w:val="en-US"/>
              </w:rPr>
              <w:lastRenderedPageBreak/>
              <w:t>reviewer approvals</w:t>
            </w:r>
          </w:p>
        </w:tc>
      </w:tr>
      <w:tr w:rsidR="005A27D0" w:rsidRPr="00FD450F" w:rsidTr="00B951D9">
        <w:tc>
          <w:tcPr>
            <w:tcW w:w="1596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&amp; Title</w:t>
            </w:r>
          </w:p>
        </w:tc>
        <w:tc>
          <w:tcPr>
            <w:tcW w:w="2292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Signature</w:t>
            </w:r>
          </w:p>
        </w:tc>
        <w:tc>
          <w:tcPr>
            <w:tcW w:w="900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Date</w:t>
            </w:r>
          </w:p>
        </w:tc>
        <w:tc>
          <w:tcPr>
            <w:tcW w:w="1596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&amp; Title</w:t>
            </w:r>
          </w:p>
        </w:tc>
        <w:tc>
          <w:tcPr>
            <w:tcW w:w="2274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Signature</w:t>
            </w:r>
          </w:p>
        </w:tc>
        <w:tc>
          <w:tcPr>
            <w:tcW w:w="918" w:type="dxa"/>
          </w:tcPr>
          <w:p w:rsidR="005A27D0" w:rsidRPr="00FD450F" w:rsidRDefault="005A27D0" w:rsidP="006068FA">
            <w:pPr>
              <w:pStyle w:val="TableHeading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Date</w:t>
            </w:r>
          </w:p>
        </w:tc>
      </w:tr>
      <w:tr w:rsidR="005A27D0" w:rsidRPr="00FD450F" w:rsidTr="00B951D9">
        <w:tc>
          <w:tcPr>
            <w:tcW w:w="1596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1</w:t>
            </w:r>
          </w:p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92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900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1596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3</w:t>
            </w:r>
          </w:p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74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918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</w:tr>
      <w:tr w:rsidR="005A27D0" w:rsidRPr="00FD450F" w:rsidTr="00B951D9">
        <w:tc>
          <w:tcPr>
            <w:tcW w:w="1596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2</w:t>
            </w:r>
          </w:p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92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900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1596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Name 4</w:t>
            </w:r>
          </w:p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74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  <w:tc>
          <w:tcPr>
            <w:tcW w:w="918" w:type="dxa"/>
          </w:tcPr>
          <w:p w:rsidR="005A27D0" w:rsidRPr="00FD450F" w:rsidRDefault="005A27D0" w:rsidP="006068FA">
            <w:pPr>
              <w:pStyle w:val="TableContent"/>
              <w:keepNext/>
              <w:rPr>
                <w:lang w:val="en-US"/>
              </w:rPr>
            </w:pPr>
          </w:p>
        </w:tc>
      </w:tr>
    </w:tbl>
    <w:p w:rsidR="00FD450F" w:rsidRDefault="00FD450F" w:rsidP="006B7704">
      <w:pPr>
        <w:rPr>
          <w:lang w:val="fr-FR"/>
        </w:rPr>
      </w:pPr>
    </w:p>
    <w:sectPr w:rsidR="00FD450F" w:rsidSect="006B770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C55" w:rsidRDefault="000C4C55" w:rsidP="00237642">
      <w:r>
        <w:separator/>
      </w:r>
    </w:p>
  </w:endnote>
  <w:endnote w:type="continuationSeparator" w:id="0">
    <w:p w:rsidR="000C4C55" w:rsidRDefault="000C4C55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056566" w:rsidRPr="00FD450F" w:rsidRDefault="006A273A" w:rsidP="00F3768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Software Code Review</w:t>
        </w:r>
        <w:r w:rsidR="00056566" w:rsidRPr="00FD450F">
          <w:rPr>
            <w:sz w:val="18"/>
            <w:szCs w:val="18"/>
          </w:rPr>
          <w:t xml:space="preserve"> Form</w:t>
        </w:r>
        <w:r w:rsidR="00056566" w:rsidRPr="00FD450F">
          <w:rPr>
            <w:sz w:val="18"/>
            <w:szCs w:val="18"/>
          </w:rPr>
          <w:tab/>
        </w:r>
        <w:r w:rsidR="00056566" w:rsidRPr="00FD450F">
          <w:rPr>
            <w:sz w:val="18"/>
            <w:szCs w:val="18"/>
          </w:rPr>
          <w:tab/>
          <w:t>Confidential &amp; Proprietary</w:t>
        </w:r>
        <w:r w:rsidR="00056566" w:rsidRPr="00FD450F">
          <w:rPr>
            <w:sz w:val="18"/>
            <w:szCs w:val="18"/>
          </w:rPr>
          <w:tab/>
          <w:t xml:space="preserve">  </w:t>
        </w:r>
      </w:p>
      <w:p w:rsidR="00056566" w:rsidRPr="00FD450F" w:rsidRDefault="006A273A" w:rsidP="00F3768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Document Number: EGF-01</w:t>
        </w:r>
        <w:r w:rsidR="00BD18A8">
          <w:rPr>
            <w:sz w:val="18"/>
            <w:szCs w:val="18"/>
          </w:rPr>
          <w:t>6</w:t>
        </w:r>
        <w:r w:rsidR="00056566" w:rsidRPr="00FD450F">
          <w:rPr>
            <w:sz w:val="18"/>
            <w:szCs w:val="18"/>
          </w:rPr>
          <w:tab/>
        </w:r>
        <w:r w:rsidR="00056566" w:rsidRPr="00FD450F">
          <w:rPr>
            <w:sz w:val="18"/>
            <w:szCs w:val="18"/>
          </w:rPr>
          <w:tab/>
        </w:r>
        <w:r w:rsidR="002F3B00" w:rsidRPr="002F3B00">
          <w:rPr>
            <w:sz w:val="18"/>
            <w:szCs w:val="18"/>
          </w:rPr>
          <w:t xml:space="preserve">Page </w:t>
        </w:r>
        <w:r w:rsidR="002F3B00" w:rsidRPr="002F3B00">
          <w:rPr>
            <w:sz w:val="18"/>
            <w:szCs w:val="18"/>
          </w:rPr>
          <w:fldChar w:fldCharType="begin"/>
        </w:r>
        <w:r w:rsidR="002F3B00" w:rsidRPr="002F3B00">
          <w:rPr>
            <w:sz w:val="18"/>
            <w:szCs w:val="18"/>
          </w:rPr>
          <w:instrText xml:space="preserve"> PAGE  \* Arabic  \* MERGEFORMAT </w:instrText>
        </w:r>
        <w:r w:rsidR="002F3B00" w:rsidRPr="002F3B00">
          <w:rPr>
            <w:sz w:val="18"/>
            <w:szCs w:val="18"/>
          </w:rPr>
          <w:fldChar w:fldCharType="separate"/>
        </w:r>
        <w:r w:rsidR="002F3B00">
          <w:rPr>
            <w:noProof/>
            <w:sz w:val="18"/>
            <w:szCs w:val="18"/>
          </w:rPr>
          <w:t>1</w:t>
        </w:r>
        <w:r w:rsidR="002F3B00" w:rsidRPr="002F3B00">
          <w:rPr>
            <w:sz w:val="18"/>
            <w:szCs w:val="18"/>
          </w:rPr>
          <w:fldChar w:fldCharType="end"/>
        </w:r>
        <w:r w:rsidR="002F3B00" w:rsidRPr="002F3B00">
          <w:rPr>
            <w:sz w:val="18"/>
            <w:szCs w:val="18"/>
          </w:rPr>
          <w:t xml:space="preserve"> of </w:t>
        </w:r>
        <w:r w:rsidR="002F3B00" w:rsidRPr="002F3B00">
          <w:rPr>
            <w:sz w:val="18"/>
            <w:szCs w:val="18"/>
          </w:rPr>
          <w:fldChar w:fldCharType="begin"/>
        </w:r>
        <w:r w:rsidR="002F3B00" w:rsidRPr="002F3B00">
          <w:rPr>
            <w:sz w:val="18"/>
            <w:szCs w:val="18"/>
          </w:rPr>
          <w:instrText xml:space="preserve"> NUMPAGES  \* Arabic  \* MERGEFORMAT </w:instrText>
        </w:r>
        <w:r w:rsidR="002F3B00" w:rsidRPr="002F3B00">
          <w:rPr>
            <w:sz w:val="18"/>
            <w:szCs w:val="18"/>
          </w:rPr>
          <w:fldChar w:fldCharType="separate"/>
        </w:r>
        <w:r w:rsidR="002F3B00">
          <w:rPr>
            <w:noProof/>
            <w:sz w:val="18"/>
            <w:szCs w:val="18"/>
          </w:rPr>
          <w:t>2</w:t>
        </w:r>
        <w:r w:rsidR="002F3B00" w:rsidRPr="002F3B00">
          <w:rPr>
            <w:sz w:val="18"/>
            <w:szCs w:val="18"/>
          </w:rPr>
          <w:fldChar w:fldCharType="end"/>
        </w:r>
      </w:p>
      <w:p w:rsidR="00056566" w:rsidRPr="00FD450F" w:rsidRDefault="00056566" w:rsidP="00FD450F">
        <w:pPr>
          <w:pStyle w:val="Footer"/>
          <w:rPr>
            <w:sz w:val="18"/>
            <w:szCs w:val="18"/>
          </w:rPr>
        </w:pPr>
        <w:r w:rsidRPr="00FD450F">
          <w:rPr>
            <w:sz w:val="18"/>
            <w:szCs w:val="18"/>
          </w:rPr>
          <w:t>Version Number: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C55" w:rsidRDefault="000C4C55" w:rsidP="00237642">
      <w:r>
        <w:separator/>
      </w:r>
    </w:p>
  </w:footnote>
  <w:footnote w:type="continuationSeparator" w:id="0">
    <w:p w:rsidR="000C4C55" w:rsidRDefault="000C4C55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056566" w:rsidRPr="00595CC5" w:rsidTr="00FD450F">
      <w:trPr>
        <w:trHeight w:val="710"/>
      </w:trPr>
      <w:tc>
        <w:tcPr>
          <w:tcW w:w="3798" w:type="dxa"/>
          <w:vAlign w:val="center"/>
        </w:tcPr>
        <w:p w:rsidR="00056566" w:rsidRPr="00595CC5" w:rsidRDefault="00056566" w:rsidP="00825788">
          <w:pPr>
            <w:pStyle w:val="Header"/>
            <w:jc w:val="center"/>
            <w:rPr>
              <w:sz w:val="34"/>
              <w:szCs w:val="34"/>
            </w:rPr>
          </w:pPr>
          <w:r w:rsidRPr="00595CC5">
            <w:rPr>
              <w:noProof/>
              <w:sz w:val="34"/>
              <w:szCs w:val="34"/>
            </w:rPr>
            <w:drawing>
              <wp:inline distT="0" distB="0" distL="0" distR="0" wp14:anchorId="4F69D87E" wp14:editId="2AA342C0">
                <wp:extent cx="1562100" cy="473364"/>
                <wp:effectExtent l="0" t="0" r="0" b="317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473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56566" w:rsidRPr="00595CC5" w:rsidRDefault="006A273A" w:rsidP="00FD5EA5">
          <w:pPr>
            <w:pStyle w:val="HeadingTitle"/>
            <w:rPr>
              <w:sz w:val="34"/>
              <w:szCs w:val="34"/>
            </w:rPr>
          </w:pPr>
          <w:r w:rsidRPr="00595CC5">
            <w:rPr>
              <w:sz w:val="34"/>
              <w:szCs w:val="34"/>
            </w:rPr>
            <w:t>Software Code Review</w:t>
          </w:r>
          <w:r w:rsidR="00056566" w:rsidRPr="00595CC5">
            <w:rPr>
              <w:sz w:val="34"/>
              <w:szCs w:val="34"/>
            </w:rPr>
            <w:t xml:space="preserve"> Form</w:t>
          </w:r>
        </w:p>
      </w:tc>
    </w:tr>
  </w:tbl>
  <w:p w:rsidR="00056566" w:rsidRDefault="0005656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48011A"/>
    <w:multiLevelType w:val="hybridMultilevel"/>
    <w:tmpl w:val="D9A0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55F21"/>
    <w:multiLevelType w:val="hybridMultilevel"/>
    <w:tmpl w:val="9FC6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76746"/>
    <w:multiLevelType w:val="hybridMultilevel"/>
    <w:tmpl w:val="4C50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3E6D5D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7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54D23"/>
    <w:rsid w:val="00056566"/>
    <w:rsid w:val="00062CC8"/>
    <w:rsid w:val="000719B0"/>
    <w:rsid w:val="00080866"/>
    <w:rsid w:val="000A7329"/>
    <w:rsid w:val="000B01F5"/>
    <w:rsid w:val="000C1E11"/>
    <w:rsid w:val="000C4C55"/>
    <w:rsid w:val="000E0756"/>
    <w:rsid w:val="00103D1B"/>
    <w:rsid w:val="00106D3F"/>
    <w:rsid w:val="001117C5"/>
    <w:rsid w:val="001637F9"/>
    <w:rsid w:val="00176C7B"/>
    <w:rsid w:val="00207DD3"/>
    <w:rsid w:val="00223C7E"/>
    <w:rsid w:val="00237642"/>
    <w:rsid w:val="00256E3C"/>
    <w:rsid w:val="00263B6C"/>
    <w:rsid w:val="0029525C"/>
    <w:rsid w:val="002A00ED"/>
    <w:rsid w:val="002B5884"/>
    <w:rsid w:val="002D425C"/>
    <w:rsid w:val="002E52AA"/>
    <w:rsid w:val="002E74F8"/>
    <w:rsid w:val="002F3B00"/>
    <w:rsid w:val="00326FA7"/>
    <w:rsid w:val="0033346B"/>
    <w:rsid w:val="00336A74"/>
    <w:rsid w:val="003739A2"/>
    <w:rsid w:val="003A1B14"/>
    <w:rsid w:val="003B6029"/>
    <w:rsid w:val="003D050D"/>
    <w:rsid w:val="00406CBB"/>
    <w:rsid w:val="00416C0E"/>
    <w:rsid w:val="00494ECD"/>
    <w:rsid w:val="004A1B1F"/>
    <w:rsid w:val="004C65C6"/>
    <w:rsid w:val="004D270E"/>
    <w:rsid w:val="004D4F4A"/>
    <w:rsid w:val="004F055D"/>
    <w:rsid w:val="0054671C"/>
    <w:rsid w:val="005652DF"/>
    <w:rsid w:val="00595CC5"/>
    <w:rsid w:val="005A27D0"/>
    <w:rsid w:val="005D6ECD"/>
    <w:rsid w:val="005F08A5"/>
    <w:rsid w:val="005F0F3F"/>
    <w:rsid w:val="006068FA"/>
    <w:rsid w:val="00606942"/>
    <w:rsid w:val="00625E9F"/>
    <w:rsid w:val="0065054B"/>
    <w:rsid w:val="006723EC"/>
    <w:rsid w:val="00677F1E"/>
    <w:rsid w:val="00686156"/>
    <w:rsid w:val="006A273A"/>
    <w:rsid w:val="006B7704"/>
    <w:rsid w:val="006D4CA6"/>
    <w:rsid w:val="006E211A"/>
    <w:rsid w:val="00750C29"/>
    <w:rsid w:val="0076732E"/>
    <w:rsid w:val="007B66FA"/>
    <w:rsid w:val="007F5510"/>
    <w:rsid w:val="00823891"/>
    <w:rsid w:val="00825788"/>
    <w:rsid w:val="008A38E9"/>
    <w:rsid w:val="008C675C"/>
    <w:rsid w:val="0090462C"/>
    <w:rsid w:val="00917FD1"/>
    <w:rsid w:val="00934ED1"/>
    <w:rsid w:val="009375E3"/>
    <w:rsid w:val="00947302"/>
    <w:rsid w:val="009E6BA9"/>
    <w:rsid w:val="00A004B4"/>
    <w:rsid w:val="00A76D8B"/>
    <w:rsid w:val="00AC213E"/>
    <w:rsid w:val="00AF1C62"/>
    <w:rsid w:val="00AF41BB"/>
    <w:rsid w:val="00B55F97"/>
    <w:rsid w:val="00B70EC0"/>
    <w:rsid w:val="00BD18A8"/>
    <w:rsid w:val="00BD5286"/>
    <w:rsid w:val="00BD54FE"/>
    <w:rsid w:val="00BE118B"/>
    <w:rsid w:val="00C316BE"/>
    <w:rsid w:val="00CA2441"/>
    <w:rsid w:val="00CC01DF"/>
    <w:rsid w:val="00CC6770"/>
    <w:rsid w:val="00CE21AD"/>
    <w:rsid w:val="00CF6ED8"/>
    <w:rsid w:val="00D3230C"/>
    <w:rsid w:val="00D41A03"/>
    <w:rsid w:val="00D9040F"/>
    <w:rsid w:val="00D9569B"/>
    <w:rsid w:val="00DC1721"/>
    <w:rsid w:val="00DD40DB"/>
    <w:rsid w:val="00DE24DA"/>
    <w:rsid w:val="00DF6030"/>
    <w:rsid w:val="00E07A4C"/>
    <w:rsid w:val="00E21475"/>
    <w:rsid w:val="00E217A0"/>
    <w:rsid w:val="00E51F4B"/>
    <w:rsid w:val="00E74DA1"/>
    <w:rsid w:val="00E90C22"/>
    <w:rsid w:val="00EC4CDA"/>
    <w:rsid w:val="00ED020E"/>
    <w:rsid w:val="00F26926"/>
    <w:rsid w:val="00F37682"/>
    <w:rsid w:val="00F632C9"/>
    <w:rsid w:val="00FC52D4"/>
    <w:rsid w:val="00FD450F"/>
    <w:rsid w:val="00FD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5E3"/>
    <w:pPr>
      <w:widowControl w:val="0"/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D3F"/>
    <w:pPr>
      <w:keepNext/>
      <w:keepLines/>
      <w:spacing w:before="120"/>
      <w:contextualSpacing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F37682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37682"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  <w:style w:type="paragraph" w:customStyle="1" w:styleId="HeadingTitle">
    <w:name w:val="Heading Title"/>
    <w:basedOn w:val="Normal"/>
    <w:qFormat/>
    <w:rsid w:val="009375E3"/>
    <w:pPr>
      <w:jc w:val="center"/>
    </w:pPr>
    <w:rPr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6D3F"/>
    <w:rPr>
      <w:rFonts w:ascii="Calibri" w:eastAsiaTheme="majorEastAsia" w:hAnsi="Calibri" w:cstheme="majorBidi"/>
      <w:b/>
      <w:bCs/>
      <w:sz w:val="24"/>
      <w:szCs w:val="28"/>
    </w:rPr>
  </w:style>
  <w:style w:type="paragraph" w:customStyle="1" w:styleId="TableTitle">
    <w:name w:val="Table Title"/>
    <w:basedOn w:val="Normal"/>
    <w:qFormat/>
    <w:rsid w:val="006B7704"/>
    <w:rPr>
      <w:b/>
      <w:caps/>
      <w:lang w:val="fr-FR"/>
    </w:rPr>
  </w:style>
  <w:style w:type="paragraph" w:customStyle="1" w:styleId="TableHeading">
    <w:name w:val="Table Heading"/>
    <w:basedOn w:val="Normal"/>
    <w:qFormat/>
    <w:rsid w:val="00336A74"/>
    <w:rPr>
      <w:b/>
      <w:i/>
      <w:sz w:val="20"/>
      <w:lang w:val="fr-FR"/>
    </w:rPr>
  </w:style>
  <w:style w:type="paragraph" w:customStyle="1" w:styleId="TableContent">
    <w:name w:val="Table Content"/>
    <w:basedOn w:val="Normal"/>
    <w:qFormat/>
    <w:rsid w:val="007B66FA"/>
    <w:rPr>
      <w:sz w:val="20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5E3"/>
    <w:pPr>
      <w:widowControl w:val="0"/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D3F"/>
    <w:pPr>
      <w:keepNext/>
      <w:keepLines/>
      <w:spacing w:before="120"/>
      <w:contextualSpacing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F37682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37682"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  <w:style w:type="paragraph" w:customStyle="1" w:styleId="HeadingTitle">
    <w:name w:val="Heading Title"/>
    <w:basedOn w:val="Normal"/>
    <w:qFormat/>
    <w:rsid w:val="009375E3"/>
    <w:pPr>
      <w:jc w:val="center"/>
    </w:pPr>
    <w:rPr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6D3F"/>
    <w:rPr>
      <w:rFonts w:ascii="Calibri" w:eastAsiaTheme="majorEastAsia" w:hAnsi="Calibri" w:cstheme="majorBidi"/>
      <w:b/>
      <w:bCs/>
      <w:sz w:val="24"/>
      <w:szCs w:val="28"/>
    </w:rPr>
  </w:style>
  <w:style w:type="paragraph" w:customStyle="1" w:styleId="TableTitle">
    <w:name w:val="Table Title"/>
    <w:basedOn w:val="Normal"/>
    <w:qFormat/>
    <w:rsid w:val="006B7704"/>
    <w:rPr>
      <w:b/>
      <w:caps/>
      <w:lang w:val="fr-FR"/>
    </w:rPr>
  </w:style>
  <w:style w:type="paragraph" w:customStyle="1" w:styleId="TableHeading">
    <w:name w:val="Table Heading"/>
    <w:basedOn w:val="Normal"/>
    <w:qFormat/>
    <w:rsid w:val="00336A74"/>
    <w:rPr>
      <w:b/>
      <w:i/>
      <w:sz w:val="20"/>
      <w:lang w:val="fr-FR"/>
    </w:rPr>
  </w:style>
  <w:style w:type="paragraph" w:customStyle="1" w:styleId="TableContent">
    <w:name w:val="Table Content"/>
    <w:basedOn w:val="Normal"/>
    <w:qFormat/>
    <w:rsid w:val="007B66FA"/>
    <w:rPr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358E7-03B5-4A65-9B55-F4355262D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7BF7AD62.dotm</Template>
  <TotalTime>286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 Kurth</dc:creator>
  <cp:lastModifiedBy>Lloyd Kurth</cp:lastModifiedBy>
  <cp:revision>15</cp:revision>
  <cp:lastPrinted>2013-03-19T17:27:00Z</cp:lastPrinted>
  <dcterms:created xsi:type="dcterms:W3CDTF">2013-02-27T21:28:00Z</dcterms:created>
  <dcterms:modified xsi:type="dcterms:W3CDTF">2013-03-19T17:49:00Z</dcterms:modified>
</cp:coreProperties>
</file>