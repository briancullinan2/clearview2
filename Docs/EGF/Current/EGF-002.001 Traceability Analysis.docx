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065BE5" w14:textId="77777777"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06004CEB" w14:textId="77777777" w:rsidR="00D9569B" w:rsidRPr="000A5695" w:rsidRDefault="008737D0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Project Name:</w:t>
      </w:r>
    </w:p>
    <w:p w14:paraId="549375FD" w14:textId="77777777" w:rsidR="008737D0" w:rsidRPr="000A5695" w:rsidRDefault="008737D0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Project Manager:</w:t>
      </w:r>
    </w:p>
    <w:p w14:paraId="3822419A" w14:textId="77777777" w:rsidR="008737D0" w:rsidRPr="000A5695" w:rsidRDefault="008737D0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Date:</w:t>
      </w:r>
    </w:p>
    <w:p w14:paraId="153B90DB" w14:textId="77777777" w:rsidR="008737D0" w:rsidRPr="000A5695" w:rsidRDefault="008737D0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2930E838" w14:textId="77777777" w:rsidR="008737D0" w:rsidRPr="008737D0" w:rsidRDefault="008737D0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Project Description:  </w:t>
      </w:r>
      <w:r>
        <w:rPr>
          <w:rFonts w:ascii="Times New Roman" w:hAnsi="Times New Roman" w:cs="Times New Roman"/>
          <w:sz w:val="24"/>
          <w:szCs w:val="24"/>
        </w:rPr>
        <w:t>(Description of device, change, reason, and all necessary information)</w:t>
      </w:r>
    </w:p>
    <w:p w14:paraId="54496AD5" w14:textId="77777777" w:rsidR="00D9569B" w:rsidRPr="000A5695" w:rsidRDefault="00D9569B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1F9459F4" w14:textId="77777777" w:rsidR="00F86F6B" w:rsidRPr="000A5695" w:rsidRDefault="00F86F6B" w:rsidP="001D2B7B">
      <w:pPr>
        <w:rPr>
          <w:rFonts w:ascii="Times New Roman" w:hAnsi="Times New Roman" w:cs="Times New Roman"/>
          <w:sz w:val="24"/>
          <w:szCs w:val="24"/>
        </w:rPr>
      </w:pPr>
    </w:p>
    <w:p w14:paraId="194BA0B0" w14:textId="77777777" w:rsidR="00D9569B" w:rsidRPr="000A5695" w:rsidRDefault="00D9569B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05603883" w14:textId="77777777" w:rsidR="00D9569B" w:rsidRPr="000A5695" w:rsidRDefault="00D9569B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5764B262" w14:textId="77777777" w:rsidR="00D9569B" w:rsidRPr="000A5695" w:rsidRDefault="00D9569B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4D1C4DAA" w14:textId="77777777" w:rsidR="00D9569B" w:rsidRPr="000A5695" w:rsidRDefault="00D9569B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51DC5A75" w14:textId="77777777" w:rsidR="00D9569B" w:rsidRPr="000A5695" w:rsidRDefault="00D9569B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0D872355" w14:textId="77777777" w:rsidR="00D9569B" w:rsidRPr="000A5695" w:rsidRDefault="00D9569B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14632BC7" w14:textId="77777777" w:rsidR="00D9569B" w:rsidRPr="000A5695" w:rsidRDefault="00D9569B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3B93381A" w14:textId="77777777" w:rsidR="00D9569B" w:rsidRPr="000A5695" w:rsidRDefault="00D9569B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19DC09E0" w14:textId="77777777" w:rsidR="00D9569B" w:rsidRPr="000A5695" w:rsidRDefault="00D9569B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29739458" w14:textId="77777777" w:rsidR="00D9569B" w:rsidRPr="000A5695" w:rsidRDefault="00D9569B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520EAFC3" w14:textId="77777777" w:rsidR="00D9569B" w:rsidRPr="000A5695" w:rsidRDefault="00D9569B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1879A3BC" w14:textId="77777777" w:rsidR="00D9569B" w:rsidRPr="000A5695" w:rsidRDefault="00D9569B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0D8B1940" w14:textId="77777777" w:rsidR="00E70E72" w:rsidRPr="000A5695" w:rsidRDefault="00E70E72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2C545756" w14:textId="77777777" w:rsidR="00D9569B" w:rsidRPr="000A5695" w:rsidRDefault="00D9569B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3AA742BA" w14:textId="77777777" w:rsidR="00D9569B" w:rsidRPr="000A5695" w:rsidRDefault="00D9569B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3DB7B429" w14:textId="77777777" w:rsidR="00D9569B" w:rsidRPr="000A5695" w:rsidRDefault="00D9569B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4B875386" w14:textId="77777777" w:rsidR="00D9569B" w:rsidRDefault="00D9569B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219C1239" w14:textId="77777777" w:rsidR="00D9569B" w:rsidRDefault="00D9569B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B73E6AD" w14:textId="77777777" w:rsidR="00D9569B" w:rsidRDefault="00E70E72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1.0</w:t>
      </w:r>
      <w:r>
        <w:rPr>
          <w:rFonts w:ascii="Times New Roman" w:hAnsi="Times New Roman" w:cs="Times New Roman"/>
          <w:b/>
          <w:sz w:val="24"/>
          <w:szCs w:val="24"/>
        </w:rPr>
        <w:tab/>
        <w:t>Essential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2160"/>
        <w:gridCol w:w="2565"/>
        <w:gridCol w:w="2565"/>
        <w:gridCol w:w="2565"/>
        <w:gridCol w:w="2565"/>
      </w:tblGrid>
      <w:tr w:rsidR="008737D0" w14:paraId="1F6D3DCA" w14:textId="77777777" w:rsidTr="001D2B7B">
        <w:tc>
          <w:tcPr>
            <w:tcW w:w="738" w:type="dxa"/>
          </w:tcPr>
          <w:p w14:paraId="2865701D" w14:textId="77777777" w:rsidR="008737D0" w:rsidRDefault="008737D0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</w:tcPr>
          <w:p w14:paraId="568AC65A" w14:textId="77777777" w:rsidR="008737D0" w:rsidRDefault="008737D0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 Input</w:t>
            </w:r>
          </w:p>
        </w:tc>
        <w:tc>
          <w:tcPr>
            <w:tcW w:w="2565" w:type="dxa"/>
          </w:tcPr>
          <w:p w14:paraId="24E83EEB" w14:textId="77777777" w:rsidR="008737D0" w:rsidRDefault="008737D0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Input Requirements</w:t>
            </w:r>
          </w:p>
        </w:tc>
        <w:tc>
          <w:tcPr>
            <w:tcW w:w="2565" w:type="dxa"/>
          </w:tcPr>
          <w:p w14:paraId="7CC27723" w14:textId="77777777" w:rsidR="008737D0" w:rsidRDefault="008737D0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 Output</w:t>
            </w:r>
          </w:p>
        </w:tc>
        <w:tc>
          <w:tcPr>
            <w:tcW w:w="2565" w:type="dxa"/>
          </w:tcPr>
          <w:p w14:paraId="4B617BA4" w14:textId="77777777" w:rsidR="008737D0" w:rsidRDefault="008737D0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Output Description</w:t>
            </w:r>
          </w:p>
        </w:tc>
        <w:tc>
          <w:tcPr>
            <w:tcW w:w="2565" w:type="dxa"/>
          </w:tcPr>
          <w:p w14:paraId="75D11B37" w14:textId="77777777" w:rsidR="00E70E72" w:rsidRDefault="008737D0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Verification/</w:t>
            </w:r>
          </w:p>
          <w:p w14:paraId="720E089C" w14:textId="77777777" w:rsidR="008737D0" w:rsidRDefault="008737D0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Validation</w:t>
            </w:r>
          </w:p>
        </w:tc>
      </w:tr>
      <w:tr w:rsidR="008737D0" w14:paraId="0D6BEF31" w14:textId="77777777" w:rsidTr="001D2B7B">
        <w:tc>
          <w:tcPr>
            <w:tcW w:w="738" w:type="dxa"/>
          </w:tcPr>
          <w:p w14:paraId="3CE81E43" w14:textId="77777777" w:rsidR="008737D0" w:rsidRDefault="008737D0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14:paraId="2FDDCCCD" w14:textId="77777777" w:rsidR="008737D0" w:rsidRP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Define intended use</w:t>
            </w:r>
          </w:p>
        </w:tc>
        <w:tc>
          <w:tcPr>
            <w:tcW w:w="2565" w:type="dxa"/>
          </w:tcPr>
          <w:p w14:paraId="6B06B3DB" w14:textId="77777777" w:rsidR="008737D0" w:rsidRPr="000A5695" w:rsidRDefault="008737D0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7B2EBB29" w14:textId="77777777" w:rsidR="008737D0" w:rsidRPr="000A5695" w:rsidRDefault="008737D0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4ACF1598" w14:textId="77777777" w:rsidR="008737D0" w:rsidRPr="000A5695" w:rsidRDefault="008737D0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057C523F" w14:textId="77777777" w:rsidR="008737D0" w:rsidRPr="000A5695" w:rsidRDefault="008737D0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14:paraId="0EBA6B9F" w14:textId="77777777" w:rsidTr="001D2B7B">
        <w:tc>
          <w:tcPr>
            <w:tcW w:w="738" w:type="dxa"/>
          </w:tcPr>
          <w:p w14:paraId="00C3D60A" w14:textId="77777777"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160" w:type="dxa"/>
          </w:tcPr>
          <w:p w14:paraId="73F6E9B0" w14:textId="77777777" w:rsidR="00E70E72" w:rsidRP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Define conditions of use</w:t>
            </w:r>
          </w:p>
        </w:tc>
        <w:tc>
          <w:tcPr>
            <w:tcW w:w="2565" w:type="dxa"/>
          </w:tcPr>
          <w:p w14:paraId="626FFDA5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7D62A04B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4BAC5907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2DE03E15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14:paraId="6A4FFDA6" w14:textId="77777777" w:rsidTr="001D2B7B">
        <w:tc>
          <w:tcPr>
            <w:tcW w:w="738" w:type="dxa"/>
          </w:tcPr>
          <w:p w14:paraId="20BF6AE3" w14:textId="77777777"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160" w:type="dxa"/>
          </w:tcPr>
          <w:p w14:paraId="6A743BD0" w14:textId="77777777" w:rsidR="00E70E72" w:rsidRP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Acceptable Risk</w:t>
            </w:r>
          </w:p>
        </w:tc>
        <w:tc>
          <w:tcPr>
            <w:tcW w:w="2565" w:type="dxa"/>
          </w:tcPr>
          <w:p w14:paraId="082780FE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6E8C4F5C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17CD7A61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40DC9BC0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14:paraId="26EE1E57" w14:textId="77777777" w:rsidTr="001D2B7B">
        <w:tc>
          <w:tcPr>
            <w:tcW w:w="738" w:type="dxa"/>
          </w:tcPr>
          <w:p w14:paraId="19C2AE89" w14:textId="77777777"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14:paraId="5CAE8074" w14:textId="77777777" w:rsidR="00E70E72" w:rsidRP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 xml:space="preserve">Safety Features identified </w:t>
            </w:r>
          </w:p>
        </w:tc>
        <w:tc>
          <w:tcPr>
            <w:tcW w:w="2565" w:type="dxa"/>
          </w:tcPr>
          <w:p w14:paraId="2D82D54F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0F3DF226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567F42FE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6B39E409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14:paraId="69B88D04" w14:textId="77777777" w:rsidTr="001D2B7B">
        <w:tc>
          <w:tcPr>
            <w:tcW w:w="738" w:type="dxa"/>
          </w:tcPr>
          <w:p w14:paraId="180EA6D5" w14:textId="77777777"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14:paraId="0522E7D7" w14:textId="77777777" w:rsidR="00E70E72" w:rsidRP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Applicable safety standards</w:t>
            </w:r>
          </w:p>
        </w:tc>
        <w:tc>
          <w:tcPr>
            <w:tcW w:w="2565" w:type="dxa"/>
          </w:tcPr>
          <w:p w14:paraId="2724C7E6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49157D26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586EF64A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33EB6CC5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14:paraId="0E4853B4" w14:textId="77777777" w:rsidTr="001D2B7B">
        <w:tc>
          <w:tcPr>
            <w:tcW w:w="738" w:type="dxa"/>
          </w:tcPr>
          <w:p w14:paraId="6806CF48" w14:textId="77777777"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160" w:type="dxa"/>
          </w:tcPr>
          <w:p w14:paraId="684AEE85" w14:textId="77777777" w:rsidR="00E70E72" w:rsidRP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Packaging requirements</w:t>
            </w:r>
          </w:p>
        </w:tc>
        <w:tc>
          <w:tcPr>
            <w:tcW w:w="2565" w:type="dxa"/>
          </w:tcPr>
          <w:p w14:paraId="1DAD5DB4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1EF07FC2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0B620641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4A9697BF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14:paraId="316F41B4" w14:textId="77777777" w:rsidTr="001D2B7B">
        <w:tc>
          <w:tcPr>
            <w:tcW w:w="738" w:type="dxa"/>
          </w:tcPr>
          <w:p w14:paraId="07BFE7A7" w14:textId="77777777"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160" w:type="dxa"/>
          </w:tcPr>
          <w:p w14:paraId="68269B2D" w14:textId="77777777" w:rsidR="00E70E72" w:rsidRP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Product life &amp; maintenance requirements</w:t>
            </w:r>
          </w:p>
        </w:tc>
        <w:tc>
          <w:tcPr>
            <w:tcW w:w="2565" w:type="dxa"/>
          </w:tcPr>
          <w:p w14:paraId="2C1BFF51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491E8477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32CCB25B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71E320D3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14:paraId="5C5E559A" w14:textId="77777777" w:rsidTr="001D2B7B">
        <w:tc>
          <w:tcPr>
            <w:tcW w:w="738" w:type="dxa"/>
          </w:tcPr>
          <w:p w14:paraId="14386465" w14:textId="77777777"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160" w:type="dxa"/>
          </w:tcPr>
          <w:p w14:paraId="52702D8A" w14:textId="77777777" w:rsidR="00E70E72" w:rsidRP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Toxicity risks</w:t>
            </w:r>
          </w:p>
        </w:tc>
        <w:tc>
          <w:tcPr>
            <w:tcW w:w="2565" w:type="dxa"/>
          </w:tcPr>
          <w:p w14:paraId="348FDF79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0E7D04B8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6D2ABF90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1C03E469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14:paraId="29BBE7FF" w14:textId="77777777" w:rsidTr="001D2B7B">
        <w:tc>
          <w:tcPr>
            <w:tcW w:w="738" w:type="dxa"/>
          </w:tcPr>
          <w:p w14:paraId="2A06DD66" w14:textId="77777777"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2160" w:type="dxa"/>
          </w:tcPr>
          <w:p w14:paraId="64684D79" w14:textId="77777777" w:rsidR="00E70E72" w:rsidRP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Flammability risks</w:t>
            </w:r>
          </w:p>
        </w:tc>
        <w:tc>
          <w:tcPr>
            <w:tcW w:w="2565" w:type="dxa"/>
          </w:tcPr>
          <w:p w14:paraId="1070F65F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58A86510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4F3A0CC0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0107F7D9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14:paraId="79A8D646" w14:textId="77777777" w:rsidTr="001D2B7B">
        <w:tc>
          <w:tcPr>
            <w:tcW w:w="738" w:type="dxa"/>
          </w:tcPr>
          <w:p w14:paraId="28BFE2E7" w14:textId="77777777"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2160" w:type="dxa"/>
          </w:tcPr>
          <w:p w14:paraId="64707EE9" w14:textId="77777777" w:rsidR="00E70E72" w:rsidRP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Biocompatibility</w:t>
            </w:r>
          </w:p>
        </w:tc>
        <w:tc>
          <w:tcPr>
            <w:tcW w:w="2565" w:type="dxa"/>
          </w:tcPr>
          <w:p w14:paraId="4AC1A1AC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016430BC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7BAE4953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683FFBB9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14:paraId="05322DA2" w14:textId="77777777" w:rsidTr="001D2B7B">
        <w:tc>
          <w:tcPr>
            <w:tcW w:w="738" w:type="dxa"/>
          </w:tcPr>
          <w:p w14:paraId="5D31351D" w14:textId="77777777"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2160" w:type="dxa"/>
          </w:tcPr>
          <w:p w14:paraId="43CF72C6" w14:textId="77777777" w:rsidR="00E70E72" w:rsidRP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Cleaning requirements</w:t>
            </w:r>
          </w:p>
        </w:tc>
        <w:tc>
          <w:tcPr>
            <w:tcW w:w="2565" w:type="dxa"/>
          </w:tcPr>
          <w:p w14:paraId="0872FC96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3E50B420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391AFADB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5B16651F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14:paraId="4DE0DB13" w14:textId="77777777" w:rsidTr="001D2B7B">
        <w:tc>
          <w:tcPr>
            <w:tcW w:w="738" w:type="dxa"/>
          </w:tcPr>
          <w:p w14:paraId="710D4B62" w14:textId="77777777"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2160" w:type="dxa"/>
          </w:tcPr>
          <w:p w14:paraId="2611DCE6" w14:textId="77777777" w:rsidR="00E70E72" w:rsidRP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Explosion proof</w:t>
            </w:r>
          </w:p>
        </w:tc>
        <w:tc>
          <w:tcPr>
            <w:tcW w:w="2565" w:type="dxa"/>
          </w:tcPr>
          <w:p w14:paraId="1654256B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352C46C0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7EA2F529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4CA415B0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14:paraId="0FA43C80" w14:textId="77777777" w:rsidTr="001D2B7B">
        <w:tc>
          <w:tcPr>
            <w:tcW w:w="738" w:type="dxa"/>
          </w:tcPr>
          <w:p w14:paraId="46415573" w14:textId="77777777"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2160" w:type="dxa"/>
          </w:tcPr>
          <w:p w14:paraId="5377E5AF" w14:textId="77777777" w:rsidR="00E70E72" w:rsidRP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Sterility risks</w:t>
            </w:r>
          </w:p>
        </w:tc>
        <w:tc>
          <w:tcPr>
            <w:tcW w:w="2565" w:type="dxa"/>
          </w:tcPr>
          <w:p w14:paraId="39B33A4C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2BD059A4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730BAEDC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2240164D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14:paraId="16B5A02C" w14:textId="77777777" w:rsidTr="001D2B7B">
        <w:tc>
          <w:tcPr>
            <w:tcW w:w="738" w:type="dxa"/>
          </w:tcPr>
          <w:p w14:paraId="2AB1BAA4" w14:textId="77777777"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2160" w:type="dxa"/>
          </w:tcPr>
          <w:p w14:paraId="7F51EBA2" w14:textId="77777777" w:rsidR="00E70E72" w:rsidRP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Fluid discharge</w:t>
            </w:r>
          </w:p>
        </w:tc>
        <w:tc>
          <w:tcPr>
            <w:tcW w:w="2565" w:type="dxa"/>
          </w:tcPr>
          <w:p w14:paraId="04C99FB0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45FFE3E6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04D6DAE8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41989C6C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14:paraId="10237AE3" w14:textId="77777777" w:rsidTr="001D2B7B">
        <w:tc>
          <w:tcPr>
            <w:tcW w:w="738" w:type="dxa"/>
          </w:tcPr>
          <w:p w14:paraId="50CE6FA8" w14:textId="77777777"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2160" w:type="dxa"/>
          </w:tcPr>
          <w:p w14:paraId="1A9E584D" w14:textId="77777777" w:rsidR="00E70E72" w:rsidRP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Accessories &amp; accessory interfaces</w:t>
            </w:r>
          </w:p>
        </w:tc>
        <w:tc>
          <w:tcPr>
            <w:tcW w:w="2565" w:type="dxa"/>
          </w:tcPr>
          <w:p w14:paraId="47AE3466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011D1044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5305A0B2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19F2BC03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14:paraId="070C208D" w14:textId="77777777" w:rsidTr="001D2B7B">
        <w:tc>
          <w:tcPr>
            <w:tcW w:w="738" w:type="dxa"/>
          </w:tcPr>
          <w:p w14:paraId="3C2E07FE" w14:textId="77777777"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2160" w:type="dxa"/>
          </w:tcPr>
          <w:p w14:paraId="4CF57796" w14:textId="77777777" w:rsidR="00E70E72" w:rsidRP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Directions for use</w:t>
            </w:r>
          </w:p>
        </w:tc>
        <w:tc>
          <w:tcPr>
            <w:tcW w:w="2565" w:type="dxa"/>
          </w:tcPr>
          <w:p w14:paraId="7FF986F0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22BA900A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6A348401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7BB9194A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14:paraId="14342F15" w14:textId="77777777" w:rsidTr="001D2B7B">
        <w:tc>
          <w:tcPr>
            <w:tcW w:w="738" w:type="dxa"/>
          </w:tcPr>
          <w:p w14:paraId="77496DA7" w14:textId="77777777"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2160" w:type="dxa"/>
          </w:tcPr>
          <w:p w14:paraId="570094DB" w14:textId="77777777" w:rsidR="00E70E72" w:rsidRP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EMI/EMC</w:t>
            </w:r>
          </w:p>
        </w:tc>
        <w:tc>
          <w:tcPr>
            <w:tcW w:w="2565" w:type="dxa"/>
          </w:tcPr>
          <w:p w14:paraId="4C5B72B2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6B4BE809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5A118526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6D2DE196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14:paraId="425DFF00" w14:textId="77777777" w:rsidTr="001D2B7B">
        <w:tc>
          <w:tcPr>
            <w:tcW w:w="738" w:type="dxa"/>
          </w:tcPr>
          <w:p w14:paraId="30FEE836" w14:textId="77777777"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2160" w:type="dxa"/>
          </w:tcPr>
          <w:p w14:paraId="3E1F2035" w14:textId="77777777" w:rsidR="00E70E72" w:rsidRP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Interface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graphic requirements standards</w:t>
            </w:r>
          </w:p>
        </w:tc>
        <w:tc>
          <w:tcPr>
            <w:tcW w:w="2565" w:type="dxa"/>
          </w:tcPr>
          <w:p w14:paraId="4B235AC2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265DA596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71A62E8D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0F54C6DE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14:paraId="3C42B165" w14:textId="77777777" w:rsidTr="001D2B7B">
        <w:tc>
          <w:tcPr>
            <w:tcW w:w="738" w:type="dxa"/>
          </w:tcPr>
          <w:p w14:paraId="2B0C805D" w14:textId="77777777"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19</w:t>
            </w:r>
          </w:p>
        </w:tc>
        <w:tc>
          <w:tcPr>
            <w:tcW w:w="2160" w:type="dxa"/>
          </w:tcPr>
          <w:p w14:paraId="19A52FB4" w14:textId="77777777"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Units of measurement</w:t>
            </w:r>
          </w:p>
        </w:tc>
        <w:tc>
          <w:tcPr>
            <w:tcW w:w="2565" w:type="dxa"/>
          </w:tcPr>
          <w:p w14:paraId="7123BD8A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032B5D55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31A845A5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1F849487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14:paraId="0A14BB9F" w14:textId="77777777" w:rsidTr="001D2B7B">
        <w:tc>
          <w:tcPr>
            <w:tcW w:w="738" w:type="dxa"/>
          </w:tcPr>
          <w:p w14:paraId="659C4BED" w14:textId="77777777"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2160" w:type="dxa"/>
          </w:tcPr>
          <w:p w14:paraId="3819B3F1" w14:textId="77777777"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Radiation risks</w:t>
            </w:r>
          </w:p>
        </w:tc>
        <w:tc>
          <w:tcPr>
            <w:tcW w:w="2565" w:type="dxa"/>
          </w:tcPr>
          <w:p w14:paraId="4D18ED28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504EF1BF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7F9CFA89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444444EB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14:paraId="4FA98EAE" w14:textId="77777777" w:rsidTr="001D2B7B">
        <w:tc>
          <w:tcPr>
            <w:tcW w:w="738" w:type="dxa"/>
          </w:tcPr>
          <w:p w14:paraId="586E8AD7" w14:textId="77777777"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2160" w:type="dxa"/>
          </w:tcPr>
          <w:p w14:paraId="23D15045" w14:textId="77777777"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Electric risks</w:t>
            </w:r>
          </w:p>
        </w:tc>
        <w:tc>
          <w:tcPr>
            <w:tcW w:w="2565" w:type="dxa"/>
          </w:tcPr>
          <w:p w14:paraId="30012BB4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37F65A8E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00FCBBFA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7AC416BF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14:paraId="69943015" w14:textId="77777777" w:rsidTr="001D2B7B">
        <w:tc>
          <w:tcPr>
            <w:tcW w:w="738" w:type="dxa"/>
          </w:tcPr>
          <w:p w14:paraId="36D380CE" w14:textId="77777777"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2160" w:type="dxa"/>
          </w:tcPr>
          <w:p w14:paraId="6B011F46" w14:textId="77777777"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control access</w:t>
            </w:r>
          </w:p>
        </w:tc>
        <w:tc>
          <w:tcPr>
            <w:tcW w:w="2565" w:type="dxa"/>
          </w:tcPr>
          <w:p w14:paraId="2519A25D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63768CD8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56062A1C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458A66BD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14:paraId="50375447" w14:textId="77777777" w:rsidTr="001D2B7B">
        <w:tc>
          <w:tcPr>
            <w:tcW w:w="738" w:type="dxa"/>
          </w:tcPr>
          <w:p w14:paraId="75058425" w14:textId="77777777"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2160" w:type="dxa"/>
          </w:tcPr>
          <w:p w14:paraId="6FAB7C92" w14:textId="77777777"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Labeling</w:t>
            </w:r>
          </w:p>
        </w:tc>
        <w:tc>
          <w:tcPr>
            <w:tcW w:w="2565" w:type="dxa"/>
          </w:tcPr>
          <w:p w14:paraId="20D6D411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6C9260B9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46957D29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6FEF73B8" w14:textId="77777777"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14:paraId="6844C08F" w14:textId="77777777" w:rsidTr="001D2B7B">
        <w:tc>
          <w:tcPr>
            <w:tcW w:w="738" w:type="dxa"/>
          </w:tcPr>
          <w:p w14:paraId="75A8FA23" w14:textId="77777777" w:rsidR="003C31F8" w:rsidRDefault="003C31F8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</w:tcPr>
          <w:p w14:paraId="6E910274" w14:textId="77777777" w:rsidR="003C31F8" w:rsidRDefault="003C31F8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65" w:type="dxa"/>
          </w:tcPr>
          <w:p w14:paraId="4C181227" w14:textId="77777777" w:rsidR="003C31F8" w:rsidRPr="000A5695" w:rsidRDefault="003C31F8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527D3F4E" w14:textId="77777777" w:rsidR="003C31F8" w:rsidRPr="000A5695" w:rsidRDefault="003C31F8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29F264B6" w14:textId="77777777" w:rsidR="003C31F8" w:rsidRPr="000A5695" w:rsidRDefault="003C31F8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530E57A2" w14:textId="77777777" w:rsidR="003C31F8" w:rsidRPr="000A5695" w:rsidRDefault="003C31F8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09C1E91" w14:textId="77777777" w:rsidR="00D9569B" w:rsidRDefault="00D9569B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04D7ABD" w14:textId="77777777" w:rsidR="00E70E72" w:rsidRDefault="00E70E72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2.0</w:t>
      </w:r>
      <w:r>
        <w:rPr>
          <w:rFonts w:ascii="Times New Roman" w:hAnsi="Times New Roman" w:cs="Times New Roman"/>
          <w:b/>
          <w:sz w:val="24"/>
          <w:szCs w:val="24"/>
        </w:rPr>
        <w:tab/>
        <w:t>Human Factors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2160"/>
        <w:gridCol w:w="2565"/>
        <w:gridCol w:w="2565"/>
        <w:gridCol w:w="2565"/>
        <w:gridCol w:w="2565"/>
      </w:tblGrid>
      <w:tr w:rsidR="00E70E72" w14:paraId="22C076C5" w14:textId="77777777" w:rsidTr="001D2B7B">
        <w:tc>
          <w:tcPr>
            <w:tcW w:w="738" w:type="dxa"/>
          </w:tcPr>
          <w:p w14:paraId="676A8B3C" w14:textId="77777777"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</w:tcPr>
          <w:p w14:paraId="7D6C7042" w14:textId="77777777"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 Input</w:t>
            </w:r>
          </w:p>
        </w:tc>
        <w:tc>
          <w:tcPr>
            <w:tcW w:w="2565" w:type="dxa"/>
          </w:tcPr>
          <w:p w14:paraId="441B90A8" w14:textId="77777777"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Input Requirements</w:t>
            </w:r>
          </w:p>
        </w:tc>
        <w:tc>
          <w:tcPr>
            <w:tcW w:w="2565" w:type="dxa"/>
          </w:tcPr>
          <w:p w14:paraId="70896075" w14:textId="77777777"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 Output</w:t>
            </w:r>
          </w:p>
        </w:tc>
        <w:tc>
          <w:tcPr>
            <w:tcW w:w="2565" w:type="dxa"/>
          </w:tcPr>
          <w:p w14:paraId="61466A21" w14:textId="77777777"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Output Description</w:t>
            </w:r>
          </w:p>
        </w:tc>
        <w:tc>
          <w:tcPr>
            <w:tcW w:w="2565" w:type="dxa"/>
          </w:tcPr>
          <w:p w14:paraId="6562571E" w14:textId="77777777"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Verification/</w:t>
            </w:r>
          </w:p>
          <w:p w14:paraId="08B4FFA8" w14:textId="77777777"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Validation</w:t>
            </w:r>
          </w:p>
        </w:tc>
      </w:tr>
      <w:tr w:rsidR="00E70E72" w14:paraId="56E74024" w14:textId="77777777" w:rsidTr="001D2B7B">
        <w:tc>
          <w:tcPr>
            <w:tcW w:w="738" w:type="dxa"/>
          </w:tcPr>
          <w:p w14:paraId="4C9939E2" w14:textId="77777777"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14:paraId="2D4E7688" w14:textId="77777777" w:rsidR="00E70E72" w:rsidRP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Patient comfort</w:t>
            </w:r>
          </w:p>
        </w:tc>
        <w:tc>
          <w:tcPr>
            <w:tcW w:w="2565" w:type="dxa"/>
          </w:tcPr>
          <w:p w14:paraId="36261AAB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6ED9F519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3A9CBE43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2A3BE5AF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14:paraId="4A23EE95" w14:textId="77777777" w:rsidTr="001D2B7B">
        <w:tc>
          <w:tcPr>
            <w:tcW w:w="738" w:type="dxa"/>
          </w:tcPr>
          <w:p w14:paraId="00948F8E" w14:textId="77777777"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160" w:type="dxa"/>
          </w:tcPr>
          <w:p w14:paraId="5E53F255" w14:textId="77777777" w:rsidR="00E70E72" w:rsidRP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User profiles</w:t>
            </w:r>
          </w:p>
        </w:tc>
        <w:tc>
          <w:tcPr>
            <w:tcW w:w="2565" w:type="dxa"/>
          </w:tcPr>
          <w:p w14:paraId="5584861D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5819E6AB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74B309AE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13875711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14:paraId="16BCF40F" w14:textId="77777777" w:rsidTr="001D2B7B">
        <w:tc>
          <w:tcPr>
            <w:tcW w:w="738" w:type="dxa"/>
          </w:tcPr>
          <w:p w14:paraId="5F84A7F0" w14:textId="77777777"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160" w:type="dxa"/>
          </w:tcPr>
          <w:p w14:paraId="7F2B8BE8" w14:textId="77777777" w:rsidR="00E70E72" w:rsidRP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Donning &amp; Doffing</w:t>
            </w:r>
          </w:p>
        </w:tc>
        <w:tc>
          <w:tcPr>
            <w:tcW w:w="2565" w:type="dxa"/>
          </w:tcPr>
          <w:p w14:paraId="44A34ECC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4812CA57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13E94A78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77DA8F6B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14:paraId="3E2D7131" w14:textId="77777777" w:rsidTr="001D2B7B">
        <w:tc>
          <w:tcPr>
            <w:tcW w:w="738" w:type="dxa"/>
          </w:tcPr>
          <w:p w14:paraId="69EBA469" w14:textId="77777777"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14:paraId="100F3C7E" w14:textId="77777777" w:rsidR="00E70E72" w:rsidRP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Ease of patient setup</w:t>
            </w:r>
          </w:p>
        </w:tc>
        <w:tc>
          <w:tcPr>
            <w:tcW w:w="2565" w:type="dxa"/>
          </w:tcPr>
          <w:p w14:paraId="33907A47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48AFBABA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189B4F9C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1949C594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14:paraId="4F3DE4B8" w14:textId="77777777" w:rsidTr="001D2B7B">
        <w:tc>
          <w:tcPr>
            <w:tcW w:w="738" w:type="dxa"/>
          </w:tcPr>
          <w:p w14:paraId="705C4801" w14:textId="77777777"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14:paraId="1F433B16" w14:textId="77777777" w:rsidR="00E70E72" w:rsidRP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Ease of portability</w:t>
            </w:r>
          </w:p>
        </w:tc>
        <w:tc>
          <w:tcPr>
            <w:tcW w:w="2565" w:type="dxa"/>
          </w:tcPr>
          <w:p w14:paraId="713E840B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065C9E06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2A2701C1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357B1E15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14:paraId="7FCFE76C" w14:textId="77777777" w:rsidTr="001D2B7B">
        <w:tc>
          <w:tcPr>
            <w:tcW w:w="738" w:type="dxa"/>
          </w:tcPr>
          <w:p w14:paraId="147C3F90" w14:textId="77777777"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160" w:type="dxa"/>
          </w:tcPr>
          <w:p w14:paraId="7D9F2D2F" w14:textId="77777777" w:rsidR="00E70E72" w:rsidRP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Controller design</w:t>
            </w:r>
          </w:p>
        </w:tc>
        <w:tc>
          <w:tcPr>
            <w:tcW w:w="2565" w:type="dxa"/>
          </w:tcPr>
          <w:p w14:paraId="5E9554EA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21E78421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49C4A7C6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18654334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14:paraId="2E9B1DA4" w14:textId="77777777" w:rsidTr="001D2B7B">
        <w:tc>
          <w:tcPr>
            <w:tcW w:w="738" w:type="dxa"/>
          </w:tcPr>
          <w:p w14:paraId="65EE09A7" w14:textId="77777777"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160" w:type="dxa"/>
          </w:tcPr>
          <w:p w14:paraId="77F52966" w14:textId="77777777" w:rsidR="00E70E72" w:rsidRP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Single handed operation</w:t>
            </w:r>
          </w:p>
        </w:tc>
        <w:tc>
          <w:tcPr>
            <w:tcW w:w="2565" w:type="dxa"/>
          </w:tcPr>
          <w:p w14:paraId="1342372D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6E4B7C68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60F0916C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0807CEF4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14:paraId="0B2906E8" w14:textId="77777777" w:rsidTr="001D2B7B">
        <w:tc>
          <w:tcPr>
            <w:tcW w:w="738" w:type="dxa"/>
          </w:tcPr>
          <w:p w14:paraId="0FCCDC7F" w14:textId="77777777"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160" w:type="dxa"/>
          </w:tcPr>
          <w:p w14:paraId="4133A54A" w14:textId="77777777" w:rsidR="00E70E72" w:rsidRP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Display visibility</w:t>
            </w:r>
          </w:p>
        </w:tc>
        <w:tc>
          <w:tcPr>
            <w:tcW w:w="2565" w:type="dxa"/>
          </w:tcPr>
          <w:p w14:paraId="7558E7B7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6EBE3D88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134B7389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509BFC40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14:paraId="6A7C39DE" w14:textId="77777777" w:rsidTr="001D2B7B">
        <w:tc>
          <w:tcPr>
            <w:tcW w:w="738" w:type="dxa"/>
          </w:tcPr>
          <w:p w14:paraId="3FFABC16" w14:textId="77777777"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2160" w:type="dxa"/>
          </w:tcPr>
          <w:p w14:paraId="110E6E9D" w14:textId="77777777" w:rsidR="00E70E72" w:rsidRP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Ambidexterity</w:t>
            </w:r>
          </w:p>
        </w:tc>
        <w:tc>
          <w:tcPr>
            <w:tcW w:w="2565" w:type="dxa"/>
          </w:tcPr>
          <w:p w14:paraId="71B62F9C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754D64D0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35216431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5D0D838A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14:paraId="042BEE1A" w14:textId="77777777" w:rsidTr="001D2B7B">
        <w:tc>
          <w:tcPr>
            <w:tcW w:w="738" w:type="dxa"/>
          </w:tcPr>
          <w:p w14:paraId="3AC4F9B4" w14:textId="77777777" w:rsidR="003C31F8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</w:tcPr>
          <w:p w14:paraId="31AC3221" w14:textId="77777777" w:rsidR="003C31F8" w:rsidRPr="00E70E72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65" w:type="dxa"/>
          </w:tcPr>
          <w:p w14:paraId="360BD742" w14:textId="77777777" w:rsidR="003C31F8" w:rsidRPr="000A5695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7F4DCC73" w14:textId="77777777" w:rsidR="003C31F8" w:rsidRPr="000A5695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66A950EF" w14:textId="77777777" w:rsidR="003C31F8" w:rsidRPr="000A5695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0892D617" w14:textId="77777777" w:rsidR="003C31F8" w:rsidRPr="000A5695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45A0256" w14:textId="77777777" w:rsidR="00D9569B" w:rsidRDefault="00D9569B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2C185B22" w14:textId="77777777" w:rsidR="00E70E72" w:rsidRDefault="00E70E72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3.0</w:t>
      </w:r>
      <w:r>
        <w:rPr>
          <w:rFonts w:ascii="Times New Roman" w:hAnsi="Times New Roman" w:cs="Times New Roman"/>
          <w:b/>
          <w:sz w:val="24"/>
          <w:szCs w:val="24"/>
        </w:rPr>
        <w:tab/>
        <w:t>Marketing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2160"/>
        <w:gridCol w:w="2565"/>
        <w:gridCol w:w="2565"/>
        <w:gridCol w:w="2565"/>
        <w:gridCol w:w="2565"/>
      </w:tblGrid>
      <w:tr w:rsidR="00E70E72" w14:paraId="3FD98E0B" w14:textId="77777777" w:rsidTr="001D2B7B">
        <w:tc>
          <w:tcPr>
            <w:tcW w:w="738" w:type="dxa"/>
          </w:tcPr>
          <w:p w14:paraId="3D6D028A" w14:textId="77777777"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</w:tcPr>
          <w:p w14:paraId="1A074426" w14:textId="77777777"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 Input</w:t>
            </w:r>
          </w:p>
        </w:tc>
        <w:tc>
          <w:tcPr>
            <w:tcW w:w="2565" w:type="dxa"/>
          </w:tcPr>
          <w:p w14:paraId="23CE1B61" w14:textId="77777777"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Input Requirements</w:t>
            </w:r>
          </w:p>
        </w:tc>
        <w:tc>
          <w:tcPr>
            <w:tcW w:w="2565" w:type="dxa"/>
          </w:tcPr>
          <w:p w14:paraId="34FD2D35" w14:textId="77777777"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 Output</w:t>
            </w:r>
          </w:p>
        </w:tc>
        <w:tc>
          <w:tcPr>
            <w:tcW w:w="2565" w:type="dxa"/>
          </w:tcPr>
          <w:p w14:paraId="6FBC2357" w14:textId="77777777"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Output Description</w:t>
            </w:r>
          </w:p>
        </w:tc>
        <w:tc>
          <w:tcPr>
            <w:tcW w:w="2565" w:type="dxa"/>
          </w:tcPr>
          <w:p w14:paraId="1FA4BFB0" w14:textId="77777777"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Verification/</w:t>
            </w:r>
          </w:p>
          <w:p w14:paraId="0E5A78D0" w14:textId="77777777"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Validation</w:t>
            </w:r>
          </w:p>
        </w:tc>
      </w:tr>
      <w:tr w:rsidR="00E70E72" w14:paraId="554F669E" w14:textId="77777777" w:rsidTr="001D2B7B">
        <w:tc>
          <w:tcPr>
            <w:tcW w:w="738" w:type="dxa"/>
          </w:tcPr>
          <w:p w14:paraId="182B049B" w14:textId="77777777"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14:paraId="455C6229" w14:textId="77777777" w:rsidR="00E70E72" w:rsidRPr="003C31F8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31F8">
              <w:rPr>
                <w:rFonts w:ascii="Times New Roman" w:hAnsi="Times New Roman" w:cs="Times New Roman"/>
                <w:sz w:val="24"/>
                <w:szCs w:val="24"/>
              </w:rPr>
              <w:t>Distribution countries</w:t>
            </w:r>
          </w:p>
        </w:tc>
        <w:tc>
          <w:tcPr>
            <w:tcW w:w="2565" w:type="dxa"/>
          </w:tcPr>
          <w:p w14:paraId="042E8D0C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08E5CA26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7288BD89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02DC37A5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14:paraId="7C56C94D" w14:textId="77777777" w:rsidTr="001D2B7B">
        <w:tc>
          <w:tcPr>
            <w:tcW w:w="738" w:type="dxa"/>
          </w:tcPr>
          <w:p w14:paraId="6220A5A6" w14:textId="77777777"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160" w:type="dxa"/>
          </w:tcPr>
          <w:p w14:paraId="197FB184" w14:textId="77777777" w:rsidR="00E70E72" w:rsidRPr="003C31F8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31F8">
              <w:rPr>
                <w:rFonts w:ascii="Times New Roman" w:hAnsi="Times New Roman" w:cs="Times New Roman"/>
                <w:sz w:val="24"/>
                <w:szCs w:val="24"/>
              </w:rPr>
              <w:t>FDA regulatory requirements</w:t>
            </w:r>
          </w:p>
        </w:tc>
        <w:tc>
          <w:tcPr>
            <w:tcW w:w="2565" w:type="dxa"/>
          </w:tcPr>
          <w:p w14:paraId="52C9D11F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236866A2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77361C8E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71F26D44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14:paraId="5C5AF11D" w14:textId="77777777" w:rsidTr="001D2B7B">
        <w:tc>
          <w:tcPr>
            <w:tcW w:w="738" w:type="dxa"/>
          </w:tcPr>
          <w:p w14:paraId="28759C10" w14:textId="77777777"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160" w:type="dxa"/>
          </w:tcPr>
          <w:p w14:paraId="42F0ECDA" w14:textId="77777777" w:rsidR="00E70E72" w:rsidRPr="003C31F8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31F8">
              <w:rPr>
                <w:rFonts w:ascii="Times New Roman" w:hAnsi="Times New Roman" w:cs="Times New Roman"/>
                <w:sz w:val="24"/>
                <w:szCs w:val="24"/>
              </w:rPr>
              <w:t>Performance characteristics</w:t>
            </w:r>
          </w:p>
        </w:tc>
        <w:tc>
          <w:tcPr>
            <w:tcW w:w="2565" w:type="dxa"/>
          </w:tcPr>
          <w:p w14:paraId="2FBB3546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3BF77C3F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2066511C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104258F2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14:paraId="6340EFEF" w14:textId="77777777" w:rsidTr="001D2B7B">
        <w:tc>
          <w:tcPr>
            <w:tcW w:w="738" w:type="dxa"/>
          </w:tcPr>
          <w:p w14:paraId="27E0BE07" w14:textId="77777777"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14:paraId="73E6D9DF" w14:textId="77777777" w:rsidR="00E70E72" w:rsidRPr="003C31F8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31F8">
              <w:rPr>
                <w:rFonts w:ascii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2565" w:type="dxa"/>
          </w:tcPr>
          <w:p w14:paraId="7A413D37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33D654E7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4083E760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1F503654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14:paraId="359E9AFB" w14:textId="77777777" w:rsidTr="001D2B7B">
        <w:tc>
          <w:tcPr>
            <w:tcW w:w="738" w:type="dxa"/>
          </w:tcPr>
          <w:p w14:paraId="4D417F3C" w14:textId="77777777"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14:paraId="64BB11B6" w14:textId="77777777" w:rsidR="00E70E72" w:rsidRPr="003C31F8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31F8">
              <w:rPr>
                <w:rFonts w:ascii="Times New Roman" w:hAnsi="Times New Roman" w:cs="Times New Roman"/>
                <w:sz w:val="24"/>
                <w:szCs w:val="24"/>
              </w:rPr>
              <w:t>Complaints/Failure review requirements</w:t>
            </w:r>
          </w:p>
        </w:tc>
        <w:tc>
          <w:tcPr>
            <w:tcW w:w="2565" w:type="dxa"/>
          </w:tcPr>
          <w:p w14:paraId="77A3690D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5302142D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11CCF750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7F38804A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14:paraId="7BD63C83" w14:textId="77777777" w:rsidTr="001D2B7B">
        <w:tc>
          <w:tcPr>
            <w:tcW w:w="738" w:type="dxa"/>
          </w:tcPr>
          <w:p w14:paraId="20AC7204" w14:textId="77777777"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160" w:type="dxa"/>
          </w:tcPr>
          <w:p w14:paraId="129ECD56" w14:textId="77777777" w:rsidR="00E70E72" w:rsidRPr="003C31F8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31F8">
              <w:rPr>
                <w:rFonts w:ascii="Times New Roman" w:hAnsi="Times New Roman" w:cs="Times New Roman"/>
                <w:sz w:val="24"/>
                <w:szCs w:val="24"/>
              </w:rPr>
              <w:t>Patient Anthropometric requirements</w:t>
            </w:r>
          </w:p>
        </w:tc>
        <w:tc>
          <w:tcPr>
            <w:tcW w:w="2565" w:type="dxa"/>
          </w:tcPr>
          <w:p w14:paraId="71381376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0F4F910D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7A7C6ADF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121CF456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14:paraId="01C58CC4" w14:textId="77777777" w:rsidTr="001D2B7B">
        <w:tc>
          <w:tcPr>
            <w:tcW w:w="738" w:type="dxa"/>
          </w:tcPr>
          <w:p w14:paraId="64DC7369" w14:textId="77777777"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160" w:type="dxa"/>
          </w:tcPr>
          <w:p w14:paraId="78446CDE" w14:textId="77777777" w:rsidR="00E70E72" w:rsidRPr="003C31F8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31F8">
              <w:rPr>
                <w:rFonts w:ascii="Times New Roman" w:hAnsi="Times New Roman" w:cs="Times New Roman"/>
                <w:sz w:val="24"/>
                <w:szCs w:val="24"/>
              </w:rPr>
              <w:t>Patient use configuration</w:t>
            </w:r>
          </w:p>
        </w:tc>
        <w:tc>
          <w:tcPr>
            <w:tcW w:w="2565" w:type="dxa"/>
          </w:tcPr>
          <w:p w14:paraId="741165CC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5A7B4BB4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47141753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68CFAA4F" w14:textId="77777777"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14:paraId="623E5264" w14:textId="77777777" w:rsidTr="001D2B7B">
        <w:tc>
          <w:tcPr>
            <w:tcW w:w="738" w:type="dxa"/>
          </w:tcPr>
          <w:p w14:paraId="12B5FC8B" w14:textId="77777777" w:rsidR="003C31F8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160" w:type="dxa"/>
          </w:tcPr>
          <w:p w14:paraId="6AA622F5" w14:textId="77777777" w:rsidR="003C31F8" w:rsidRPr="003C31F8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31F8">
              <w:rPr>
                <w:rFonts w:ascii="Times New Roman" w:hAnsi="Times New Roman" w:cs="Times New Roman"/>
                <w:sz w:val="24"/>
                <w:szCs w:val="24"/>
              </w:rPr>
              <w:t>Device weight</w:t>
            </w:r>
          </w:p>
        </w:tc>
        <w:tc>
          <w:tcPr>
            <w:tcW w:w="2565" w:type="dxa"/>
          </w:tcPr>
          <w:p w14:paraId="02980645" w14:textId="77777777" w:rsidR="003C31F8" w:rsidRPr="000A5695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1D3542CF" w14:textId="77777777" w:rsidR="003C31F8" w:rsidRPr="000A5695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1F50CC74" w14:textId="77777777" w:rsidR="003C31F8" w:rsidRPr="000A5695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79C05308" w14:textId="77777777" w:rsidR="003C31F8" w:rsidRPr="000A5695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14:paraId="7D8DA29F" w14:textId="77777777" w:rsidTr="001D2B7B">
        <w:tc>
          <w:tcPr>
            <w:tcW w:w="738" w:type="dxa"/>
          </w:tcPr>
          <w:p w14:paraId="0BEBA32B" w14:textId="77777777" w:rsidR="003C31F8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2160" w:type="dxa"/>
          </w:tcPr>
          <w:p w14:paraId="69DF5E1E" w14:textId="77777777" w:rsidR="003C31F8" w:rsidRPr="003C31F8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31F8">
              <w:rPr>
                <w:rFonts w:ascii="Times New Roman" w:hAnsi="Times New Roman" w:cs="Times New Roman"/>
                <w:sz w:val="24"/>
                <w:szCs w:val="24"/>
              </w:rPr>
              <w:t>Aesthetics</w:t>
            </w:r>
          </w:p>
        </w:tc>
        <w:tc>
          <w:tcPr>
            <w:tcW w:w="2565" w:type="dxa"/>
          </w:tcPr>
          <w:p w14:paraId="392A9943" w14:textId="77777777" w:rsidR="003C31F8" w:rsidRPr="000A5695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32467C8D" w14:textId="77777777" w:rsidR="003C31F8" w:rsidRPr="000A5695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55250590" w14:textId="77777777" w:rsidR="003C31F8" w:rsidRPr="000A5695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08534513" w14:textId="77777777" w:rsidR="003C31F8" w:rsidRPr="000A5695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14:paraId="2080EE76" w14:textId="77777777" w:rsidTr="001D2B7B">
        <w:tc>
          <w:tcPr>
            <w:tcW w:w="738" w:type="dxa"/>
          </w:tcPr>
          <w:p w14:paraId="3DA49ADC" w14:textId="77777777" w:rsidR="003C31F8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</w:tcPr>
          <w:p w14:paraId="6ED5AF61" w14:textId="77777777" w:rsidR="003C31F8" w:rsidRPr="003C31F8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65" w:type="dxa"/>
          </w:tcPr>
          <w:p w14:paraId="16B604B1" w14:textId="77777777" w:rsidR="003C31F8" w:rsidRPr="000A5695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5FDEB5DE" w14:textId="77777777" w:rsidR="003C31F8" w:rsidRPr="000A5695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7DF3EEFF" w14:textId="77777777" w:rsidR="003C31F8" w:rsidRPr="000A5695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12249551" w14:textId="77777777" w:rsidR="003C31F8" w:rsidRPr="000A5695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D48FAE3" w14:textId="77777777" w:rsidR="00E70E72" w:rsidRDefault="003C31F8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43CD9E05" w14:textId="77777777" w:rsidR="003C31F8" w:rsidRDefault="003C31F8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2341190" w14:textId="77777777" w:rsidR="003C31F8" w:rsidRDefault="003C31F8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292A2CB" w14:textId="77777777" w:rsidR="003C31F8" w:rsidRDefault="003C31F8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2E7C2BA6" w14:textId="77777777" w:rsidR="003C31F8" w:rsidRDefault="003C31F8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CA35A57" w14:textId="77777777" w:rsidR="003C31F8" w:rsidRDefault="003C31F8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1CDB00B" w14:textId="77777777" w:rsidR="003C31F8" w:rsidRDefault="003C31F8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AE77A53" w14:textId="77777777" w:rsidR="00D9569B" w:rsidRDefault="003C31F8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4.0</w:t>
      </w:r>
      <w:r>
        <w:rPr>
          <w:rFonts w:ascii="Times New Roman" w:hAnsi="Times New Roman" w:cs="Times New Roman"/>
          <w:b/>
          <w:sz w:val="24"/>
          <w:szCs w:val="24"/>
        </w:rPr>
        <w:tab/>
        <w:t>Environmental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2484"/>
        <w:gridCol w:w="2484"/>
        <w:gridCol w:w="2484"/>
        <w:gridCol w:w="2484"/>
        <w:gridCol w:w="2484"/>
      </w:tblGrid>
      <w:tr w:rsidR="003C31F8" w14:paraId="3FCABF8B" w14:textId="77777777" w:rsidTr="001D2B7B">
        <w:tc>
          <w:tcPr>
            <w:tcW w:w="738" w:type="dxa"/>
          </w:tcPr>
          <w:p w14:paraId="7D4CA44E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84" w:type="dxa"/>
          </w:tcPr>
          <w:p w14:paraId="00484298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 Input</w:t>
            </w:r>
          </w:p>
        </w:tc>
        <w:tc>
          <w:tcPr>
            <w:tcW w:w="2484" w:type="dxa"/>
          </w:tcPr>
          <w:p w14:paraId="6F2F773D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Input Requirements</w:t>
            </w:r>
          </w:p>
        </w:tc>
        <w:tc>
          <w:tcPr>
            <w:tcW w:w="2484" w:type="dxa"/>
          </w:tcPr>
          <w:p w14:paraId="0AFE5DF2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 Output</w:t>
            </w:r>
          </w:p>
        </w:tc>
        <w:tc>
          <w:tcPr>
            <w:tcW w:w="2484" w:type="dxa"/>
          </w:tcPr>
          <w:p w14:paraId="5B66B54D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Output Description</w:t>
            </w:r>
          </w:p>
        </w:tc>
        <w:tc>
          <w:tcPr>
            <w:tcW w:w="2484" w:type="dxa"/>
          </w:tcPr>
          <w:p w14:paraId="0E462125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Verification/</w:t>
            </w:r>
          </w:p>
          <w:p w14:paraId="33723793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Validation</w:t>
            </w:r>
          </w:p>
        </w:tc>
      </w:tr>
      <w:tr w:rsidR="003C31F8" w14:paraId="7017AAF1" w14:textId="77777777" w:rsidTr="001D2B7B">
        <w:tc>
          <w:tcPr>
            <w:tcW w:w="738" w:type="dxa"/>
          </w:tcPr>
          <w:p w14:paraId="602319BA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84" w:type="dxa"/>
          </w:tcPr>
          <w:p w14:paraId="3D9ED36E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14:paraId="1121FB28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14:paraId="5FACD8FD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14:paraId="050D493D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14:paraId="69BF6F24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14:paraId="58DA54DC" w14:textId="77777777" w:rsidTr="001D2B7B">
        <w:tc>
          <w:tcPr>
            <w:tcW w:w="738" w:type="dxa"/>
          </w:tcPr>
          <w:p w14:paraId="5705CAD9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84" w:type="dxa"/>
          </w:tcPr>
          <w:p w14:paraId="1443C4DF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14:paraId="06E450EB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14:paraId="0000F9CD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14:paraId="407BEA51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14:paraId="6CD8EBC8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14:paraId="6F9801AE" w14:textId="77777777" w:rsidTr="001D2B7B">
        <w:tc>
          <w:tcPr>
            <w:tcW w:w="738" w:type="dxa"/>
          </w:tcPr>
          <w:p w14:paraId="4AF669D7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84" w:type="dxa"/>
          </w:tcPr>
          <w:p w14:paraId="6A4748DA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14:paraId="4BC2B4AD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14:paraId="079A36C1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14:paraId="42333ECA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14:paraId="42FC9975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14:paraId="24A14F50" w14:textId="77777777" w:rsidTr="001D2B7B">
        <w:tc>
          <w:tcPr>
            <w:tcW w:w="738" w:type="dxa"/>
          </w:tcPr>
          <w:p w14:paraId="35856ACB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84" w:type="dxa"/>
          </w:tcPr>
          <w:p w14:paraId="5A5ECDE1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14:paraId="020D0C4E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14:paraId="499DBE76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14:paraId="43A0A291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14:paraId="04895C29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14:paraId="54B4B8F9" w14:textId="77777777" w:rsidTr="001D2B7B">
        <w:tc>
          <w:tcPr>
            <w:tcW w:w="738" w:type="dxa"/>
          </w:tcPr>
          <w:p w14:paraId="5B6C6F4D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84" w:type="dxa"/>
          </w:tcPr>
          <w:p w14:paraId="69F6C280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14:paraId="3A90870F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14:paraId="559A2D21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14:paraId="16C22D4C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14:paraId="32507C13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428FAA8" w14:textId="77777777" w:rsidR="00D9569B" w:rsidRDefault="00D9569B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2324BC79" w14:textId="77777777" w:rsidR="00D9569B" w:rsidRDefault="003C31F8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5.0</w:t>
      </w:r>
      <w:r>
        <w:rPr>
          <w:rFonts w:ascii="Times New Roman" w:hAnsi="Times New Roman" w:cs="Times New Roman"/>
          <w:b/>
          <w:sz w:val="24"/>
          <w:szCs w:val="24"/>
        </w:rPr>
        <w:tab/>
        <w:t>Manufacturing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2160"/>
        <w:gridCol w:w="2565"/>
        <w:gridCol w:w="2565"/>
        <w:gridCol w:w="2565"/>
        <w:gridCol w:w="2565"/>
      </w:tblGrid>
      <w:tr w:rsidR="003C31F8" w14:paraId="74321B4A" w14:textId="77777777" w:rsidTr="001D2B7B">
        <w:tc>
          <w:tcPr>
            <w:tcW w:w="738" w:type="dxa"/>
          </w:tcPr>
          <w:p w14:paraId="535F45B2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</w:tcPr>
          <w:p w14:paraId="0901B268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 Input</w:t>
            </w:r>
          </w:p>
        </w:tc>
        <w:tc>
          <w:tcPr>
            <w:tcW w:w="2565" w:type="dxa"/>
          </w:tcPr>
          <w:p w14:paraId="2125F31C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Input Requirements</w:t>
            </w:r>
          </w:p>
        </w:tc>
        <w:tc>
          <w:tcPr>
            <w:tcW w:w="2565" w:type="dxa"/>
          </w:tcPr>
          <w:p w14:paraId="47EC3CE8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 Output</w:t>
            </w:r>
          </w:p>
        </w:tc>
        <w:tc>
          <w:tcPr>
            <w:tcW w:w="2565" w:type="dxa"/>
          </w:tcPr>
          <w:p w14:paraId="4CE971EA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Output Description</w:t>
            </w:r>
          </w:p>
        </w:tc>
        <w:tc>
          <w:tcPr>
            <w:tcW w:w="2565" w:type="dxa"/>
          </w:tcPr>
          <w:p w14:paraId="32C3EB7C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Verification/</w:t>
            </w:r>
          </w:p>
          <w:p w14:paraId="212DC6D8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Validation</w:t>
            </w:r>
          </w:p>
        </w:tc>
      </w:tr>
      <w:tr w:rsidR="003C31F8" w14:paraId="58C5AA18" w14:textId="77777777" w:rsidTr="001D2B7B">
        <w:tc>
          <w:tcPr>
            <w:tcW w:w="738" w:type="dxa"/>
          </w:tcPr>
          <w:p w14:paraId="414DE962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14:paraId="64FF260C" w14:textId="77777777" w:rsidR="003C31F8" w:rsidRP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31F8">
              <w:rPr>
                <w:rFonts w:ascii="Times New Roman" w:hAnsi="Times New Roman" w:cs="Times New Roman"/>
                <w:sz w:val="24"/>
                <w:szCs w:val="24"/>
              </w:rPr>
              <w:t>Limits and tolerances</w:t>
            </w:r>
          </w:p>
        </w:tc>
        <w:tc>
          <w:tcPr>
            <w:tcW w:w="2565" w:type="dxa"/>
          </w:tcPr>
          <w:p w14:paraId="2B638535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23FA1CD8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4D315519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789A769F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14:paraId="5B4E930D" w14:textId="77777777" w:rsidTr="001D2B7B">
        <w:tc>
          <w:tcPr>
            <w:tcW w:w="738" w:type="dxa"/>
          </w:tcPr>
          <w:p w14:paraId="321B5022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160" w:type="dxa"/>
          </w:tcPr>
          <w:p w14:paraId="5CDDF407" w14:textId="77777777" w:rsidR="003C31F8" w:rsidRP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31F8">
              <w:rPr>
                <w:rFonts w:ascii="Times New Roman" w:hAnsi="Times New Roman" w:cs="Times New Roman"/>
                <w:sz w:val="24"/>
                <w:szCs w:val="24"/>
              </w:rPr>
              <w:t>Ease of manufacture</w:t>
            </w:r>
          </w:p>
        </w:tc>
        <w:tc>
          <w:tcPr>
            <w:tcW w:w="2565" w:type="dxa"/>
          </w:tcPr>
          <w:p w14:paraId="49E79BEA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55554503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4345583C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5656CEF6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14:paraId="504DA18F" w14:textId="77777777" w:rsidTr="001D2B7B">
        <w:tc>
          <w:tcPr>
            <w:tcW w:w="738" w:type="dxa"/>
          </w:tcPr>
          <w:p w14:paraId="706C31D6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160" w:type="dxa"/>
          </w:tcPr>
          <w:p w14:paraId="01C0CFF7" w14:textId="77777777" w:rsidR="003C31F8" w:rsidRP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31F8">
              <w:rPr>
                <w:rFonts w:ascii="Times New Roman" w:hAnsi="Times New Roman" w:cs="Times New Roman"/>
                <w:sz w:val="24"/>
                <w:szCs w:val="24"/>
              </w:rPr>
              <w:t>Compatibility</w:t>
            </w:r>
          </w:p>
        </w:tc>
        <w:tc>
          <w:tcPr>
            <w:tcW w:w="2565" w:type="dxa"/>
          </w:tcPr>
          <w:p w14:paraId="5CF6D586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046A68A0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013C7EAC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08D436F9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14:paraId="1D9D2F90" w14:textId="77777777" w:rsidTr="001D2B7B">
        <w:tc>
          <w:tcPr>
            <w:tcW w:w="738" w:type="dxa"/>
          </w:tcPr>
          <w:p w14:paraId="4D3BCBA5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14:paraId="0A004F43" w14:textId="77777777" w:rsidR="003C31F8" w:rsidRP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31F8">
              <w:rPr>
                <w:rFonts w:ascii="Times New Roman" w:hAnsi="Times New Roman" w:cs="Times New Roman"/>
                <w:sz w:val="24"/>
                <w:szCs w:val="24"/>
              </w:rPr>
              <w:t>Processes</w:t>
            </w:r>
          </w:p>
        </w:tc>
        <w:tc>
          <w:tcPr>
            <w:tcW w:w="2565" w:type="dxa"/>
          </w:tcPr>
          <w:p w14:paraId="48ED7A68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597DC30B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48B05FFA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315ED1A3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14:paraId="78393D2A" w14:textId="77777777" w:rsidTr="001D2B7B">
        <w:tc>
          <w:tcPr>
            <w:tcW w:w="738" w:type="dxa"/>
          </w:tcPr>
          <w:p w14:paraId="32365685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14:paraId="69A1F06D" w14:textId="77777777" w:rsidR="003C31F8" w:rsidRP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31F8">
              <w:rPr>
                <w:rFonts w:ascii="Times New Roman" w:hAnsi="Times New Roman" w:cs="Times New Roman"/>
                <w:sz w:val="24"/>
                <w:szCs w:val="24"/>
              </w:rPr>
              <w:t>Manufactured cost</w:t>
            </w:r>
          </w:p>
        </w:tc>
        <w:tc>
          <w:tcPr>
            <w:tcW w:w="2565" w:type="dxa"/>
          </w:tcPr>
          <w:p w14:paraId="049163B6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58AAF5FD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31ABBF95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24E17459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14:paraId="431696D3" w14:textId="77777777" w:rsidTr="001D2B7B">
        <w:tc>
          <w:tcPr>
            <w:tcW w:w="738" w:type="dxa"/>
          </w:tcPr>
          <w:p w14:paraId="46EC755C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160" w:type="dxa"/>
          </w:tcPr>
          <w:p w14:paraId="785F230F" w14:textId="77777777" w:rsidR="003C31F8" w:rsidRP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31F8">
              <w:rPr>
                <w:rFonts w:ascii="Times New Roman" w:hAnsi="Times New Roman" w:cs="Times New Roman"/>
                <w:sz w:val="24"/>
                <w:szCs w:val="24"/>
              </w:rPr>
              <w:t>Annual volume</w:t>
            </w:r>
          </w:p>
        </w:tc>
        <w:tc>
          <w:tcPr>
            <w:tcW w:w="2565" w:type="dxa"/>
          </w:tcPr>
          <w:p w14:paraId="74D0F214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0EE3DE62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56D7057B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11FA1C26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14:paraId="30274CA0" w14:textId="77777777" w:rsidTr="001D2B7B">
        <w:tc>
          <w:tcPr>
            <w:tcW w:w="738" w:type="dxa"/>
          </w:tcPr>
          <w:p w14:paraId="54A4FF42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</w:tcPr>
          <w:p w14:paraId="58E16250" w14:textId="77777777" w:rsidR="003C31F8" w:rsidRP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65" w:type="dxa"/>
          </w:tcPr>
          <w:p w14:paraId="59858103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71B323C8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0070ABBE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7D7943B4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EB35B48" w14:textId="77777777" w:rsidR="003C31F8" w:rsidRDefault="003C31F8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1C1CC18" w14:textId="77777777" w:rsidR="003C31F8" w:rsidRDefault="003C31F8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2BFA723" w14:textId="77777777" w:rsidR="003C31F8" w:rsidRDefault="003C31F8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D7BAB46" w14:textId="77777777" w:rsidR="003C31F8" w:rsidRDefault="003C31F8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C669A2A" w14:textId="77777777" w:rsidR="003C31F8" w:rsidRDefault="003C31F8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734E8F1" w14:textId="77777777" w:rsidR="003C31F8" w:rsidRDefault="003C31F8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23D93B6C" w14:textId="77777777" w:rsidR="00D9569B" w:rsidRDefault="003C31F8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6.0</w:t>
      </w:r>
      <w:r>
        <w:rPr>
          <w:rFonts w:ascii="Times New Roman" w:hAnsi="Times New Roman" w:cs="Times New Roman"/>
          <w:b/>
          <w:sz w:val="24"/>
          <w:szCs w:val="24"/>
        </w:rPr>
        <w:tab/>
        <w:t>Hardware &amp; Software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2160"/>
        <w:gridCol w:w="2565"/>
        <w:gridCol w:w="2565"/>
        <w:gridCol w:w="2565"/>
        <w:gridCol w:w="2565"/>
      </w:tblGrid>
      <w:tr w:rsidR="003C31F8" w14:paraId="4FF6D8EC" w14:textId="77777777" w:rsidTr="001D2B7B">
        <w:tc>
          <w:tcPr>
            <w:tcW w:w="738" w:type="dxa"/>
          </w:tcPr>
          <w:p w14:paraId="5FC957DA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</w:tcPr>
          <w:p w14:paraId="4A3C3A2F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 Input</w:t>
            </w:r>
          </w:p>
        </w:tc>
        <w:tc>
          <w:tcPr>
            <w:tcW w:w="2565" w:type="dxa"/>
          </w:tcPr>
          <w:p w14:paraId="0390FDD0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Input Requirements</w:t>
            </w:r>
          </w:p>
        </w:tc>
        <w:tc>
          <w:tcPr>
            <w:tcW w:w="2565" w:type="dxa"/>
          </w:tcPr>
          <w:p w14:paraId="6C65B4C7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 Output</w:t>
            </w:r>
          </w:p>
        </w:tc>
        <w:tc>
          <w:tcPr>
            <w:tcW w:w="2565" w:type="dxa"/>
          </w:tcPr>
          <w:p w14:paraId="14D53A8B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Output Description</w:t>
            </w:r>
          </w:p>
        </w:tc>
        <w:tc>
          <w:tcPr>
            <w:tcW w:w="2565" w:type="dxa"/>
          </w:tcPr>
          <w:p w14:paraId="5333B0E6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Verification/</w:t>
            </w:r>
          </w:p>
          <w:p w14:paraId="01164F8F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Validation</w:t>
            </w:r>
          </w:p>
        </w:tc>
      </w:tr>
      <w:tr w:rsidR="003C31F8" w14:paraId="1D07C16C" w14:textId="77777777" w:rsidTr="001D2B7B">
        <w:tc>
          <w:tcPr>
            <w:tcW w:w="738" w:type="dxa"/>
          </w:tcPr>
          <w:p w14:paraId="4BECA383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14:paraId="5049AC5C" w14:textId="77777777" w:rsidR="003C31F8" w:rsidRPr="002B632C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632C">
              <w:rPr>
                <w:rFonts w:ascii="Times New Roman" w:hAnsi="Times New Roman" w:cs="Times New Roman"/>
                <w:sz w:val="24"/>
                <w:szCs w:val="24"/>
              </w:rPr>
              <w:t>Use interface specifications</w:t>
            </w:r>
          </w:p>
        </w:tc>
        <w:tc>
          <w:tcPr>
            <w:tcW w:w="2565" w:type="dxa"/>
          </w:tcPr>
          <w:p w14:paraId="3566221C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2A375A19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28884754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0F25179E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14:paraId="2114B32B" w14:textId="77777777" w:rsidTr="001D2B7B">
        <w:tc>
          <w:tcPr>
            <w:tcW w:w="738" w:type="dxa"/>
          </w:tcPr>
          <w:p w14:paraId="4D94087A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160" w:type="dxa"/>
          </w:tcPr>
          <w:p w14:paraId="43160BA8" w14:textId="77777777" w:rsidR="003C31F8" w:rsidRPr="002B632C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632C">
              <w:rPr>
                <w:rFonts w:ascii="Times New Roman" w:hAnsi="Times New Roman" w:cs="Times New Roman"/>
                <w:sz w:val="24"/>
                <w:szCs w:val="24"/>
              </w:rPr>
              <w:t>System requirement specifications</w:t>
            </w:r>
          </w:p>
        </w:tc>
        <w:tc>
          <w:tcPr>
            <w:tcW w:w="2565" w:type="dxa"/>
          </w:tcPr>
          <w:p w14:paraId="3FCA15FB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46BA11E1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6B4CBA74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7999EC8C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14:paraId="4906C1E0" w14:textId="77777777" w:rsidTr="001D2B7B">
        <w:tc>
          <w:tcPr>
            <w:tcW w:w="738" w:type="dxa"/>
          </w:tcPr>
          <w:p w14:paraId="322A3949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160" w:type="dxa"/>
          </w:tcPr>
          <w:p w14:paraId="18E475FF" w14:textId="77777777" w:rsidR="003C31F8" w:rsidRPr="002B632C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632C">
              <w:rPr>
                <w:rFonts w:ascii="Times New Roman" w:hAnsi="Times New Roman" w:cs="Times New Roman"/>
                <w:sz w:val="24"/>
                <w:szCs w:val="24"/>
              </w:rPr>
              <w:t>System design specifications</w:t>
            </w:r>
          </w:p>
        </w:tc>
        <w:tc>
          <w:tcPr>
            <w:tcW w:w="2565" w:type="dxa"/>
          </w:tcPr>
          <w:p w14:paraId="0F8F6E43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0C85C3C7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02B46F0E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5F1523AE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14:paraId="4BDFCC28" w14:textId="77777777" w:rsidTr="001D2B7B">
        <w:tc>
          <w:tcPr>
            <w:tcW w:w="738" w:type="dxa"/>
          </w:tcPr>
          <w:p w14:paraId="23487BEE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14:paraId="2EC70CDD" w14:textId="77777777" w:rsidR="003C31F8" w:rsidRPr="002B632C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632C">
              <w:rPr>
                <w:rFonts w:ascii="Times New Roman" w:hAnsi="Times New Roman" w:cs="Times New Roman"/>
                <w:sz w:val="24"/>
                <w:szCs w:val="24"/>
              </w:rPr>
              <w:t>Source code specifications</w:t>
            </w:r>
          </w:p>
        </w:tc>
        <w:tc>
          <w:tcPr>
            <w:tcW w:w="2565" w:type="dxa"/>
          </w:tcPr>
          <w:p w14:paraId="254544FE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6D747B6B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28AFAC16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76699757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14:paraId="386E17FF" w14:textId="77777777" w:rsidTr="001D2B7B">
        <w:tc>
          <w:tcPr>
            <w:tcW w:w="738" w:type="dxa"/>
          </w:tcPr>
          <w:p w14:paraId="63A7F591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14:paraId="3D84B01D" w14:textId="77777777" w:rsidR="003C31F8" w:rsidRPr="002B632C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632C">
              <w:rPr>
                <w:rFonts w:ascii="Times New Roman" w:hAnsi="Times New Roman" w:cs="Times New Roman"/>
                <w:sz w:val="24"/>
                <w:szCs w:val="24"/>
              </w:rPr>
              <w:t>Test summary report</w:t>
            </w:r>
          </w:p>
        </w:tc>
        <w:tc>
          <w:tcPr>
            <w:tcW w:w="2565" w:type="dxa"/>
          </w:tcPr>
          <w:p w14:paraId="26652CB7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12713CB4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1D327F2A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35452375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14:paraId="78511860" w14:textId="77777777" w:rsidTr="001D2B7B">
        <w:tc>
          <w:tcPr>
            <w:tcW w:w="738" w:type="dxa"/>
          </w:tcPr>
          <w:p w14:paraId="729B58F7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160" w:type="dxa"/>
          </w:tcPr>
          <w:p w14:paraId="4CB0F8EF" w14:textId="77777777" w:rsidR="003C31F8" w:rsidRPr="002B632C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632C">
              <w:rPr>
                <w:rFonts w:ascii="Times New Roman" w:hAnsi="Times New Roman" w:cs="Times New Roman"/>
                <w:sz w:val="24"/>
                <w:szCs w:val="24"/>
              </w:rPr>
              <w:t>System review report</w:t>
            </w:r>
          </w:p>
        </w:tc>
        <w:tc>
          <w:tcPr>
            <w:tcW w:w="2565" w:type="dxa"/>
          </w:tcPr>
          <w:p w14:paraId="3C4AD6BF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1E1D22C6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5ECBC10C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14:paraId="49B9CF43" w14:textId="77777777"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14:paraId="773ED6F2" w14:textId="77777777" w:rsidTr="001D2B7B">
        <w:tc>
          <w:tcPr>
            <w:tcW w:w="738" w:type="dxa"/>
          </w:tcPr>
          <w:p w14:paraId="5A210F50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</w:tcPr>
          <w:p w14:paraId="41555464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65" w:type="dxa"/>
          </w:tcPr>
          <w:p w14:paraId="0193627D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65" w:type="dxa"/>
          </w:tcPr>
          <w:p w14:paraId="0E3606F1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65" w:type="dxa"/>
          </w:tcPr>
          <w:p w14:paraId="49B50180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65" w:type="dxa"/>
          </w:tcPr>
          <w:p w14:paraId="40076873" w14:textId="77777777"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0C8F395" w14:textId="77777777" w:rsidR="004A1406" w:rsidRDefault="004A1406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83563BB" w14:textId="77777777" w:rsidR="004A1406" w:rsidRDefault="004A1406" w:rsidP="001D2B7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333FFD83" w14:textId="77777777" w:rsidR="004A1406" w:rsidRDefault="004A1406" w:rsidP="001D2B7B">
      <w:pPr>
        <w:jc w:val="center"/>
        <w:rPr>
          <w:rFonts w:ascii="Times New Roman" w:hAnsi="Times New Roman"/>
          <w:b/>
          <w:sz w:val="28"/>
          <w:szCs w:val="28"/>
          <w:lang w:val="fr-FR"/>
        </w:rPr>
        <w:sectPr w:rsidR="004A1406" w:rsidSect="008737D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38ED58BE" w14:textId="77777777" w:rsidR="00D9569B" w:rsidRDefault="00D9569B" w:rsidP="00D9569B">
      <w:pPr>
        <w:jc w:val="center"/>
        <w:rPr>
          <w:rFonts w:ascii="Times New Roman" w:hAnsi="Times New Roman"/>
          <w:b/>
          <w:sz w:val="28"/>
          <w:szCs w:val="28"/>
          <w:lang w:val="fr-FR"/>
        </w:rPr>
      </w:pPr>
      <w:r>
        <w:rPr>
          <w:rFonts w:ascii="Times New Roman" w:hAnsi="Times New Roman"/>
          <w:b/>
          <w:sz w:val="28"/>
          <w:szCs w:val="28"/>
          <w:lang w:val="fr-FR"/>
        </w:rPr>
        <w:t xml:space="preserve">Document </w:t>
      </w:r>
      <w:r>
        <w:rPr>
          <w:rFonts w:ascii="Times New Roman" w:hAnsi="Times New Roman"/>
          <w:b/>
          <w:sz w:val="28"/>
          <w:szCs w:val="28"/>
        </w:rPr>
        <w:t>Revision</w:t>
      </w:r>
      <w:r>
        <w:rPr>
          <w:rFonts w:ascii="Times New Roman" w:hAnsi="Times New Roman"/>
          <w:b/>
          <w:sz w:val="28"/>
          <w:szCs w:val="28"/>
          <w:lang w:val="fr-FR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History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38"/>
        <w:gridCol w:w="1080"/>
        <w:gridCol w:w="4022"/>
        <w:gridCol w:w="1417"/>
        <w:gridCol w:w="1417"/>
      </w:tblGrid>
      <w:tr w:rsidR="00D9569B" w14:paraId="6BB89516" w14:textId="77777777" w:rsidTr="00784B8D">
        <w:trPr>
          <w:trHeight w:hRule="exact" w:val="690"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14:paraId="047235D0" w14:textId="77777777" w:rsidR="00D9569B" w:rsidRDefault="00D956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Change Order Number: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14:paraId="2C87164D" w14:textId="77777777" w:rsidR="00D9569B" w:rsidRDefault="00D956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Version Number:</w:t>
            </w: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56F421E" w14:textId="77777777" w:rsidR="00D9569B" w:rsidRDefault="00D9569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 of Change:</w:t>
            </w:r>
          </w:p>
          <w:p w14:paraId="284850F1" w14:textId="77777777" w:rsidR="00D9569B" w:rsidRDefault="00D9569B">
            <w:pPr>
              <w:rPr>
                <w:rFonts w:ascii="Times New Roman" w:hAnsi="Times New Roman"/>
              </w:rPr>
            </w:pPr>
          </w:p>
          <w:p w14:paraId="7955F16F" w14:textId="77777777"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14:paraId="711C1EE4" w14:textId="77777777" w:rsidR="00D9569B" w:rsidRDefault="00D9569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D9FC80" w14:textId="77777777" w:rsidR="00D9569B" w:rsidRDefault="00D9569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Updated by:</w:t>
            </w:r>
          </w:p>
        </w:tc>
      </w:tr>
      <w:tr w:rsidR="00D9569B" w14:paraId="5D62B649" w14:textId="77777777" w:rsidTr="00CD2FA5">
        <w:trPr>
          <w:trHeight w:val="491"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33C5DFC" w14:textId="77777777" w:rsidR="00D9569B" w:rsidRDefault="00C31A47" w:rsidP="00C31A4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CC-090209-01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14:paraId="5DEE6316" w14:textId="77777777" w:rsidR="00D9569B" w:rsidRDefault="00D9569B" w:rsidP="00C31A4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000</w:t>
            </w: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14:paraId="1D5C3B54" w14:textId="77777777" w:rsidR="00D9569B" w:rsidRDefault="00D9569B" w:rsidP="00CD2FA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New Document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65CD46A" w14:textId="77777777" w:rsidR="00D9569B" w:rsidRDefault="00C31A47" w:rsidP="00CD2FA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09-10-09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4DCA9C" w14:textId="77777777" w:rsidR="00D9569B" w:rsidRDefault="00C31A47" w:rsidP="00C31A4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AM</w:t>
            </w:r>
          </w:p>
        </w:tc>
      </w:tr>
      <w:tr w:rsidR="00D9569B" w14:paraId="018FF62D" w14:textId="77777777" w:rsidTr="00CD2FA5">
        <w:trPr>
          <w:trHeight w:val="491"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EF7F2C6" w14:textId="08C8059A" w:rsidR="00D9569B" w:rsidRDefault="00E335DB" w:rsidP="00C31A4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CC-130319-02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929711D" w14:textId="77777777" w:rsidR="00D9569B" w:rsidRDefault="00784B8D" w:rsidP="00C31A4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001</w:t>
            </w: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5E567E9" w14:textId="77777777" w:rsidR="00D9569B" w:rsidRDefault="00784B8D" w:rsidP="00CD2FA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Renamed to be Traceability Analysis so the name is consistent with updated EG-001.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CD03196" w14:textId="36909950" w:rsidR="00D9569B" w:rsidRDefault="00E335DB" w:rsidP="00CD2FA5">
            <w:pPr>
              <w:rPr>
                <w:rFonts w:ascii="Times New Roman" w:hAnsi="Times New Roman"/>
                <w:lang w:val="fr-FR"/>
              </w:rPr>
            </w:pPr>
            <w:r>
              <w:rPr>
                <w:rFonts w:ascii="Times New Roman" w:hAnsi="Times New Roman"/>
                <w:lang w:val="fr-FR"/>
              </w:rPr>
              <w:t>3/2</w:t>
            </w:r>
            <w:r w:rsidR="00CD2FA5">
              <w:rPr>
                <w:rFonts w:ascii="Times New Roman" w:hAnsi="Times New Roman"/>
                <w:lang w:val="fr-FR"/>
              </w:rPr>
              <w:t>1</w:t>
            </w:r>
            <w:bookmarkStart w:id="0" w:name="_GoBack"/>
            <w:bookmarkEnd w:id="0"/>
            <w:r>
              <w:rPr>
                <w:rFonts w:ascii="Times New Roman" w:hAnsi="Times New Roman"/>
                <w:lang w:val="fr-FR"/>
              </w:rPr>
              <w:t>/13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0AF619" w14:textId="77777777" w:rsidR="00D9569B" w:rsidRDefault="00784B8D" w:rsidP="00C31A47">
            <w:pPr>
              <w:jc w:val="center"/>
              <w:rPr>
                <w:rFonts w:ascii="Times New Roman" w:hAnsi="Times New Roman"/>
                <w:lang w:val="fr-FR"/>
              </w:rPr>
            </w:pPr>
            <w:r>
              <w:rPr>
                <w:rFonts w:ascii="Times New Roman" w:hAnsi="Times New Roman"/>
                <w:lang w:val="fr-FR"/>
              </w:rPr>
              <w:t>L. Kurth</w:t>
            </w:r>
          </w:p>
        </w:tc>
      </w:tr>
      <w:tr w:rsidR="00D9569B" w14:paraId="586D45ED" w14:textId="77777777" w:rsidTr="00CD2FA5">
        <w:trPr>
          <w:trHeight w:val="491"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AE3CEB4" w14:textId="77777777" w:rsidR="00D9569B" w:rsidRDefault="00D9569B" w:rsidP="00C31A47">
            <w:pPr>
              <w:jc w:val="center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07D8543" w14:textId="77777777"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A6E57AF" w14:textId="77777777" w:rsidR="00D9569B" w:rsidRDefault="00D9569B" w:rsidP="00CD2FA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626ABCB" w14:textId="77777777" w:rsidR="00D9569B" w:rsidRDefault="00D9569B" w:rsidP="00CD2FA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94EB6" w14:textId="77777777"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</w:tr>
      <w:tr w:rsidR="00D9569B" w14:paraId="13AE7A3E" w14:textId="77777777" w:rsidTr="00CD2FA5">
        <w:trPr>
          <w:trHeight w:val="491"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3207C92" w14:textId="77777777"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057E753" w14:textId="77777777"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7521F6A" w14:textId="77777777" w:rsidR="00D9569B" w:rsidRDefault="00D9569B" w:rsidP="00CD2FA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48BEB30" w14:textId="77777777" w:rsidR="00D9569B" w:rsidRDefault="00D9569B" w:rsidP="00CD2FA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CA8DCB" w14:textId="77777777"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</w:tr>
      <w:tr w:rsidR="00D9569B" w14:paraId="49AAF815" w14:textId="77777777" w:rsidTr="00CD2FA5">
        <w:trPr>
          <w:trHeight w:val="491"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79459AB" w14:textId="77777777"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140B0FE" w14:textId="77777777"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9D2B8C5" w14:textId="77777777" w:rsidR="00D9569B" w:rsidRDefault="00D9569B" w:rsidP="00CD2FA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40735C3" w14:textId="77777777" w:rsidR="00D9569B" w:rsidRDefault="00D9569B" w:rsidP="00CD2FA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630CC" w14:textId="77777777"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</w:tr>
      <w:tr w:rsidR="00D9569B" w14:paraId="7D469B39" w14:textId="77777777" w:rsidTr="00CD2FA5">
        <w:trPr>
          <w:trHeight w:val="491"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EFC2A80" w14:textId="77777777"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AF7476A" w14:textId="77777777"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B7BA253" w14:textId="77777777" w:rsidR="00D9569B" w:rsidRDefault="00D9569B" w:rsidP="00CD2FA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10F0486" w14:textId="77777777" w:rsidR="00D9569B" w:rsidRDefault="00D9569B" w:rsidP="00CD2FA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D4F42" w14:textId="77777777"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</w:tr>
      <w:tr w:rsidR="00D9569B" w14:paraId="3ADACE81" w14:textId="77777777" w:rsidTr="00CD2FA5">
        <w:trPr>
          <w:trHeight w:val="491"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8BDCA7A" w14:textId="77777777"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40D6C08" w14:textId="77777777"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1F65435" w14:textId="77777777" w:rsidR="00D9569B" w:rsidRDefault="00D9569B" w:rsidP="00CD2FA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2096545" w14:textId="77777777" w:rsidR="00D9569B" w:rsidRDefault="00D9569B" w:rsidP="00CD2FA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7EF71C" w14:textId="77777777"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</w:tr>
      <w:tr w:rsidR="00D9569B" w14:paraId="588BDA5F" w14:textId="77777777" w:rsidTr="00CD2FA5">
        <w:trPr>
          <w:trHeight w:val="491"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73102E7" w14:textId="77777777"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E49422B" w14:textId="77777777"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B7C34FA" w14:textId="77777777" w:rsidR="00D9569B" w:rsidRDefault="00D9569B" w:rsidP="00CD2FA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7092DFD" w14:textId="77777777" w:rsidR="00D9569B" w:rsidRDefault="00D9569B" w:rsidP="00CD2FA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363494" w14:textId="77777777"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</w:tr>
      <w:tr w:rsidR="00D9569B" w14:paraId="57CD56DB" w14:textId="77777777" w:rsidTr="00CD2FA5">
        <w:trPr>
          <w:trHeight w:val="491"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84548BB" w14:textId="77777777"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503D5B8" w14:textId="77777777"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F2ADEFD" w14:textId="77777777" w:rsidR="00D9569B" w:rsidRDefault="00D9569B" w:rsidP="00CD2FA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AB98660" w14:textId="77777777" w:rsidR="00D9569B" w:rsidRDefault="00D9569B" w:rsidP="00CD2FA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4CB06" w14:textId="77777777"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</w:tr>
      <w:tr w:rsidR="00D9569B" w14:paraId="6DD1E709" w14:textId="77777777" w:rsidTr="00CD2FA5">
        <w:trPr>
          <w:trHeight w:val="491"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B89F9CE" w14:textId="77777777"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7414367" w14:textId="77777777"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DC3B218" w14:textId="77777777" w:rsidR="00D9569B" w:rsidRDefault="00D9569B" w:rsidP="00CD2FA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793F6F1" w14:textId="77777777" w:rsidR="00D9569B" w:rsidRDefault="00D9569B" w:rsidP="00CD2FA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56C8C" w14:textId="77777777"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</w:tr>
      <w:tr w:rsidR="00D9569B" w14:paraId="0C58E181" w14:textId="77777777" w:rsidTr="00CD2FA5">
        <w:trPr>
          <w:trHeight w:val="491"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8993C9C" w14:textId="77777777"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9B6EC4A" w14:textId="77777777"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9938E87" w14:textId="77777777" w:rsidR="00D9569B" w:rsidRDefault="00D9569B" w:rsidP="00CD2FA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CCF9AFF" w14:textId="77777777" w:rsidR="00D9569B" w:rsidRDefault="00D9569B" w:rsidP="00CD2FA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A0D31" w14:textId="77777777"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</w:tr>
      <w:tr w:rsidR="00D9569B" w14:paraId="0E779F6C" w14:textId="77777777" w:rsidTr="00CD2FA5">
        <w:trPr>
          <w:trHeight w:val="491"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8CFB707" w14:textId="77777777"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3AD64FA" w14:textId="77777777"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E07B812" w14:textId="77777777" w:rsidR="00D9569B" w:rsidRDefault="00D9569B" w:rsidP="00CD2FA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92D3792" w14:textId="77777777" w:rsidR="00D9569B" w:rsidRDefault="00D9569B" w:rsidP="00CD2FA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9BC3F" w14:textId="77777777"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</w:tr>
      <w:tr w:rsidR="00D9569B" w14:paraId="0C03D233" w14:textId="77777777" w:rsidTr="00CD2FA5">
        <w:trPr>
          <w:trHeight w:val="491"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E2BA03E" w14:textId="77777777"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AAF323C" w14:textId="77777777"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E26D4C0" w14:textId="77777777" w:rsidR="00D9569B" w:rsidRDefault="00D9569B" w:rsidP="00CD2FA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2BCC95B" w14:textId="77777777" w:rsidR="00D9569B" w:rsidRDefault="00D9569B" w:rsidP="00CD2FA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5686D" w14:textId="77777777"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</w:tr>
      <w:tr w:rsidR="00D9569B" w14:paraId="6B2DE528" w14:textId="77777777" w:rsidTr="00CD2FA5">
        <w:trPr>
          <w:trHeight w:val="491"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9A3B5A3" w14:textId="77777777"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87BF026" w14:textId="77777777"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5B8DC03" w14:textId="77777777" w:rsidR="00D9569B" w:rsidRDefault="00D9569B" w:rsidP="00CD2FA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FDD42BE" w14:textId="77777777" w:rsidR="00D9569B" w:rsidRDefault="00D9569B" w:rsidP="00CD2FA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66357" w14:textId="77777777"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</w:tr>
      <w:tr w:rsidR="00D9569B" w14:paraId="1208B0A7" w14:textId="77777777" w:rsidTr="00CD2FA5">
        <w:trPr>
          <w:trHeight w:val="491"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ABD26BE" w14:textId="77777777"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5842091" w14:textId="77777777"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8E21079" w14:textId="77777777" w:rsidR="00D9569B" w:rsidRDefault="00D9569B" w:rsidP="00CD2FA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39EDBD4" w14:textId="77777777" w:rsidR="00D9569B" w:rsidRDefault="00D9569B" w:rsidP="00CD2FA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64471B" w14:textId="77777777"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726DA1F9" w14:textId="77777777"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72EBCD35" w14:textId="77777777" w:rsidR="00D9569B" w:rsidRPr="00D9040F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sectPr w:rsidR="00D9569B" w:rsidRPr="00D9040F" w:rsidSect="004A1406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BC1DC3F" w14:textId="77777777" w:rsidR="000C75AF" w:rsidRDefault="000C75AF" w:rsidP="00237642">
      <w:pPr>
        <w:spacing w:after="0" w:line="240" w:lineRule="auto"/>
      </w:pPr>
      <w:r>
        <w:separator/>
      </w:r>
    </w:p>
  </w:endnote>
  <w:endnote w:type="continuationSeparator" w:id="0">
    <w:p w14:paraId="35824E65" w14:textId="77777777" w:rsidR="000C75AF" w:rsidRDefault="000C75AF" w:rsidP="00237642">
      <w:pPr>
        <w:spacing w:after="0" w:line="240" w:lineRule="auto"/>
      </w:pPr>
      <w:r>
        <w:continuationSeparator/>
      </w:r>
    </w:p>
  </w:endnote>
  <w:endnote w:type="continuationNotice" w:id="1">
    <w:p w14:paraId="757E6EB1" w14:textId="77777777" w:rsidR="000C75AF" w:rsidRDefault="000C75A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432EEF" w14:textId="77777777" w:rsidR="000C75AF" w:rsidRDefault="000C75A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96516"/>
      <w:docPartObj>
        <w:docPartGallery w:val="Page Numbers (Bottom of Page)"/>
        <w:docPartUnique/>
      </w:docPartObj>
    </w:sdtPr>
    <w:sdtEndPr/>
    <w:sdtContent>
      <w:p w14:paraId="312571BA" w14:textId="619D7578" w:rsidR="00E70E72" w:rsidRDefault="00784B8D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Traceability Analysis</w:t>
        </w:r>
        <w:r w:rsidR="00E70E72" w:rsidRPr="002D349E">
          <w:rPr>
            <w:rFonts w:ascii="Times New Roman" w:hAnsi="Times New Roman" w:cs="Times New Roman"/>
            <w:sz w:val="20"/>
            <w:szCs w:val="20"/>
          </w:rPr>
          <w:tab/>
        </w:r>
        <w:r w:rsidR="00E70E72">
          <w:rPr>
            <w:rFonts w:ascii="Times New Roman" w:hAnsi="Times New Roman" w:cs="Times New Roman"/>
            <w:sz w:val="20"/>
            <w:szCs w:val="20"/>
          </w:rPr>
          <w:tab/>
        </w:r>
        <w:r w:rsidR="00E70E72">
          <w:rPr>
            <w:rFonts w:ascii="Times New Roman" w:hAnsi="Times New Roman" w:cs="Times New Roman"/>
            <w:sz w:val="20"/>
            <w:szCs w:val="20"/>
          </w:rPr>
          <w:tab/>
        </w:r>
        <w:r w:rsidR="00E70E72">
          <w:rPr>
            <w:rFonts w:ascii="Times New Roman" w:hAnsi="Times New Roman" w:cs="Times New Roman"/>
            <w:sz w:val="20"/>
            <w:szCs w:val="20"/>
          </w:rPr>
          <w:tab/>
          <w:t>Confidential &amp; Proprietary</w:t>
        </w:r>
        <w:r w:rsidR="00E70E72" w:rsidRPr="002D349E">
          <w:rPr>
            <w:rFonts w:ascii="Times New Roman" w:hAnsi="Times New Roman" w:cs="Times New Roman"/>
            <w:sz w:val="20"/>
            <w:szCs w:val="20"/>
          </w:rPr>
          <w:tab/>
          <w:t xml:space="preserve">  </w:t>
        </w:r>
      </w:p>
      <w:p w14:paraId="0488CA4F" w14:textId="77777777" w:rsidR="00E70E72" w:rsidRDefault="00E70E72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Document Number:  EGF-00</w:t>
        </w:r>
        <w:r w:rsidR="00F86F6B">
          <w:rPr>
            <w:rFonts w:ascii="Times New Roman" w:hAnsi="Times New Roman" w:cs="Times New Roman"/>
            <w:sz w:val="20"/>
            <w:szCs w:val="20"/>
          </w:rPr>
          <w:t>2</w:t>
        </w:r>
        <w:r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</w:r>
        <w:r w:rsidRPr="002D349E">
          <w:rPr>
            <w:rFonts w:ascii="Times New Roman" w:hAnsi="Times New Roman" w:cs="Times New Roman"/>
            <w:sz w:val="20"/>
            <w:szCs w:val="20"/>
          </w:rPr>
          <w:t xml:space="preserve">Page </w:t>
        </w:r>
        <w:r w:rsidR="00BE07C0" w:rsidRPr="002D349E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2D349E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="00BE07C0" w:rsidRPr="002D349E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CD2FA5">
          <w:rPr>
            <w:rFonts w:ascii="Times New Roman" w:hAnsi="Times New Roman" w:cs="Times New Roman"/>
            <w:noProof/>
            <w:sz w:val="20"/>
            <w:szCs w:val="20"/>
          </w:rPr>
          <w:t>6</w:t>
        </w:r>
        <w:r w:rsidR="00BE07C0" w:rsidRPr="002D349E">
          <w:rPr>
            <w:rFonts w:ascii="Times New Roman" w:hAnsi="Times New Roman" w:cs="Times New Roman"/>
            <w:sz w:val="20"/>
            <w:szCs w:val="20"/>
          </w:rPr>
          <w:fldChar w:fldCharType="end"/>
        </w:r>
      </w:p>
      <w:p w14:paraId="0EC5F518" w14:textId="70B07633" w:rsidR="00E70E72" w:rsidRPr="002D349E" w:rsidRDefault="00784B8D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Version Number:  001</w:t>
        </w:r>
      </w:p>
      <w:p w14:paraId="5B585CA1" w14:textId="77777777" w:rsidR="00E70E72" w:rsidRDefault="00CD2FA5" w:rsidP="00237642">
        <w:pPr>
          <w:pStyle w:val="Footer"/>
          <w:jc w:val="center"/>
        </w:pP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3DC303" w14:textId="77777777" w:rsidR="000C75AF" w:rsidRDefault="000C75AF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96518"/>
      <w:docPartObj>
        <w:docPartGallery w:val="Page Numbers (Bottom of Page)"/>
        <w:docPartUnique/>
      </w:docPartObj>
    </w:sdtPr>
    <w:sdtEndPr/>
    <w:sdtContent>
      <w:p w14:paraId="69964006" w14:textId="77777777" w:rsidR="004A1406" w:rsidRDefault="004A1406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Design Input and Output Matrix</w:t>
        </w:r>
        <w:r w:rsidRPr="002D349E"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  <w:t>Confidential &amp; Proprietary</w:t>
        </w:r>
        <w:r w:rsidRPr="002D349E">
          <w:rPr>
            <w:rFonts w:ascii="Times New Roman" w:hAnsi="Times New Roman" w:cs="Times New Roman"/>
            <w:sz w:val="20"/>
            <w:szCs w:val="20"/>
          </w:rPr>
          <w:tab/>
          <w:t xml:space="preserve">  </w:t>
        </w:r>
      </w:p>
      <w:p w14:paraId="4423099C" w14:textId="77777777" w:rsidR="004A1406" w:rsidRDefault="004A1406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Document Number:  EGF-002</w:t>
        </w:r>
        <w:r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</w:r>
        <w:r w:rsidRPr="002D349E">
          <w:rPr>
            <w:rFonts w:ascii="Times New Roman" w:hAnsi="Times New Roman" w:cs="Times New Roman"/>
            <w:sz w:val="20"/>
            <w:szCs w:val="20"/>
          </w:rPr>
          <w:t xml:space="preserve">Page </w:t>
        </w:r>
        <w:r w:rsidR="00BE07C0" w:rsidRPr="002D349E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2D349E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="00BE07C0" w:rsidRPr="002D349E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CD2FA5">
          <w:rPr>
            <w:rFonts w:ascii="Times New Roman" w:hAnsi="Times New Roman" w:cs="Times New Roman"/>
            <w:noProof/>
            <w:sz w:val="20"/>
            <w:szCs w:val="20"/>
          </w:rPr>
          <w:t>7</w:t>
        </w:r>
        <w:r w:rsidR="00BE07C0" w:rsidRPr="002D349E">
          <w:rPr>
            <w:rFonts w:ascii="Times New Roman" w:hAnsi="Times New Roman" w:cs="Times New Roman"/>
            <w:sz w:val="20"/>
            <w:szCs w:val="20"/>
          </w:rPr>
          <w:fldChar w:fldCharType="end"/>
        </w:r>
      </w:p>
      <w:p w14:paraId="0F3480F0" w14:textId="5763108E" w:rsidR="004A1406" w:rsidRPr="002D349E" w:rsidRDefault="00784B8D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Version Number:  001</w:t>
        </w:r>
      </w:p>
      <w:p w14:paraId="6C4333CD" w14:textId="77777777" w:rsidR="004A1406" w:rsidRDefault="00CD2FA5" w:rsidP="00237642">
        <w:pPr>
          <w:pStyle w:val="Footer"/>
          <w:jc w:val="center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B96E4A5" w14:textId="77777777" w:rsidR="000C75AF" w:rsidRDefault="000C75AF" w:rsidP="00237642">
      <w:pPr>
        <w:spacing w:after="0" w:line="240" w:lineRule="auto"/>
      </w:pPr>
      <w:r>
        <w:separator/>
      </w:r>
    </w:p>
  </w:footnote>
  <w:footnote w:type="continuationSeparator" w:id="0">
    <w:p w14:paraId="1A1696E2" w14:textId="77777777" w:rsidR="000C75AF" w:rsidRDefault="000C75AF" w:rsidP="00237642">
      <w:pPr>
        <w:spacing w:after="0" w:line="240" w:lineRule="auto"/>
      </w:pPr>
      <w:r>
        <w:continuationSeparator/>
      </w:r>
    </w:p>
  </w:footnote>
  <w:footnote w:type="continuationNotice" w:id="1">
    <w:p w14:paraId="748AED84" w14:textId="77777777" w:rsidR="000C75AF" w:rsidRDefault="000C75A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C63D88" w14:textId="77777777" w:rsidR="000C75AF" w:rsidRDefault="000C75A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798"/>
      <w:gridCol w:w="9360"/>
    </w:tblGrid>
    <w:tr w:rsidR="00E70E72" w14:paraId="76170C98" w14:textId="77777777" w:rsidTr="009864D2">
      <w:tc>
        <w:tcPr>
          <w:tcW w:w="3798" w:type="dxa"/>
          <w:vAlign w:val="center"/>
        </w:tcPr>
        <w:p w14:paraId="5B2C5EEA" w14:textId="77777777" w:rsidR="00E70E72" w:rsidRDefault="00D07EB3" w:rsidP="009864D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7084E57D" wp14:editId="3564E5DF">
                <wp:extent cx="1885950" cy="5715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360" w:type="dxa"/>
          <w:vAlign w:val="center"/>
        </w:tcPr>
        <w:p w14:paraId="5042302B" w14:textId="77777777" w:rsidR="00E70E72" w:rsidRDefault="00E70E72" w:rsidP="009864D2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  <w:p w14:paraId="163EB073" w14:textId="77777777" w:rsidR="00E70E72" w:rsidRPr="005D6ECD" w:rsidRDefault="00784B8D" w:rsidP="009864D2">
          <w:pPr>
            <w:pStyle w:val="Header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Traceability Analysis</w:t>
          </w:r>
        </w:p>
        <w:p w14:paraId="7E03E28C" w14:textId="77777777" w:rsidR="00E70E72" w:rsidRPr="008540C1" w:rsidRDefault="00E70E72" w:rsidP="009864D2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</w:tr>
  </w:tbl>
  <w:p w14:paraId="6D4B073F" w14:textId="77777777" w:rsidR="00E70E72" w:rsidRDefault="00E70E72" w:rsidP="0023764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05C4AB" w14:textId="77777777" w:rsidR="000C75AF" w:rsidRDefault="000C75AF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888"/>
      <w:gridCol w:w="5688"/>
    </w:tblGrid>
    <w:tr w:rsidR="004A1406" w14:paraId="53D7D1F2" w14:textId="77777777" w:rsidTr="00447686">
      <w:tc>
        <w:tcPr>
          <w:tcW w:w="3888" w:type="dxa"/>
        </w:tcPr>
        <w:p w14:paraId="0E1E489D" w14:textId="4C88BED1" w:rsidR="004A1406" w:rsidRDefault="00784B8D" w:rsidP="00CD2FA5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9121A2" wp14:editId="24C4269C">
                <wp:extent cx="1885950" cy="5715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88" w:type="dxa"/>
        </w:tcPr>
        <w:p w14:paraId="3AD45759" w14:textId="77777777" w:rsidR="004A1406" w:rsidRDefault="004A1406" w:rsidP="00CE21AD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  <w:p w14:paraId="7F27C087" w14:textId="77777777" w:rsidR="004A1406" w:rsidRPr="005D6ECD" w:rsidRDefault="00784B8D" w:rsidP="00CE21AD">
          <w:pPr>
            <w:pStyle w:val="Header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Traceability Analysis</w:t>
          </w:r>
        </w:p>
        <w:p w14:paraId="3311FB06" w14:textId="77777777" w:rsidR="004A1406" w:rsidRPr="008540C1" w:rsidRDefault="004A1406" w:rsidP="00CE21AD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</w:tr>
  </w:tbl>
  <w:p w14:paraId="199E16AB" w14:textId="77777777" w:rsidR="004A1406" w:rsidRDefault="004A1406" w:rsidP="002376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0EBD0C4A"/>
    <w:multiLevelType w:val="multilevel"/>
    <w:tmpl w:val="145459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215B9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3A5C1D50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6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100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</w:compat>
  <w:rsids>
    <w:rsidRoot w:val="00237642"/>
    <w:rsid w:val="00021DD2"/>
    <w:rsid w:val="00023784"/>
    <w:rsid w:val="00062CC8"/>
    <w:rsid w:val="000A5695"/>
    <w:rsid w:val="000B01F5"/>
    <w:rsid w:val="000C15EB"/>
    <w:rsid w:val="000C75AF"/>
    <w:rsid w:val="001D2B7B"/>
    <w:rsid w:val="00234DE1"/>
    <w:rsid w:val="00237642"/>
    <w:rsid w:val="00256E3C"/>
    <w:rsid w:val="00263B6C"/>
    <w:rsid w:val="002B5884"/>
    <w:rsid w:val="002B632C"/>
    <w:rsid w:val="003739A2"/>
    <w:rsid w:val="003A1B14"/>
    <w:rsid w:val="003C31F8"/>
    <w:rsid w:val="003D050D"/>
    <w:rsid w:val="00414A14"/>
    <w:rsid w:val="00447686"/>
    <w:rsid w:val="004A1406"/>
    <w:rsid w:val="004C65C6"/>
    <w:rsid w:val="0054671C"/>
    <w:rsid w:val="005652DF"/>
    <w:rsid w:val="005D6ECD"/>
    <w:rsid w:val="0065054B"/>
    <w:rsid w:val="006B60C5"/>
    <w:rsid w:val="006C27FE"/>
    <w:rsid w:val="00784B8D"/>
    <w:rsid w:val="007901A1"/>
    <w:rsid w:val="007C143F"/>
    <w:rsid w:val="007D0966"/>
    <w:rsid w:val="008737D0"/>
    <w:rsid w:val="0090462C"/>
    <w:rsid w:val="009864D2"/>
    <w:rsid w:val="009C354D"/>
    <w:rsid w:val="009E379B"/>
    <w:rsid w:val="00A004B4"/>
    <w:rsid w:val="00AC213E"/>
    <w:rsid w:val="00B2393E"/>
    <w:rsid w:val="00BE07C0"/>
    <w:rsid w:val="00BE118B"/>
    <w:rsid w:val="00C31A47"/>
    <w:rsid w:val="00CA2441"/>
    <w:rsid w:val="00CD2FA5"/>
    <w:rsid w:val="00CE21AD"/>
    <w:rsid w:val="00D07EB3"/>
    <w:rsid w:val="00D9040F"/>
    <w:rsid w:val="00D9569B"/>
    <w:rsid w:val="00E07A4C"/>
    <w:rsid w:val="00E21475"/>
    <w:rsid w:val="00E335DB"/>
    <w:rsid w:val="00E51F4B"/>
    <w:rsid w:val="00E70E72"/>
    <w:rsid w:val="00E90C22"/>
    <w:rsid w:val="00ED020E"/>
    <w:rsid w:val="00F26926"/>
    <w:rsid w:val="00F47802"/>
    <w:rsid w:val="00F632C9"/>
    <w:rsid w:val="00F632DD"/>
    <w:rsid w:val="00F7784B"/>
    <w:rsid w:val="00F86F6B"/>
    <w:rsid w:val="00FC52D4"/>
    <w:rsid w:val="00FC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5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5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73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6767ED-C7A7-41D9-8770-2E2D744D4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7DA95B26</Template>
  <TotalTime>27</TotalTime>
  <Pages>7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Joiner</dc:creator>
  <cp:lastModifiedBy>Andrea Miller</cp:lastModifiedBy>
  <cp:revision>3</cp:revision>
  <cp:lastPrinted>2013-03-22T21:18:00Z</cp:lastPrinted>
  <dcterms:created xsi:type="dcterms:W3CDTF">2009-09-02T16:18:00Z</dcterms:created>
  <dcterms:modified xsi:type="dcterms:W3CDTF">2013-03-22T21:18:00Z</dcterms:modified>
</cp:coreProperties>
</file>