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B4" w:rsidRPr="00335D91" w:rsidRDefault="006801A2" w:rsidP="006801A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Purpose</w:t>
      </w:r>
    </w:p>
    <w:p w:rsidR="006801A2" w:rsidRPr="00335D91" w:rsidRDefault="006801A2" w:rsidP="00335D91">
      <w:pPr>
        <w:ind w:left="3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The purpose of this document is to describe and log point-release upgrades applied to the Wordpress software that runs the EpicDiagnostics.com website.</w:t>
      </w:r>
    </w:p>
    <w:p w:rsidR="006801A2" w:rsidRPr="00335D91" w:rsidRDefault="006801A2" w:rsidP="006801A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Scope</w:t>
      </w:r>
    </w:p>
    <w:p w:rsidR="006801A2" w:rsidRPr="00335D91" w:rsidRDefault="006801A2" w:rsidP="00335D91">
      <w:pPr>
        <w:ind w:left="3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This procedure is to be executed by the System Administrator</w:t>
      </w:r>
      <w:r w:rsidR="00335D91" w:rsidRPr="00335D91">
        <w:rPr>
          <w:rFonts w:cstheme="minorHAnsi"/>
          <w:sz w:val="24"/>
          <w:szCs w:val="24"/>
        </w:rPr>
        <w:t xml:space="preserve"> for point-release upgrades only.  Any </w:t>
      </w:r>
      <w:r w:rsidR="000A3087" w:rsidRPr="00335D91">
        <w:rPr>
          <w:rFonts w:cstheme="minorHAnsi"/>
          <w:sz w:val="24"/>
          <w:szCs w:val="24"/>
        </w:rPr>
        <w:t>changes to the content/text displayed on the website are</w:t>
      </w:r>
      <w:r w:rsidR="00335D91" w:rsidRPr="00335D91">
        <w:rPr>
          <w:rFonts w:cstheme="minorHAnsi"/>
          <w:sz w:val="24"/>
          <w:szCs w:val="24"/>
        </w:rPr>
        <w:t xml:space="preserve"> controlled through EPIC’s Device Labeling Development SOP</w:t>
      </w:r>
      <w:r w:rsidRPr="00335D91">
        <w:rPr>
          <w:rFonts w:cstheme="minorHAnsi"/>
          <w:sz w:val="24"/>
          <w:szCs w:val="24"/>
        </w:rPr>
        <w:t>.</w:t>
      </w:r>
    </w:p>
    <w:p w:rsidR="00335D91" w:rsidRPr="00335D91" w:rsidRDefault="00335D91" w:rsidP="00335D9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Responsibilities</w:t>
      </w:r>
    </w:p>
    <w:tbl>
      <w:tblPr>
        <w:tblW w:w="0" w:type="auto"/>
        <w:tblInd w:w="80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42"/>
        <w:gridCol w:w="5680"/>
      </w:tblGrid>
      <w:tr w:rsidR="00335D91" w:rsidRPr="00335D91" w:rsidTr="00335D91">
        <w:tc>
          <w:tcPr>
            <w:tcW w:w="294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  <w:shd w:val="clear" w:color="auto" w:fill="auto"/>
          </w:tcPr>
          <w:p w:rsidR="00335D91" w:rsidRPr="00335D91" w:rsidRDefault="00335D91" w:rsidP="008D1DB6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35D9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CTO</w:t>
            </w:r>
          </w:p>
        </w:tc>
        <w:tc>
          <w:tcPr>
            <w:tcW w:w="5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:rsidR="00335D91" w:rsidRPr="00335D91" w:rsidRDefault="00335D91" w:rsidP="00335D91">
            <w:pPr>
              <w:pStyle w:val="TableContents"/>
              <w:snapToGrid w:val="0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Responsible for ensuring staff compliance to this procedure</w:t>
            </w:r>
            <w:r w:rsidRPr="00335D9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335D91" w:rsidRPr="00335D91" w:rsidTr="00335D91">
        <w:tc>
          <w:tcPr>
            <w:tcW w:w="294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:rsidR="00335D91" w:rsidRPr="00335D91" w:rsidRDefault="00335D91" w:rsidP="008D1DB6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35D9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Software Developer</w:t>
            </w:r>
          </w:p>
        </w:tc>
        <w:tc>
          <w:tcPr>
            <w:tcW w:w="5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:rsidR="00335D91" w:rsidRPr="00335D91" w:rsidRDefault="00335D91" w:rsidP="00335D91">
            <w:pPr>
              <w:pStyle w:val="TableContents"/>
              <w:snapToGrid w:val="0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335D91">
              <w:rPr>
                <w:rFonts w:asciiTheme="minorHAnsi" w:hAnsiTheme="minorHAnsi" w:cstheme="minorHAnsi"/>
                <w:sz w:val="24"/>
                <w:szCs w:val="24"/>
              </w:rPr>
              <w:t xml:space="preserve">Responsible for performing the actual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point release upgrades and recording the update on the Website Version Upgrade Log</w:t>
            </w:r>
            <w:r w:rsidRPr="00335D9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:rsidR="00335D91" w:rsidRPr="00335D91" w:rsidRDefault="00335D91" w:rsidP="00335D91">
      <w:pPr>
        <w:pStyle w:val="ListParagraph"/>
        <w:ind w:left="360"/>
        <w:rPr>
          <w:rFonts w:cstheme="minorHAnsi"/>
          <w:sz w:val="24"/>
          <w:szCs w:val="24"/>
        </w:rPr>
      </w:pPr>
    </w:p>
    <w:p w:rsidR="006801A2" w:rsidRPr="00335D91" w:rsidRDefault="006801A2" w:rsidP="006801A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Procedure</w:t>
      </w:r>
    </w:p>
    <w:p w:rsidR="006801A2" w:rsidRPr="00335D91" w:rsidRDefault="006801A2" w:rsidP="006801A2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Create a backup of the current website.</w:t>
      </w:r>
    </w:p>
    <w:p w:rsidR="006801A2" w:rsidRPr="00335D91" w:rsidRDefault="006801A2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Navigate to C:\inetpub\wwwroot on the virtual server named Webserver.  This is the public facing system hosting the website.</w:t>
      </w:r>
    </w:p>
    <w:p w:rsidR="006801A2" w:rsidRPr="00335D91" w:rsidRDefault="006801A2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Make a copy of the “pinniped” folder and postfix it with a dash (-) and the current date delimited with dashes, for example: “pinniped-2011-01-03” without quotations.</w:t>
      </w:r>
    </w:p>
    <w:p w:rsidR="00133623" w:rsidRPr="00335D91" w:rsidRDefault="00133623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Open MySQL Workbench and log in to EPIC-DBSRV1</w:t>
      </w:r>
      <w:r w:rsidR="00A57B8F" w:rsidRPr="00335D91">
        <w:rPr>
          <w:rFonts w:cstheme="minorHAnsi"/>
          <w:sz w:val="24"/>
          <w:szCs w:val="24"/>
        </w:rPr>
        <w:t xml:space="preserve"> using the password specified in C:\inetpub\wwwroot\pinniped\wp-config using the Server Administrator option on the right hand side of MySQL Workbench.</w:t>
      </w:r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Select the epicdiagnostics database and export to </w:t>
      </w:r>
      <w:hyperlink r:id="rId8" w:history="1">
        <w:r w:rsidRPr="00335D91">
          <w:rPr>
            <w:rStyle w:val="Hyperlink"/>
            <w:rFonts w:cstheme="minorHAnsi"/>
            <w:sz w:val="24"/>
            <w:szCs w:val="24"/>
          </w:rPr>
          <w:t>\\epiccorpserver\ClientBackups\Webserver\Databases\DumpYYYYMMDD</w:t>
        </w:r>
      </w:hyperlink>
      <w:r w:rsidRPr="00335D91">
        <w:rPr>
          <w:rFonts w:cstheme="minorHAnsi"/>
          <w:sz w:val="24"/>
          <w:szCs w:val="24"/>
        </w:rPr>
        <w:t xml:space="preserve"> replacing YYYY with the current year, MM with the current month, and DD with the current day. </w:t>
      </w:r>
    </w:p>
    <w:p w:rsidR="00A57B8F" w:rsidRPr="00335D91" w:rsidRDefault="001B6EF3" w:rsidP="00A57B8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Download the updates for W</w:t>
      </w:r>
      <w:r w:rsidR="00A57B8F" w:rsidRPr="00335D91">
        <w:rPr>
          <w:rFonts w:cstheme="minorHAnsi"/>
          <w:sz w:val="24"/>
          <w:szCs w:val="24"/>
        </w:rPr>
        <w:t>ordpress including plugins and themes.</w:t>
      </w:r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Log in to the administrator panel and navigate to: </w:t>
      </w:r>
      <w:hyperlink r:id="rId9" w:history="1">
        <w:r w:rsidRPr="00335D91">
          <w:rPr>
            <w:rStyle w:val="Hyperlink"/>
            <w:rFonts w:cstheme="minorHAnsi"/>
            <w:sz w:val="24"/>
            <w:szCs w:val="24"/>
          </w:rPr>
          <w:t>http://www.epicdiagnostics.com/wp-admin/update-core.php</w:t>
        </w:r>
      </w:hyperlink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Download the latest Wordpress version and extract it on top of the current pinniped directory.</w:t>
      </w:r>
    </w:p>
    <w:p w:rsidR="00A57B8F" w:rsidRPr="00335D91" w:rsidRDefault="006C3A0A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lastRenderedPageBreak/>
        <w:t>Refresh the W</w:t>
      </w:r>
      <w:r w:rsidR="00A57B8F" w:rsidRPr="00335D91">
        <w:rPr>
          <w:rFonts w:cstheme="minorHAnsi"/>
          <w:sz w:val="24"/>
          <w:szCs w:val="24"/>
        </w:rPr>
        <w:t>ordpress page in the browser to be prompted to update the database automatically.  Follow the on screen instructions.</w:t>
      </w:r>
    </w:p>
    <w:p w:rsidR="00A57B8F" w:rsidRDefault="0038398C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Repeat step 4</w:t>
      </w:r>
      <w:r w:rsidR="00A57B8F" w:rsidRPr="00335D91">
        <w:rPr>
          <w:rFonts w:cstheme="minorHAnsi"/>
          <w:sz w:val="24"/>
          <w:szCs w:val="24"/>
        </w:rPr>
        <w:t>.2 until all updates are applied.</w:t>
      </w:r>
    </w:p>
    <w:p w:rsidR="0038398C" w:rsidRPr="00335D91" w:rsidRDefault="0038398C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 the role “Everyone” -&gt; Full Control permissions over the the wp-content folder.</w:t>
      </w:r>
    </w:p>
    <w:p w:rsidR="00065E25" w:rsidRPr="00335D91" w:rsidRDefault="00065E25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Select all the plugins to update and enter the following FTP information for automatic updating:</w:t>
      </w:r>
    </w:p>
    <w:p w:rsidR="00065E25" w:rsidRPr="00335D91" w:rsidRDefault="00065E25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Username example: </w:t>
      </w:r>
      <w:r w:rsidR="002152E4" w:rsidRPr="00335D91">
        <w:rPr>
          <w:rFonts w:cstheme="minorHAnsi"/>
          <w:sz w:val="24"/>
          <w:szCs w:val="24"/>
        </w:rPr>
        <w:t>webserver</w:t>
      </w:r>
      <w:r w:rsidRPr="00335D91">
        <w:rPr>
          <w:rFonts w:cstheme="minorHAnsi"/>
          <w:sz w:val="24"/>
          <w:szCs w:val="24"/>
        </w:rPr>
        <w:t>|</w:t>
      </w:r>
      <w:r w:rsidR="0038398C">
        <w:rPr>
          <w:rFonts w:cstheme="minorHAnsi"/>
          <w:sz w:val="24"/>
          <w:szCs w:val="24"/>
        </w:rPr>
        <w:t>epicadministrator</w:t>
      </w:r>
    </w:p>
    <w:p w:rsidR="00065E25" w:rsidRPr="00335D91" w:rsidRDefault="00065E25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Password: &lt;</w:t>
      </w:r>
      <w:r w:rsidR="002152E4" w:rsidRPr="00335D91">
        <w:rPr>
          <w:rFonts w:cstheme="minorHAnsi"/>
          <w:sz w:val="24"/>
          <w:szCs w:val="24"/>
        </w:rPr>
        <w:t>epicadminstrator</w:t>
      </w:r>
      <w:r w:rsidRPr="00335D91">
        <w:rPr>
          <w:rFonts w:cstheme="minorHAnsi"/>
          <w:sz w:val="24"/>
          <w:szCs w:val="24"/>
        </w:rPr>
        <w:t xml:space="preserve"> domain password&gt;</w:t>
      </w:r>
    </w:p>
    <w:p w:rsidR="00065E25" w:rsidRPr="00335D91" w:rsidRDefault="00065E25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Host: </w:t>
      </w:r>
      <w:r w:rsidR="002152E4" w:rsidRPr="00335D91">
        <w:rPr>
          <w:rFonts w:cstheme="minorHAnsi"/>
          <w:sz w:val="24"/>
          <w:szCs w:val="24"/>
        </w:rPr>
        <w:t>localhost</w:t>
      </w:r>
    </w:p>
    <w:p w:rsidR="00065E25" w:rsidRPr="00335D91" w:rsidRDefault="002152E4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Protocol: FTP</w:t>
      </w:r>
    </w:p>
    <w:p w:rsidR="00721A14" w:rsidRDefault="00721A14" w:rsidP="00335D91">
      <w:pPr>
        <w:ind w:left="144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The host and username settings are store</w:t>
      </w:r>
      <w:r w:rsidR="0038398C">
        <w:rPr>
          <w:rFonts w:cstheme="minorHAnsi"/>
          <w:sz w:val="24"/>
          <w:szCs w:val="24"/>
        </w:rPr>
        <w:t>d</w:t>
      </w:r>
      <w:r w:rsidRPr="00335D91">
        <w:rPr>
          <w:rFonts w:cstheme="minorHAnsi"/>
          <w:sz w:val="24"/>
          <w:szCs w:val="24"/>
        </w:rPr>
        <w:t xml:space="preserve"> statically in the wp-config file.</w:t>
      </w:r>
      <w:r w:rsidR="0041070A" w:rsidRPr="00335D91">
        <w:rPr>
          <w:rFonts w:cstheme="minorHAnsi"/>
          <w:sz w:val="24"/>
          <w:szCs w:val="24"/>
        </w:rPr>
        <w:t xml:space="preserve">  They must be removed or edited from there.</w:t>
      </w:r>
    </w:p>
    <w:p w:rsidR="0038398C" w:rsidRPr="0038398C" w:rsidRDefault="0038398C" w:rsidP="0038398C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Revoke the “Everyone” permissions when the update script completes.</w:t>
      </w:r>
    </w:p>
    <w:p w:rsidR="00B308BF" w:rsidRPr="0038398C" w:rsidRDefault="00502BDB" w:rsidP="0038398C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8398C">
        <w:rPr>
          <w:rFonts w:cstheme="minorHAnsi"/>
          <w:sz w:val="24"/>
          <w:szCs w:val="24"/>
        </w:rPr>
        <w:t xml:space="preserve">Log the update </w:t>
      </w:r>
      <w:r w:rsidR="00335D91" w:rsidRPr="0038398C">
        <w:rPr>
          <w:rFonts w:cstheme="minorHAnsi"/>
          <w:sz w:val="24"/>
          <w:szCs w:val="24"/>
        </w:rPr>
        <w:t>on the Wordpress Version Upgrade Log</w:t>
      </w:r>
      <w:r w:rsidRPr="0038398C">
        <w:rPr>
          <w:rFonts w:cstheme="minorHAnsi"/>
          <w:sz w:val="24"/>
          <w:szCs w:val="24"/>
        </w:rPr>
        <w:t>.</w:t>
      </w:r>
      <w:r w:rsidR="00335D91" w:rsidRPr="0038398C">
        <w:rPr>
          <w:rFonts w:cstheme="minorHAnsi"/>
          <w:sz w:val="24"/>
          <w:szCs w:val="24"/>
        </w:rPr>
        <w:t xml:space="preserve">  IT will be responsible for retaining the original copies of the Wordpress Version Upgrade Log.  </w:t>
      </w:r>
    </w:p>
    <w:p w:rsidR="00335D91" w:rsidRPr="00335D91" w:rsidRDefault="00335D91" w:rsidP="00335D91">
      <w:pPr>
        <w:pStyle w:val="ListParagraph"/>
        <w:ind w:left="360"/>
        <w:rPr>
          <w:rFonts w:cstheme="minorHAnsi"/>
          <w:b/>
          <w:sz w:val="24"/>
          <w:szCs w:val="24"/>
        </w:rPr>
      </w:pPr>
    </w:p>
    <w:p w:rsidR="00335D91" w:rsidRPr="00335D91" w:rsidRDefault="00335D91" w:rsidP="00335D91">
      <w:pPr>
        <w:pStyle w:val="ListParagraph"/>
        <w:ind w:left="360"/>
        <w:rPr>
          <w:rFonts w:cstheme="minorHAnsi"/>
          <w:b/>
          <w:sz w:val="24"/>
          <w:szCs w:val="24"/>
        </w:rPr>
      </w:pPr>
    </w:p>
    <w:p w:rsidR="00335D91" w:rsidRDefault="00335D91">
      <w:p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br w:type="page"/>
      </w:r>
    </w:p>
    <w:p w:rsidR="00335D91" w:rsidRPr="00335D91" w:rsidRDefault="00335D91" w:rsidP="00335D91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3842"/>
        <w:gridCol w:w="1417"/>
        <w:gridCol w:w="1417"/>
      </w:tblGrid>
      <w:tr w:rsidR="00335D91" w:rsidRPr="00335D91" w:rsidTr="008D1DB6">
        <w:trPr>
          <w:trHeight w:val="66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335D9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CC-120105-01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9766C6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1/9/12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B. Cullinan</w:t>
            </w: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A70EB6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A70EB6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Fixed username login instruction, added folder permission instructions.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A70EB6" w:rsidP="008D1DB6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3/6/2012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A70EB6" w:rsidP="008D1DB6">
            <w:pPr>
              <w:spacing w:after="0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B. Cullinan</w:t>
            </w:r>
            <w:bookmarkStart w:id="0" w:name="_GoBack"/>
            <w:bookmarkEnd w:id="0"/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:rsidR="00294BCC" w:rsidRPr="00335D91" w:rsidRDefault="00294BCC" w:rsidP="00294BCC">
      <w:pPr>
        <w:rPr>
          <w:rFonts w:cstheme="minorHAnsi"/>
          <w:sz w:val="24"/>
          <w:szCs w:val="24"/>
        </w:rPr>
      </w:pPr>
    </w:p>
    <w:sectPr w:rsidR="00294BCC" w:rsidRPr="00335D9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32F" w:rsidRDefault="00BF332F" w:rsidP="006801A2">
      <w:pPr>
        <w:spacing w:after="0" w:line="240" w:lineRule="auto"/>
      </w:pPr>
      <w:r>
        <w:separator/>
      </w:r>
    </w:p>
  </w:endnote>
  <w:endnote w:type="continuationSeparator" w:id="0">
    <w:p w:rsidR="00BF332F" w:rsidRDefault="00BF332F" w:rsidP="00680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D91" w:rsidRPr="001B7CF1" w:rsidRDefault="00335D91" w:rsidP="00335D91">
    <w:pPr>
      <w:pStyle w:val="Footer"/>
      <w:rPr>
        <w:sz w:val="18"/>
        <w:szCs w:val="18"/>
      </w:rPr>
    </w:pPr>
    <w:r>
      <w:rPr>
        <w:sz w:val="18"/>
        <w:szCs w:val="18"/>
      </w:rPr>
      <w:t>Website Software Version Upgrade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335D91" w:rsidRPr="001B7CF1" w:rsidRDefault="00335D91" w:rsidP="00335D91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>
      <w:rPr>
        <w:sz w:val="18"/>
        <w:szCs w:val="18"/>
      </w:rPr>
      <w:t xml:space="preserve"> IT-005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A70EB6">
      <w:rPr>
        <w:noProof/>
        <w:sz w:val="18"/>
        <w:szCs w:val="18"/>
      </w:rPr>
      <w:t>3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A70EB6">
      <w:rPr>
        <w:noProof/>
        <w:sz w:val="18"/>
        <w:szCs w:val="18"/>
      </w:rPr>
      <w:t>3</w:t>
    </w:r>
    <w:r w:rsidRPr="001B7CF1">
      <w:rPr>
        <w:sz w:val="18"/>
        <w:szCs w:val="18"/>
      </w:rPr>
      <w:fldChar w:fldCharType="end"/>
    </w:r>
  </w:p>
  <w:p w:rsidR="00335D91" w:rsidRPr="00335D91" w:rsidRDefault="00335D91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 w:rsidRPr="00F13323">
      <w:rPr>
        <w:sz w:val="18"/>
        <w:szCs w:val="18"/>
      </w:rPr>
      <w:t>00</w:t>
    </w:r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32F" w:rsidRDefault="00BF332F" w:rsidP="006801A2">
      <w:pPr>
        <w:spacing w:after="0" w:line="240" w:lineRule="auto"/>
      </w:pPr>
      <w:r>
        <w:separator/>
      </w:r>
    </w:p>
  </w:footnote>
  <w:footnote w:type="continuationSeparator" w:id="0">
    <w:p w:rsidR="00BF332F" w:rsidRDefault="00BF332F" w:rsidP="00680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B308BF" w:rsidTr="006801A2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B308BF" w:rsidRDefault="00B308BF" w:rsidP="006801A2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BAE2AFE" wp14:editId="03B4005C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B308BF" w:rsidRDefault="00B308BF" w:rsidP="00335D91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 w:rsidRPr="000A3087">
            <w:rPr>
              <w:b/>
              <w:sz w:val="36"/>
              <w:szCs w:val="28"/>
            </w:rPr>
            <w:t xml:space="preserve">Website </w:t>
          </w:r>
          <w:r w:rsidR="00335D91" w:rsidRPr="000A3087">
            <w:rPr>
              <w:b/>
              <w:sz w:val="36"/>
              <w:szCs w:val="28"/>
            </w:rPr>
            <w:t xml:space="preserve">Software </w:t>
          </w:r>
          <w:r w:rsidRPr="000A3087">
            <w:rPr>
              <w:b/>
              <w:sz w:val="36"/>
              <w:szCs w:val="28"/>
            </w:rPr>
            <w:t>Version Upgrade</w:t>
          </w:r>
        </w:p>
      </w:tc>
    </w:tr>
  </w:tbl>
  <w:p w:rsidR="00B308BF" w:rsidRDefault="00B308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2D92B94E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Calibri" w:hAnsi="Calibri" w:cs="Calibri"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1CE11F2F"/>
    <w:multiLevelType w:val="hybridMultilevel"/>
    <w:tmpl w:val="251AA9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3DB60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DCD"/>
    <w:rsid w:val="00065E25"/>
    <w:rsid w:val="000A3087"/>
    <w:rsid w:val="00133623"/>
    <w:rsid w:val="001B6EF3"/>
    <w:rsid w:val="002152E4"/>
    <w:rsid w:val="00294BCC"/>
    <w:rsid w:val="002B2DCD"/>
    <w:rsid w:val="00335D91"/>
    <w:rsid w:val="0038398C"/>
    <w:rsid w:val="0041070A"/>
    <w:rsid w:val="00502BDB"/>
    <w:rsid w:val="006801A2"/>
    <w:rsid w:val="006C3A0A"/>
    <w:rsid w:val="00721A14"/>
    <w:rsid w:val="009766C6"/>
    <w:rsid w:val="009C3CB4"/>
    <w:rsid w:val="00A33667"/>
    <w:rsid w:val="00A57B8F"/>
    <w:rsid w:val="00A70EB6"/>
    <w:rsid w:val="00B308BF"/>
    <w:rsid w:val="00BF332F"/>
    <w:rsid w:val="00C16F17"/>
    <w:rsid w:val="00EC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2"/>
  </w:style>
  <w:style w:type="paragraph" w:styleId="Footer">
    <w:name w:val="footer"/>
    <w:basedOn w:val="Normal"/>
    <w:link w:val="Foot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2"/>
  </w:style>
  <w:style w:type="paragraph" w:styleId="BalloonText">
    <w:name w:val="Balloon Text"/>
    <w:basedOn w:val="Normal"/>
    <w:link w:val="BalloonTextChar"/>
    <w:uiPriority w:val="99"/>
    <w:semiHidden/>
    <w:unhideWhenUsed/>
    <w:rsid w:val="00680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01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B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4B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Normal"/>
    <w:rsid w:val="00335D91"/>
    <w:pPr>
      <w:suppressLineNumbers/>
      <w:suppressAutoHyphens/>
    </w:pPr>
    <w:rPr>
      <w:rFonts w:ascii="Calibri" w:eastAsia="Times New Roman" w:hAnsi="Calibr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2"/>
  </w:style>
  <w:style w:type="paragraph" w:styleId="Footer">
    <w:name w:val="footer"/>
    <w:basedOn w:val="Normal"/>
    <w:link w:val="Foot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2"/>
  </w:style>
  <w:style w:type="paragraph" w:styleId="BalloonText">
    <w:name w:val="Balloon Text"/>
    <w:basedOn w:val="Normal"/>
    <w:link w:val="BalloonTextChar"/>
    <w:uiPriority w:val="99"/>
    <w:semiHidden/>
    <w:unhideWhenUsed/>
    <w:rsid w:val="00680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01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B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4B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Normal"/>
    <w:rsid w:val="00335D91"/>
    <w:pPr>
      <w:suppressLineNumbers/>
      <w:suppressAutoHyphens/>
    </w:pPr>
    <w:rPr>
      <w:rFonts w:ascii="Calibri" w:eastAsia="Times New Roman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epiccorpserver\ClientBackups\Webserver\Databases\DumpYYYYMMDD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picdiagnostics.com/wp-admin/update-core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9AFFF99A.dotm</Template>
  <TotalTime>1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Brian Cullinan</cp:lastModifiedBy>
  <cp:revision>3</cp:revision>
  <cp:lastPrinted>2012-01-09T18:20:00Z</cp:lastPrinted>
  <dcterms:created xsi:type="dcterms:W3CDTF">2012-03-06T23:59:00Z</dcterms:created>
  <dcterms:modified xsi:type="dcterms:W3CDTF">2012-03-06T23:59:00Z</dcterms:modified>
</cp:coreProperties>
</file>