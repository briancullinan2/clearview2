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A187B" w:rsidRDefault="008612DA" w:rsidP="00AE0A47">
      <w:pPr>
        <w:spacing w:after="0"/>
        <w:ind w:left="-630" w:right="-810"/>
        <w:rPr>
          <w:rFonts w:cstheme="minorHAnsi"/>
          <w:b/>
          <w:sz w:val="24"/>
          <w:szCs w:val="24"/>
        </w:rPr>
      </w:pPr>
      <w:r>
        <w:rPr>
          <w:rFonts w:cstheme="minorHAnsi"/>
          <w:b/>
          <w:sz w:val="24"/>
          <w:szCs w:val="24"/>
        </w:rPr>
        <w:t xml:space="preserve">Employee Name: </w:t>
      </w:r>
      <w:r w:rsidR="00A9622A">
        <w:rPr>
          <w:rFonts w:cstheme="minorHAnsi"/>
          <w:sz w:val="24"/>
          <w:szCs w:val="24"/>
        </w:rPr>
        <w:t>__________________________</w:t>
      </w:r>
      <w:r w:rsidR="00AE0A47">
        <w:rPr>
          <w:rFonts w:cstheme="minorHAnsi"/>
          <w:sz w:val="24"/>
          <w:szCs w:val="24"/>
        </w:rPr>
        <w:t>_____</w:t>
      </w:r>
      <w:r w:rsidR="006E5B20">
        <w:rPr>
          <w:rFonts w:cstheme="minorHAnsi"/>
          <w:sz w:val="24"/>
          <w:szCs w:val="24"/>
        </w:rPr>
        <w:t xml:space="preserve">_____ </w:t>
      </w:r>
      <w:r w:rsidR="00A9622A" w:rsidRPr="00A9622A">
        <w:rPr>
          <w:rFonts w:cstheme="minorHAnsi"/>
          <w:b/>
          <w:sz w:val="24"/>
          <w:szCs w:val="24"/>
        </w:rPr>
        <w:t>Title:</w:t>
      </w:r>
      <w:r w:rsidR="00A9622A" w:rsidRPr="00A9622A">
        <w:rPr>
          <w:rFonts w:cstheme="minorHAnsi"/>
          <w:sz w:val="24"/>
          <w:szCs w:val="24"/>
        </w:rPr>
        <w:t xml:space="preserve"> </w:t>
      </w:r>
      <w:r w:rsidR="001B01A9">
        <w:rPr>
          <w:rFonts w:cstheme="minorHAnsi"/>
          <w:sz w:val="24"/>
          <w:szCs w:val="24"/>
        </w:rPr>
        <w:t>_____________________________</w:t>
      </w:r>
      <w:r w:rsidR="006E5B20">
        <w:rPr>
          <w:rFonts w:cstheme="minorHAnsi"/>
          <w:sz w:val="24"/>
          <w:szCs w:val="24"/>
        </w:rPr>
        <w:t>_____</w:t>
      </w:r>
    </w:p>
    <w:p w:rsidR="00A9622A" w:rsidRPr="008612DA" w:rsidRDefault="00A9622A" w:rsidP="00A9622A">
      <w:pPr>
        <w:spacing w:after="0"/>
        <w:rPr>
          <w:rFonts w:cstheme="minorHAnsi"/>
          <w:b/>
          <w:sz w:val="24"/>
          <w:szCs w:val="24"/>
        </w:rPr>
      </w:pPr>
    </w:p>
    <w:tbl>
      <w:tblPr>
        <w:tblStyle w:val="TableGrid"/>
        <w:tblW w:w="10980" w:type="dxa"/>
        <w:tblInd w:w="-522" w:type="dxa"/>
        <w:tblLayout w:type="fixed"/>
        <w:tblLook w:val="04A0" w:firstRow="1" w:lastRow="0" w:firstColumn="1" w:lastColumn="0" w:noHBand="0" w:noVBand="1"/>
      </w:tblPr>
      <w:tblGrid>
        <w:gridCol w:w="1890"/>
        <w:gridCol w:w="1080"/>
        <w:gridCol w:w="4320"/>
        <w:gridCol w:w="1170"/>
        <w:gridCol w:w="1170"/>
        <w:gridCol w:w="1350"/>
      </w:tblGrid>
      <w:tr w:rsidR="00075B37" w:rsidRPr="009C1457" w:rsidTr="00A17D08">
        <w:trPr>
          <w:trHeight w:val="692"/>
          <w:tblHeader/>
        </w:trPr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6DDE8" w:themeFill="accent5" w:themeFillTint="66"/>
            <w:vAlign w:val="center"/>
            <w:hideMark/>
          </w:tcPr>
          <w:p w:rsidR="00075B37" w:rsidRPr="009C1457" w:rsidRDefault="00075B37" w:rsidP="00075B3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Training Area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6DDE8" w:themeFill="accent5" w:themeFillTint="66"/>
            <w:vAlign w:val="center"/>
          </w:tcPr>
          <w:p w:rsidR="00075B37" w:rsidRPr="009C1457" w:rsidRDefault="00075B37" w:rsidP="00075B3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Required</w:t>
            </w: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6DDE8" w:themeFill="accent5" w:themeFillTint="66"/>
            <w:vAlign w:val="center"/>
            <w:hideMark/>
          </w:tcPr>
          <w:p w:rsidR="00075B37" w:rsidRPr="009C1457" w:rsidRDefault="00075B37" w:rsidP="00075B37">
            <w:pPr>
              <w:jc w:val="center"/>
              <w:rPr>
                <w:rFonts w:cstheme="minorHAnsi"/>
                <w:b/>
              </w:rPr>
            </w:pPr>
            <w:r w:rsidRPr="009C1457">
              <w:rPr>
                <w:rFonts w:cstheme="minorHAnsi"/>
                <w:b/>
              </w:rPr>
              <w:t>Quality System Document Title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6DDE8" w:themeFill="accent5" w:themeFillTint="66"/>
            <w:vAlign w:val="center"/>
            <w:hideMark/>
          </w:tcPr>
          <w:p w:rsidR="00075B37" w:rsidRPr="009C1457" w:rsidRDefault="00075B37" w:rsidP="00075B37">
            <w:pPr>
              <w:jc w:val="center"/>
              <w:rPr>
                <w:rFonts w:cstheme="minorHAnsi"/>
                <w:b/>
              </w:rPr>
            </w:pPr>
            <w:r w:rsidRPr="009C1457">
              <w:rPr>
                <w:rFonts w:cstheme="minorHAnsi"/>
                <w:b/>
              </w:rPr>
              <w:t>Document Number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6DDE8" w:themeFill="accent5" w:themeFillTint="66"/>
            <w:vAlign w:val="center"/>
          </w:tcPr>
          <w:p w:rsidR="00075B37" w:rsidRPr="009C1457" w:rsidRDefault="00075B37" w:rsidP="00075B3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Complete Date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6DDE8" w:themeFill="accent5" w:themeFillTint="66"/>
            <w:vAlign w:val="center"/>
          </w:tcPr>
          <w:p w:rsidR="00075B37" w:rsidRPr="009C1457" w:rsidRDefault="00075B37" w:rsidP="00075B3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Manager</w:t>
            </w:r>
            <w:r w:rsidR="00347CA9">
              <w:rPr>
                <w:rFonts w:cstheme="minorHAnsi"/>
                <w:b/>
              </w:rPr>
              <w:t xml:space="preserve"> Initial/Date</w:t>
            </w:r>
          </w:p>
        </w:tc>
      </w:tr>
      <w:tr w:rsidR="00BF0612" w:rsidRPr="009C1457" w:rsidTr="00A17D08">
        <w:tc>
          <w:tcPr>
            <w:tcW w:w="189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  <w:b/>
              </w:rPr>
            </w:pPr>
            <w:r w:rsidRPr="009C1457">
              <w:rPr>
                <w:rFonts w:cstheme="minorHAnsi"/>
                <w:b/>
              </w:rPr>
              <w:t>Quality System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Default="00BF0612" w:rsidP="00075B37">
            <w:pPr>
              <w:jc w:val="center"/>
              <w:rPr>
                <w:rFonts w:cstheme="minorHAnsi"/>
              </w:rPr>
            </w:pPr>
            <w:r w:rsidRPr="00F31803">
              <w:rPr>
                <w:rFonts w:ascii="Wingdings" w:hAnsi="Wingdings" w:cstheme="minorHAnsi"/>
                <w:b/>
                <w:sz w:val="28"/>
                <w:szCs w:val="28"/>
              </w:rPr>
              <w:sym w:font="Wingdings 2" w:char="F050"/>
            </w: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  <w:r>
              <w:rPr>
                <w:rFonts w:cstheme="minorHAnsi"/>
              </w:rPr>
              <w:t>Quality Systems Manual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  <w:r>
              <w:rPr>
                <w:rFonts w:cstheme="minorHAnsi"/>
              </w:rPr>
              <w:t>QA-100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BF0612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075B37">
            <w:pPr>
              <w:jc w:val="center"/>
              <w:rPr>
                <w:rFonts w:cstheme="minorHAnsi"/>
              </w:rPr>
            </w:pPr>
            <w:r w:rsidRPr="00F31803">
              <w:rPr>
                <w:rFonts w:ascii="Wingdings" w:hAnsi="Wingdings" w:cstheme="minorHAnsi"/>
                <w:b/>
                <w:sz w:val="28"/>
                <w:szCs w:val="28"/>
              </w:rPr>
              <w:sym w:font="Wingdings 2" w:char="F050"/>
            </w: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Quality Plan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QA-002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BF0612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075B37">
            <w:pPr>
              <w:jc w:val="center"/>
              <w:rPr>
                <w:rFonts w:cstheme="minorHAnsi"/>
              </w:rPr>
            </w:pPr>
            <w:r w:rsidRPr="00F31803">
              <w:rPr>
                <w:rFonts w:ascii="Wingdings" w:hAnsi="Wingdings" w:cstheme="minorHAnsi"/>
                <w:b/>
                <w:sz w:val="28"/>
                <w:szCs w:val="28"/>
              </w:rPr>
              <w:sym w:font="Wingdings 2" w:char="F050"/>
            </w: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>
              <w:rPr>
                <w:rFonts w:cstheme="minorHAnsi"/>
              </w:rPr>
              <w:t>EPIC Research &amp; Diagnostics, Inc. Organization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QA-012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075B37" w:rsidRPr="009C1457" w:rsidTr="00347CA9">
        <w:tc>
          <w:tcPr>
            <w:tcW w:w="1098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75B37" w:rsidRPr="009C1457" w:rsidRDefault="00075B37">
            <w:pPr>
              <w:rPr>
                <w:rFonts w:cstheme="minorHAnsi"/>
              </w:rPr>
            </w:pPr>
          </w:p>
        </w:tc>
      </w:tr>
      <w:tr w:rsidR="00BF0612" w:rsidRPr="009C1457" w:rsidTr="00A17D08">
        <w:tc>
          <w:tcPr>
            <w:tcW w:w="189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Quality System Requirements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Management Responsibility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QA-013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BF0612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Management Review</w:t>
            </w:r>
            <w:r>
              <w:rPr>
                <w:rFonts w:cstheme="minorHAnsi"/>
              </w:rPr>
              <w:t xml:space="preserve"> Policy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QA-006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BF0612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Internal Auditing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QA-014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BF0612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075B37">
            <w:pPr>
              <w:jc w:val="center"/>
              <w:rPr>
                <w:rFonts w:cstheme="minorHAnsi"/>
              </w:rPr>
            </w:pPr>
            <w:r w:rsidRPr="00F31803">
              <w:rPr>
                <w:rFonts w:ascii="Wingdings" w:hAnsi="Wingdings" w:cstheme="minorHAnsi"/>
                <w:b/>
                <w:sz w:val="28"/>
                <w:szCs w:val="28"/>
              </w:rPr>
              <w:sym w:font="Wingdings 2" w:char="F050"/>
            </w: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Employee Training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QA-008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075B37" w:rsidRPr="009C1457" w:rsidTr="00347CA9">
        <w:tc>
          <w:tcPr>
            <w:tcW w:w="1098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075B37" w:rsidRPr="009C1457" w:rsidRDefault="00075B37">
            <w:pPr>
              <w:rPr>
                <w:rFonts w:cstheme="minorHAnsi"/>
              </w:rPr>
            </w:pPr>
          </w:p>
        </w:tc>
      </w:tr>
      <w:tr w:rsidR="00226AAD" w:rsidRPr="009C1457" w:rsidTr="00A17D08">
        <w:tc>
          <w:tcPr>
            <w:tcW w:w="189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  <w:b/>
              </w:rPr>
            </w:pPr>
            <w:r w:rsidRPr="009C1457">
              <w:rPr>
                <w:rFonts w:cstheme="minorHAnsi"/>
                <w:b/>
              </w:rPr>
              <w:t>Design Controls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B708BB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 xml:space="preserve">Design Control </w:t>
            </w:r>
            <w:r w:rsidR="00B708BB">
              <w:rPr>
                <w:rFonts w:cstheme="minorHAnsi"/>
              </w:rPr>
              <w:t>Procedure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EG-001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</w:tr>
      <w:tr w:rsidR="00226AAD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 w:rsidP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Design</w:t>
            </w:r>
            <w:r>
              <w:rPr>
                <w:rFonts w:cstheme="minorHAnsi"/>
              </w:rPr>
              <w:t xml:space="preserve"> Changes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>
              <w:rPr>
                <w:rFonts w:cstheme="minorHAnsi"/>
              </w:rPr>
              <w:t>EG-007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</w:tr>
      <w:tr w:rsidR="00226AAD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Software Development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EG-010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</w:tr>
      <w:tr w:rsidR="00226AAD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Software Validation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EG-011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</w:tr>
      <w:tr w:rsidR="00226AAD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Risk Management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EG-012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</w:tr>
      <w:tr w:rsidR="00B708BB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B708BB" w:rsidRPr="009C1457" w:rsidRDefault="00B708BB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08BB" w:rsidRPr="009C1457" w:rsidRDefault="00B708BB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08BB" w:rsidRDefault="00B708BB">
            <w:pPr>
              <w:rPr>
                <w:rFonts w:cstheme="minorHAnsi"/>
              </w:rPr>
            </w:pPr>
            <w:r>
              <w:rPr>
                <w:rFonts w:cstheme="minorHAnsi"/>
              </w:rPr>
              <w:t>Device Master Records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08BB" w:rsidRDefault="00B708BB">
            <w:pPr>
              <w:rPr>
                <w:rFonts w:cstheme="minorHAnsi"/>
              </w:rPr>
            </w:pPr>
            <w:r>
              <w:rPr>
                <w:rFonts w:cstheme="minorHAnsi"/>
              </w:rPr>
              <w:t>EG-013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08BB" w:rsidRPr="009C1457" w:rsidRDefault="00B708BB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708BB" w:rsidRPr="009C1457" w:rsidRDefault="00B708BB">
            <w:pPr>
              <w:rPr>
                <w:rFonts w:cstheme="minorHAnsi"/>
              </w:rPr>
            </w:pPr>
          </w:p>
        </w:tc>
      </w:tr>
      <w:tr w:rsidR="00226AAD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  <w:r>
              <w:rPr>
                <w:rFonts w:cstheme="minorHAnsi"/>
              </w:rPr>
              <w:t>Software Development Instructional Narrative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  <w:r>
              <w:rPr>
                <w:rFonts w:cstheme="minorHAnsi"/>
              </w:rPr>
              <w:t>EG-014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</w:tr>
      <w:tr w:rsidR="008364CD" w:rsidRPr="009C1457" w:rsidTr="00347CA9">
        <w:tc>
          <w:tcPr>
            <w:tcW w:w="1098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364CD" w:rsidRPr="009C1457" w:rsidRDefault="008364CD">
            <w:pPr>
              <w:rPr>
                <w:rFonts w:cstheme="minorHAnsi"/>
              </w:rPr>
            </w:pPr>
          </w:p>
        </w:tc>
      </w:tr>
      <w:tr w:rsidR="00BF0612" w:rsidRPr="009C1457" w:rsidTr="00A17D08">
        <w:tc>
          <w:tcPr>
            <w:tcW w:w="189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226AAD">
            <w:pPr>
              <w:rPr>
                <w:rFonts w:cstheme="minorHAnsi"/>
                <w:b/>
              </w:rPr>
            </w:pPr>
            <w:r w:rsidRPr="009C1457">
              <w:rPr>
                <w:rFonts w:cstheme="minorHAnsi"/>
                <w:b/>
              </w:rPr>
              <w:t>Document Controls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6B20C9">
            <w:pPr>
              <w:rPr>
                <w:rFonts w:cstheme="minorHAnsi"/>
              </w:rPr>
            </w:pPr>
            <w:r>
              <w:rPr>
                <w:rFonts w:cstheme="minorHAnsi"/>
              </w:rPr>
              <w:t>Quality</w:t>
            </w:r>
            <w:bookmarkStart w:id="0" w:name="_GoBack"/>
            <w:bookmarkEnd w:id="0"/>
            <w:r w:rsidR="00BF0612">
              <w:rPr>
                <w:rFonts w:cstheme="minorHAnsi"/>
              </w:rPr>
              <w:t xml:space="preserve"> System Policy and</w:t>
            </w:r>
            <w:r w:rsidR="00BF0612" w:rsidRPr="009C1457">
              <w:rPr>
                <w:rFonts w:cstheme="minorHAnsi"/>
              </w:rPr>
              <w:t xml:space="preserve"> Procedure Writing Guide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QA-001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BF0612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Change Control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QA-003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BF0612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Deviations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QA-004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BF0612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Documentation System Policy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QA-005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BF0612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Document Corrections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QA-007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8364CD" w:rsidRPr="009C1457" w:rsidTr="00347CA9">
        <w:tc>
          <w:tcPr>
            <w:tcW w:w="1098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364CD" w:rsidRPr="009C1457" w:rsidRDefault="008364CD">
            <w:pPr>
              <w:rPr>
                <w:rFonts w:cstheme="minorHAnsi"/>
              </w:rPr>
            </w:pPr>
          </w:p>
        </w:tc>
      </w:tr>
      <w:tr w:rsidR="00226AAD" w:rsidRPr="009C1457" w:rsidTr="00A17D08">
        <w:tc>
          <w:tcPr>
            <w:tcW w:w="189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  <w:b/>
              </w:rPr>
            </w:pPr>
            <w:r w:rsidRPr="009C1457">
              <w:rPr>
                <w:rFonts w:cstheme="minorHAnsi"/>
                <w:b/>
              </w:rPr>
              <w:t>Purchasing Controls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Contractor Qualification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QA-009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</w:tr>
      <w:tr w:rsidR="00226AAD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External Auditing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QA-010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</w:tr>
      <w:tr w:rsidR="00226AAD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Contracts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QA-011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</w:tr>
      <w:tr w:rsidR="00226AAD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Purchasing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26AAD" w:rsidRPr="009C1457" w:rsidRDefault="00226AAD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OPS-006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</w:tr>
      <w:tr w:rsidR="00226AAD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  <w:r>
              <w:rPr>
                <w:rFonts w:cstheme="minorHAnsi"/>
              </w:rPr>
              <w:t>Supplier Qualification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  <w:r>
              <w:rPr>
                <w:rFonts w:cstheme="minorHAnsi"/>
              </w:rPr>
              <w:t>OPS-008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26AAD" w:rsidRPr="009C1457" w:rsidRDefault="00226AAD">
            <w:pPr>
              <w:rPr>
                <w:rFonts w:cstheme="minorHAnsi"/>
              </w:rPr>
            </w:pPr>
          </w:p>
        </w:tc>
      </w:tr>
      <w:tr w:rsidR="008364CD" w:rsidRPr="009C1457" w:rsidTr="00347CA9">
        <w:tc>
          <w:tcPr>
            <w:tcW w:w="1098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8364CD" w:rsidRPr="009C1457" w:rsidRDefault="008364CD">
            <w:pPr>
              <w:rPr>
                <w:rFonts w:cstheme="minorHAnsi"/>
              </w:rPr>
            </w:pPr>
          </w:p>
        </w:tc>
      </w:tr>
      <w:tr w:rsidR="00BF0612" w:rsidRPr="009C1457" w:rsidTr="00A17D08"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BF0612">
            <w:pPr>
              <w:rPr>
                <w:rFonts w:cstheme="minorHAnsi"/>
              </w:rPr>
            </w:pPr>
            <w:r w:rsidRPr="009C1457">
              <w:rPr>
                <w:rFonts w:cstheme="minorHAnsi"/>
                <w:b/>
              </w:rPr>
              <w:t>Identification and Traceability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Product Identification and Traceability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QA-015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A17D08" w:rsidRPr="009C1457" w:rsidTr="00A17D08">
        <w:tc>
          <w:tcPr>
            <w:tcW w:w="1098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</w:p>
        </w:tc>
      </w:tr>
      <w:tr w:rsidR="00A17D08" w:rsidRPr="009C1457" w:rsidTr="00A17D08"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A17D08" w:rsidRDefault="00A17D0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Production and Process Controls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Default="00A17D08">
            <w:pPr>
              <w:rPr>
                <w:rFonts w:cstheme="minorHAnsi"/>
              </w:rPr>
            </w:pPr>
            <w:r>
              <w:rPr>
                <w:rFonts w:cstheme="minorHAnsi"/>
              </w:rPr>
              <w:t>Inventory Process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  <w:r>
              <w:rPr>
                <w:rFonts w:cstheme="minorHAnsi"/>
              </w:rPr>
              <w:t>OPS-005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</w:p>
        </w:tc>
      </w:tr>
      <w:tr w:rsidR="00A17D08" w:rsidRPr="009C1457" w:rsidTr="00A17D08">
        <w:tc>
          <w:tcPr>
            <w:tcW w:w="1098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</w:p>
        </w:tc>
      </w:tr>
      <w:tr w:rsidR="00A17D08" w:rsidRPr="009C1457" w:rsidTr="00A17D08">
        <w:tc>
          <w:tcPr>
            <w:tcW w:w="189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 xml:space="preserve">Acceptance </w:t>
            </w:r>
            <w:r>
              <w:rPr>
                <w:rFonts w:cstheme="minorHAnsi"/>
                <w:b/>
              </w:rPr>
              <w:lastRenderedPageBreak/>
              <w:t xml:space="preserve">Activities: </w:t>
            </w:r>
            <w:r w:rsidRPr="009C1457">
              <w:rPr>
                <w:rFonts w:cstheme="minorHAnsi"/>
                <w:b/>
              </w:rPr>
              <w:t>Receiving, In-process, and Finished Device Acceptance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  <w:r>
              <w:rPr>
                <w:rFonts w:cstheme="minorHAnsi"/>
              </w:rPr>
              <w:t>Receiving Process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OPS-004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</w:p>
        </w:tc>
      </w:tr>
      <w:tr w:rsidR="00A17D08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17D08" w:rsidRPr="009C1457" w:rsidRDefault="00A17D08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Inspection and Release of Incoming, In-process and Fi</w:t>
            </w:r>
            <w:r>
              <w:rPr>
                <w:rFonts w:cstheme="minorHAnsi"/>
              </w:rPr>
              <w:t xml:space="preserve">nished Devices and other </w:t>
            </w:r>
            <w:r w:rsidRPr="009C1457">
              <w:rPr>
                <w:rFonts w:cstheme="minorHAnsi"/>
              </w:rPr>
              <w:t>Materials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17D08" w:rsidRPr="009C1457" w:rsidRDefault="00A17D08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QA-016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</w:p>
        </w:tc>
      </w:tr>
      <w:tr w:rsidR="00BF0612" w:rsidRPr="009C1457" w:rsidTr="00347CA9">
        <w:tc>
          <w:tcPr>
            <w:tcW w:w="1098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A17D08" w:rsidRPr="009C1457" w:rsidTr="00A17D08">
        <w:tc>
          <w:tcPr>
            <w:tcW w:w="189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  <w:b/>
              </w:rPr>
            </w:pPr>
            <w:r w:rsidRPr="009C1457">
              <w:rPr>
                <w:rFonts w:cstheme="minorHAnsi"/>
                <w:b/>
              </w:rPr>
              <w:t>Acceptance Status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  <w:r>
              <w:rPr>
                <w:rFonts w:cstheme="minorHAnsi"/>
              </w:rPr>
              <w:t>Receiving Process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OPS-004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</w:p>
        </w:tc>
      </w:tr>
      <w:tr w:rsidR="00A17D08" w:rsidRPr="009C1457" w:rsidTr="00A17D08">
        <w:tc>
          <w:tcPr>
            <w:tcW w:w="189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17D08" w:rsidRPr="009C1457" w:rsidRDefault="00A17D08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 xml:space="preserve">Inspection and Release of Incoming, In-process </w:t>
            </w:r>
            <w:r>
              <w:rPr>
                <w:rFonts w:cstheme="minorHAnsi"/>
              </w:rPr>
              <w:t xml:space="preserve">and Finished Devices and other </w:t>
            </w:r>
            <w:r w:rsidRPr="009C1457">
              <w:rPr>
                <w:rFonts w:cstheme="minorHAnsi"/>
              </w:rPr>
              <w:t>Materials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A17D08" w:rsidRPr="009C1457" w:rsidRDefault="00A17D08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QA-016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</w:p>
        </w:tc>
      </w:tr>
      <w:tr w:rsidR="00BF0612" w:rsidRPr="009C1457" w:rsidTr="00347CA9">
        <w:tc>
          <w:tcPr>
            <w:tcW w:w="1098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BF0612" w:rsidRPr="009C1457" w:rsidTr="00A17D08"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A17D08">
            <w:pPr>
              <w:rPr>
                <w:rFonts w:cstheme="minorHAnsi"/>
                <w:b/>
              </w:rPr>
            </w:pPr>
            <w:r w:rsidRPr="009C1457">
              <w:rPr>
                <w:rFonts w:cstheme="minorHAnsi"/>
                <w:b/>
              </w:rPr>
              <w:t>Nonconforming Product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A17D08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 xml:space="preserve">Nonconforming </w:t>
            </w:r>
            <w:r w:rsidR="00A17D08">
              <w:rPr>
                <w:rFonts w:cstheme="minorHAnsi"/>
              </w:rPr>
              <w:t>Material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QA-017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BF0612" w:rsidRPr="009C1457" w:rsidTr="00347CA9">
        <w:tc>
          <w:tcPr>
            <w:tcW w:w="1098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BF0612" w:rsidRPr="009C1457" w:rsidTr="00A17D08">
        <w:tc>
          <w:tcPr>
            <w:tcW w:w="1890" w:type="dxa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A17D08">
            <w:pPr>
              <w:rPr>
                <w:rFonts w:cstheme="minorHAnsi"/>
                <w:b/>
              </w:rPr>
            </w:pPr>
            <w:r w:rsidRPr="009C1457">
              <w:rPr>
                <w:rFonts w:cstheme="minorHAnsi"/>
                <w:b/>
              </w:rPr>
              <w:t>Corrective and Preventive Action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Corrective and Preventive Action Plans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QA-018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F0612" w:rsidRPr="009C1457" w:rsidRDefault="00BF0612">
            <w:pPr>
              <w:rPr>
                <w:rFonts w:cstheme="minorHAnsi"/>
              </w:rPr>
            </w:pPr>
          </w:p>
        </w:tc>
      </w:tr>
      <w:tr w:rsidR="00A17D08" w:rsidRPr="009C1457" w:rsidTr="00A17D08">
        <w:tc>
          <w:tcPr>
            <w:tcW w:w="10980" w:type="dxa"/>
            <w:gridSpan w:val="6"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A17D08" w:rsidRPr="009C1457" w:rsidRDefault="00A17D08">
            <w:pPr>
              <w:rPr>
                <w:rFonts w:cstheme="minorHAnsi"/>
              </w:rPr>
            </w:pPr>
          </w:p>
        </w:tc>
      </w:tr>
      <w:tr w:rsidR="00B30E40" w:rsidRPr="009C1457" w:rsidTr="00344988">
        <w:tc>
          <w:tcPr>
            <w:tcW w:w="1890" w:type="dxa"/>
            <w:vMerge w:val="restart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30E40" w:rsidRPr="009C1457" w:rsidRDefault="00B30E40">
            <w:pPr>
              <w:rPr>
                <w:rFonts w:cstheme="minorHAnsi"/>
                <w:b/>
              </w:rPr>
            </w:pPr>
            <w:r w:rsidRPr="009C1457">
              <w:rPr>
                <w:rFonts w:cstheme="minorHAnsi"/>
                <w:b/>
              </w:rPr>
              <w:t>Handling</w:t>
            </w:r>
            <w:r>
              <w:rPr>
                <w:rFonts w:cstheme="minorHAnsi"/>
                <w:b/>
              </w:rPr>
              <w:t xml:space="preserve"> and </w:t>
            </w:r>
            <w:r w:rsidRPr="009C1457">
              <w:rPr>
                <w:rFonts w:cstheme="minorHAnsi"/>
                <w:b/>
              </w:rPr>
              <w:t>Storage</w:t>
            </w: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30E40" w:rsidRPr="009C1457" w:rsidRDefault="00B30E40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30E40" w:rsidRPr="009C1457" w:rsidRDefault="00B30E40">
            <w:pPr>
              <w:rPr>
                <w:rFonts w:cstheme="minorHAnsi"/>
              </w:rPr>
            </w:pPr>
            <w:r>
              <w:rPr>
                <w:rFonts w:cstheme="minorHAnsi"/>
              </w:rPr>
              <w:t>Receiving Process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30E40" w:rsidRPr="009C1457" w:rsidRDefault="00B30E40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OPS-004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30E40" w:rsidRPr="009C1457" w:rsidRDefault="00B30E40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30E40" w:rsidRPr="009C1457" w:rsidRDefault="00B30E40">
            <w:pPr>
              <w:rPr>
                <w:rFonts w:cstheme="minorHAnsi"/>
              </w:rPr>
            </w:pPr>
          </w:p>
        </w:tc>
      </w:tr>
      <w:tr w:rsidR="00B30E40" w:rsidRPr="009C1457" w:rsidTr="00344988">
        <w:tc>
          <w:tcPr>
            <w:tcW w:w="1890" w:type="dxa"/>
            <w:vMerge/>
            <w:tcBorders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:rsidR="00B30E40" w:rsidRPr="009C1457" w:rsidRDefault="00B30E40">
            <w:pPr>
              <w:rPr>
                <w:rFonts w:cstheme="minorHAnsi"/>
                <w:b/>
              </w:rPr>
            </w:pPr>
          </w:p>
        </w:tc>
        <w:tc>
          <w:tcPr>
            <w:tcW w:w="108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30E40" w:rsidRPr="009C1457" w:rsidRDefault="00B30E40" w:rsidP="00075B37">
            <w:pPr>
              <w:jc w:val="center"/>
              <w:rPr>
                <w:rFonts w:cstheme="minorHAnsi"/>
              </w:rPr>
            </w:pPr>
          </w:p>
        </w:tc>
        <w:tc>
          <w:tcPr>
            <w:tcW w:w="432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30E40" w:rsidRPr="009C1457" w:rsidRDefault="00B30E40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Inspection and Release of Incoming, In-process and Finished Devices and other  Materials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30E40" w:rsidRPr="009C1457" w:rsidRDefault="00B30E40">
            <w:pPr>
              <w:rPr>
                <w:rFonts w:cstheme="minorHAnsi"/>
              </w:rPr>
            </w:pPr>
            <w:r w:rsidRPr="009C1457">
              <w:rPr>
                <w:rFonts w:cstheme="minorHAnsi"/>
              </w:rPr>
              <w:t>QA-016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30E40" w:rsidRPr="009C1457" w:rsidRDefault="00B30E40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B30E40" w:rsidRPr="009C1457" w:rsidRDefault="00B30E40">
            <w:pPr>
              <w:rPr>
                <w:rFonts w:cstheme="minorHAnsi"/>
              </w:rPr>
            </w:pPr>
          </w:p>
        </w:tc>
      </w:tr>
      <w:tr w:rsidR="00B30E40" w:rsidRPr="009C1457" w:rsidTr="004D4FCB">
        <w:tc>
          <w:tcPr>
            <w:tcW w:w="10980" w:type="dxa"/>
            <w:gridSpan w:val="6"/>
            <w:tcBorders>
              <w:top w:val="single" w:sz="4" w:space="0" w:color="000000" w:themeColor="text1"/>
              <w:left w:val="single" w:sz="4" w:space="0" w:color="000000" w:themeColor="text1"/>
              <w:right w:val="single" w:sz="4" w:space="0" w:color="000000" w:themeColor="text1"/>
            </w:tcBorders>
          </w:tcPr>
          <w:p w:rsidR="00B30E40" w:rsidRPr="009C1457" w:rsidRDefault="00B30E40">
            <w:pPr>
              <w:rPr>
                <w:rFonts w:cstheme="minorHAnsi"/>
              </w:rPr>
            </w:pPr>
          </w:p>
        </w:tc>
      </w:tr>
    </w:tbl>
    <w:p w:rsidR="00B30E40" w:rsidRDefault="00B30E40" w:rsidP="000869EA">
      <w:pPr>
        <w:rPr>
          <w:rFonts w:ascii="Times New Roman" w:hAnsi="Times New Roman" w:cs="Times New Roman"/>
          <w:b/>
          <w:sz w:val="24"/>
          <w:szCs w:val="24"/>
        </w:rPr>
      </w:pPr>
    </w:p>
    <w:p w:rsidR="00B30E40" w:rsidRDefault="00B30E4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br w:type="page"/>
      </w:r>
    </w:p>
    <w:tbl>
      <w:tblPr>
        <w:tblStyle w:val="TableGrid"/>
        <w:tblW w:w="10080" w:type="dxa"/>
        <w:tblInd w:w="-252" w:type="dxa"/>
        <w:tblLayout w:type="fixed"/>
        <w:tblLook w:val="04A0" w:firstRow="1" w:lastRow="0" w:firstColumn="1" w:lastColumn="0" w:noHBand="0" w:noVBand="1"/>
      </w:tblPr>
      <w:tblGrid>
        <w:gridCol w:w="7560"/>
        <w:gridCol w:w="1170"/>
        <w:gridCol w:w="1350"/>
      </w:tblGrid>
      <w:tr w:rsidR="0027536E" w:rsidRPr="009C1457" w:rsidTr="00347CA9">
        <w:trPr>
          <w:tblHeader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6DDE8" w:themeFill="accent5" w:themeFillTint="66"/>
            <w:vAlign w:val="center"/>
            <w:hideMark/>
          </w:tcPr>
          <w:p w:rsidR="0027536E" w:rsidRDefault="00D610FD" w:rsidP="00075B3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lastRenderedPageBreak/>
              <w:t>Additional</w:t>
            </w:r>
            <w:r w:rsidR="0027536E">
              <w:rPr>
                <w:rFonts w:cstheme="minorHAnsi"/>
                <w:b/>
              </w:rPr>
              <w:t xml:space="preserve"> Training</w:t>
            </w:r>
          </w:p>
          <w:p w:rsidR="0029753D" w:rsidRPr="00EF0F43" w:rsidRDefault="00BF0612" w:rsidP="00075B37">
            <w:pPr>
              <w:jc w:val="center"/>
              <w:rPr>
                <w:rFonts w:cstheme="minorHAnsi"/>
                <w:b/>
                <w:sz w:val="20"/>
                <w:szCs w:val="20"/>
              </w:rPr>
            </w:pPr>
            <w:r>
              <w:rPr>
                <w:rFonts w:cstheme="minorHAnsi"/>
                <w:b/>
                <w:sz w:val="20"/>
                <w:szCs w:val="20"/>
              </w:rPr>
              <w:t>(</w:t>
            </w:r>
            <w:r w:rsidR="00D610FD">
              <w:rPr>
                <w:rFonts w:cstheme="minorHAnsi"/>
                <w:b/>
                <w:sz w:val="20"/>
                <w:szCs w:val="20"/>
              </w:rPr>
              <w:t xml:space="preserve">Ex. SOP, </w:t>
            </w:r>
            <w:r>
              <w:rPr>
                <w:rFonts w:cstheme="minorHAnsi"/>
                <w:b/>
                <w:sz w:val="20"/>
                <w:szCs w:val="20"/>
              </w:rPr>
              <w:t>meeting, course, presentation</w:t>
            </w:r>
            <w:r w:rsidR="00EF0F43" w:rsidRPr="00EF0F43">
              <w:rPr>
                <w:rFonts w:cstheme="minorHAnsi"/>
                <w:b/>
                <w:sz w:val="20"/>
                <w:szCs w:val="20"/>
              </w:rPr>
              <w:t>, etc.)</w:t>
            </w: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6DDE8" w:themeFill="accent5" w:themeFillTint="66"/>
            <w:vAlign w:val="center"/>
          </w:tcPr>
          <w:p w:rsidR="0027536E" w:rsidRPr="009C1457" w:rsidRDefault="0027536E" w:rsidP="00075B3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Complete Date</w:t>
            </w: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B6DDE8" w:themeFill="accent5" w:themeFillTint="66"/>
            <w:vAlign w:val="center"/>
          </w:tcPr>
          <w:p w:rsidR="0027536E" w:rsidRPr="009C1457" w:rsidRDefault="00347CA9" w:rsidP="00075B37">
            <w:pPr>
              <w:jc w:val="center"/>
              <w:rPr>
                <w:rFonts w:cstheme="minorHAnsi"/>
                <w:b/>
              </w:rPr>
            </w:pPr>
            <w:r>
              <w:rPr>
                <w:rFonts w:cstheme="minorHAnsi"/>
                <w:b/>
              </w:rPr>
              <w:t>Manager Initial/Date</w:t>
            </w: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8849CE">
        <w:trPr>
          <w:trHeight w:val="458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  <w:b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27536E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27536E" w:rsidRPr="009C1457" w:rsidRDefault="0027536E" w:rsidP="00075B37">
            <w:pPr>
              <w:rPr>
                <w:rFonts w:cstheme="minorHAnsi"/>
              </w:rPr>
            </w:pPr>
          </w:p>
        </w:tc>
      </w:tr>
      <w:tr w:rsidR="003C5090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C5090" w:rsidRPr="009C1457" w:rsidRDefault="003C5090" w:rsidP="00075B37">
            <w:pPr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C5090" w:rsidRPr="009C1457" w:rsidRDefault="003C5090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C5090" w:rsidRPr="009C1457" w:rsidRDefault="003C5090" w:rsidP="00075B37">
            <w:pPr>
              <w:rPr>
                <w:rFonts w:cstheme="minorHAnsi"/>
              </w:rPr>
            </w:pPr>
          </w:p>
        </w:tc>
      </w:tr>
      <w:tr w:rsidR="003C5090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C5090" w:rsidRPr="009C1457" w:rsidRDefault="003C5090" w:rsidP="00075B37">
            <w:pPr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C5090" w:rsidRPr="009C1457" w:rsidRDefault="003C5090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C5090" w:rsidRPr="009C1457" w:rsidRDefault="003C5090" w:rsidP="00075B37">
            <w:pPr>
              <w:rPr>
                <w:rFonts w:cstheme="minorHAnsi"/>
              </w:rPr>
            </w:pPr>
          </w:p>
        </w:tc>
      </w:tr>
      <w:tr w:rsidR="003C5090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C5090" w:rsidRPr="009C1457" w:rsidRDefault="003C5090" w:rsidP="00075B37">
            <w:pPr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C5090" w:rsidRPr="009C1457" w:rsidRDefault="003C5090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C5090" w:rsidRPr="009C1457" w:rsidRDefault="003C5090" w:rsidP="00075B37">
            <w:pPr>
              <w:rPr>
                <w:rFonts w:cstheme="minorHAnsi"/>
              </w:rPr>
            </w:pPr>
          </w:p>
        </w:tc>
      </w:tr>
      <w:tr w:rsidR="003C5090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C5090" w:rsidRPr="009C1457" w:rsidRDefault="003C5090" w:rsidP="00075B37">
            <w:pPr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C5090" w:rsidRPr="009C1457" w:rsidRDefault="003C5090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C5090" w:rsidRPr="009C1457" w:rsidRDefault="003C5090" w:rsidP="00075B37">
            <w:pPr>
              <w:rPr>
                <w:rFonts w:cstheme="minorHAnsi"/>
              </w:rPr>
            </w:pPr>
          </w:p>
        </w:tc>
      </w:tr>
      <w:tr w:rsidR="003C5090" w:rsidRPr="009C1457" w:rsidTr="00347CA9">
        <w:trPr>
          <w:trHeight w:val="440"/>
        </w:trPr>
        <w:tc>
          <w:tcPr>
            <w:tcW w:w="756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C5090" w:rsidRPr="009C1457" w:rsidRDefault="003C5090" w:rsidP="00075B37">
            <w:pPr>
              <w:rPr>
                <w:rFonts w:cstheme="minorHAnsi"/>
              </w:rPr>
            </w:pPr>
          </w:p>
        </w:tc>
        <w:tc>
          <w:tcPr>
            <w:tcW w:w="11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C5090" w:rsidRPr="009C1457" w:rsidRDefault="003C5090" w:rsidP="00075B37">
            <w:pPr>
              <w:rPr>
                <w:rFonts w:cstheme="minorHAnsi"/>
              </w:rPr>
            </w:pPr>
          </w:p>
        </w:tc>
        <w:tc>
          <w:tcPr>
            <w:tcW w:w="135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:rsidR="003C5090" w:rsidRPr="009C1457" w:rsidRDefault="003C5090" w:rsidP="00075B37">
            <w:pPr>
              <w:rPr>
                <w:rFonts w:cstheme="minorHAnsi"/>
              </w:rPr>
            </w:pPr>
          </w:p>
        </w:tc>
      </w:tr>
    </w:tbl>
    <w:p w:rsidR="008348A1" w:rsidRPr="00082599" w:rsidRDefault="008348A1" w:rsidP="00F05E1D">
      <w:pPr>
        <w:rPr>
          <w:rFonts w:ascii="Times New Roman" w:hAnsi="Times New Roman" w:cs="Times New Roman"/>
          <w:b/>
          <w:sz w:val="24"/>
          <w:szCs w:val="24"/>
        </w:rPr>
      </w:pPr>
    </w:p>
    <w:sectPr w:rsidR="008348A1" w:rsidRPr="00082599" w:rsidSect="00855160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17D08" w:rsidRDefault="00A17D08" w:rsidP="00237642">
      <w:pPr>
        <w:spacing w:after="0" w:line="240" w:lineRule="auto"/>
      </w:pPr>
      <w:r>
        <w:separator/>
      </w:r>
    </w:p>
  </w:endnote>
  <w:endnote w:type="continuationSeparator" w:id="0">
    <w:p w:rsidR="00A17D08" w:rsidRDefault="00A17D08" w:rsidP="00237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Roman">
    <w:altName w:val="Times New Roman"/>
    <w:panose1 w:val="00000000000000000000"/>
    <w:charset w:val="FF"/>
    <w:family w:val="roman"/>
    <w:notTrueType/>
    <w:pitch w:val="variable"/>
    <w:sig w:usb0="00000003" w:usb1="00000000" w:usb2="00000000" w:usb3="00000000" w:csb0="0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rPr>
        <w:sz w:val="18"/>
        <w:szCs w:val="18"/>
      </w:rPr>
      <w:id w:val="15291777"/>
      <w:docPartObj>
        <w:docPartGallery w:val="Page Numbers (Bottom of Page)"/>
        <w:docPartUnique/>
      </w:docPartObj>
    </w:sdtPr>
    <w:sdtEndPr>
      <w:rPr>
        <w:rFonts w:cstheme="minorHAnsi"/>
      </w:rPr>
    </w:sdtEndPr>
    <w:sdtContent>
      <w:p w:rsidR="00A17D08" w:rsidRPr="003C5090" w:rsidRDefault="00A17D08" w:rsidP="003C5090">
        <w:pPr>
          <w:pStyle w:val="Footer"/>
          <w:rPr>
            <w:rFonts w:cstheme="minorHAnsi"/>
            <w:sz w:val="18"/>
            <w:szCs w:val="18"/>
          </w:rPr>
        </w:pPr>
        <w:r w:rsidRPr="003C5090">
          <w:rPr>
            <w:rFonts w:cstheme="minorHAnsi"/>
            <w:sz w:val="18"/>
            <w:szCs w:val="18"/>
          </w:rPr>
          <w:t>Employee Training Log</w:t>
        </w:r>
        <w:r w:rsidRPr="003C5090">
          <w:rPr>
            <w:rFonts w:cstheme="minorHAnsi"/>
            <w:sz w:val="18"/>
            <w:szCs w:val="18"/>
          </w:rPr>
          <w:tab/>
        </w:r>
        <w:r w:rsidRPr="003C5090">
          <w:rPr>
            <w:rFonts w:cstheme="minorHAnsi"/>
            <w:sz w:val="18"/>
            <w:szCs w:val="18"/>
          </w:rPr>
          <w:tab/>
          <w:t>Confidential &amp; Proprietary</w:t>
        </w:r>
        <w:r w:rsidRPr="003C5090">
          <w:rPr>
            <w:rFonts w:cstheme="minorHAnsi"/>
            <w:sz w:val="18"/>
            <w:szCs w:val="18"/>
          </w:rPr>
          <w:tab/>
          <w:t xml:space="preserve">  </w:t>
        </w:r>
      </w:p>
      <w:p w:rsidR="00A17D08" w:rsidRPr="003C5090" w:rsidRDefault="00A17D08" w:rsidP="003C5090">
        <w:pPr>
          <w:pStyle w:val="Footer"/>
          <w:rPr>
            <w:rFonts w:cstheme="minorHAnsi"/>
            <w:sz w:val="18"/>
            <w:szCs w:val="18"/>
          </w:rPr>
        </w:pPr>
        <w:r w:rsidRPr="003C5090">
          <w:rPr>
            <w:rFonts w:cstheme="minorHAnsi"/>
            <w:sz w:val="18"/>
            <w:szCs w:val="18"/>
          </w:rPr>
          <w:t>Document Number:  QAF-014</w:t>
        </w:r>
        <w:r w:rsidRPr="003C5090">
          <w:rPr>
            <w:rFonts w:cstheme="minorHAnsi"/>
            <w:sz w:val="18"/>
            <w:szCs w:val="18"/>
          </w:rPr>
          <w:tab/>
        </w:r>
        <w:r w:rsidRPr="003C5090">
          <w:rPr>
            <w:rFonts w:cstheme="minorHAnsi"/>
            <w:sz w:val="18"/>
            <w:szCs w:val="18"/>
          </w:rPr>
          <w:tab/>
          <w:t xml:space="preserve">Page </w:t>
        </w:r>
        <w:r w:rsidRPr="003C5090">
          <w:rPr>
            <w:rFonts w:cstheme="minorHAnsi"/>
            <w:sz w:val="18"/>
            <w:szCs w:val="18"/>
          </w:rPr>
          <w:fldChar w:fldCharType="begin"/>
        </w:r>
        <w:r w:rsidRPr="003C5090">
          <w:rPr>
            <w:rFonts w:cstheme="minorHAnsi"/>
            <w:sz w:val="18"/>
            <w:szCs w:val="18"/>
          </w:rPr>
          <w:instrText xml:space="preserve"> PAGE   \* MERGEFORMAT </w:instrText>
        </w:r>
        <w:r w:rsidRPr="003C5090">
          <w:rPr>
            <w:rFonts w:cstheme="minorHAnsi"/>
            <w:sz w:val="18"/>
            <w:szCs w:val="18"/>
          </w:rPr>
          <w:fldChar w:fldCharType="separate"/>
        </w:r>
        <w:r w:rsidR="00E0391E">
          <w:rPr>
            <w:rFonts w:cstheme="minorHAnsi"/>
            <w:noProof/>
            <w:sz w:val="18"/>
            <w:szCs w:val="18"/>
          </w:rPr>
          <w:t>1</w:t>
        </w:r>
        <w:r w:rsidRPr="003C5090">
          <w:rPr>
            <w:rFonts w:cstheme="minorHAnsi"/>
            <w:sz w:val="18"/>
            <w:szCs w:val="18"/>
          </w:rPr>
          <w:fldChar w:fldCharType="end"/>
        </w:r>
        <w:r w:rsidR="00B708BB">
          <w:rPr>
            <w:rFonts w:cstheme="minorHAnsi"/>
            <w:sz w:val="18"/>
            <w:szCs w:val="18"/>
          </w:rPr>
          <w:t xml:space="preserve"> of </w:t>
        </w:r>
        <w:r w:rsidR="00B708BB">
          <w:rPr>
            <w:rFonts w:cstheme="minorHAnsi"/>
            <w:sz w:val="18"/>
            <w:szCs w:val="18"/>
          </w:rPr>
          <w:fldChar w:fldCharType="begin"/>
        </w:r>
        <w:r w:rsidR="00B708BB">
          <w:rPr>
            <w:rFonts w:cstheme="minorHAnsi"/>
            <w:sz w:val="18"/>
            <w:szCs w:val="18"/>
          </w:rPr>
          <w:instrText xml:space="preserve"> NUMPAGES   \* MERGEFORMAT </w:instrText>
        </w:r>
        <w:r w:rsidR="00B708BB">
          <w:rPr>
            <w:rFonts w:cstheme="minorHAnsi"/>
            <w:sz w:val="18"/>
            <w:szCs w:val="18"/>
          </w:rPr>
          <w:fldChar w:fldCharType="separate"/>
        </w:r>
        <w:r w:rsidR="00E0391E">
          <w:rPr>
            <w:rFonts w:cstheme="minorHAnsi"/>
            <w:noProof/>
            <w:sz w:val="18"/>
            <w:szCs w:val="18"/>
          </w:rPr>
          <w:t>3</w:t>
        </w:r>
        <w:r w:rsidR="00B708BB">
          <w:rPr>
            <w:rFonts w:cstheme="minorHAnsi"/>
            <w:sz w:val="18"/>
            <w:szCs w:val="18"/>
          </w:rPr>
          <w:fldChar w:fldCharType="end"/>
        </w:r>
      </w:p>
      <w:p w:rsidR="00A17D08" w:rsidRPr="003C5090" w:rsidRDefault="00A17D08" w:rsidP="003C5090">
        <w:pPr>
          <w:pStyle w:val="Footer"/>
          <w:rPr>
            <w:rFonts w:cstheme="minorHAnsi"/>
            <w:sz w:val="18"/>
            <w:szCs w:val="18"/>
          </w:rPr>
        </w:pPr>
        <w:r w:rsidRPr="003C5090">
          <w:rPr>
            <w:rFonts w:cstheme="minorHAnsi"/>
            <w:sz w:val="18"/>
            <w:szCs w:val="18"/>
          </w:rPr>
          <w:t>Version Number:  00</w:t>
        </w:r>
        <w:r w:rsidR="00B708BB">
          <w:rPr>
            <w:rFonts w:cstheme="minorHAnsi"/>
            <w:sz w:val="18"/>
            <w:szCs w:val="18"/>
          </w:rPr>
          <w:t>1</w: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17D08" w:rsidRDefault="00A17D08" w:rsidP="00237642">
      <w:pPr>
        <w:spacing w:after="0" w:line="240" w:lineRule="auto"/>
      </w:pPr>
      <w:r>
        <w:separator/>
      </w:r>
    </w:p>
  </w:footnote>
  <w:footnote w:type="continuationSeparator" w:id="0">
    <w:p w:rsidR="00A17D08" w:rsidRDefault="00A17D08" w:rsidP="002376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Style w:val="TableGrid"/>
      <w:tblW w:w="0" w:type="auto"/>
      <w:tblLook w:val="04A0" w:firstRow="1" w:lastRow="0" w:firstColumn="1" w:lastColumn="0" w:noHBand="0" w:noVBand="1"/>
    </w:tblPr>
    <w:tblGrid>
      <w:gridCol w:w="3798"/>
      <w:gridCol w:w="5778"/>
    </w:tblGrid>
    <w:tr w:rsidR="00A17D08" w:rsidTr="00FF653C">
      <w:tc>
        <w:tcPr>
          <w:tcW w:w="3798" w:type="dxa"/>
          <w:vAlign w:val="center"/>
        </w:tcPr>
        <w:p w:rsidR="00A17D08" w:rsidRDefault="00A17D08" w:rsidP="00FF653C">
          <w:pPr>
            <w:pStyle w:val="Header"/>
            <w:jc w:val="center"/>
          </w:pPr>
          <w:r>
            <w:rPr>
              <w:noProof/>
            </w:rPr>
            <w:drawing>
              <wp:inline distT="0" distB="0" distL="0" distR="0" wp14:anchorId="5EA6A3DA" wp14:editId="39E8CA92">
                <wp:extent cx="1885950" cy="571500"/>
                <wp:effectExtent l="0" t="0" r="0" b="0"/>
                <wp:docPr id="2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EPIC_Horizontal Small.jpg"/>
                        <pic:cNvPicPr/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885950" cy="5715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778" w:type="dxa"/>
          <w:vAlign w:val="center"/>
        </w:tcPr>
        <w:p w:rsidR="00A17D08" w:rsidRDefault="00A17D08" w:rsidP="00FF653C">
          <w:pPr>
            <w:pStyle w:val="Header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  <w:p w:rsidR="00A17D08" w:rsidRPr="009C1457" w:rsidRDefault="00A17D08" w:rsidP="00FF653C">
          <w:pPr>
            <w:pStyle w:val="Header"/>
            <w:jc w:val="center"/>
            <w:rPr>
              <w:rFonts w:cstheme="minorHAnsi"/>
              <w:b/>
              <w:sz w:val="36"/>
              <w:szCs w:val="36"/>
            </w:rPr>
          </w:pPr>
          <w:r w:rsidRPr="009C1457">
            <w:rPr>
              <w:rFonts w:cstheme="minorHAnsi"/>
              <w:b/>
              <w:sz w:val="36"/>
              <w:szCs w:val="36"/>
            </w:rPr>
            <w:t>Employee Training Log</w:t>
          </w:r>
        </w:p>
        <w:p w:rsidR="00A17D08" w:rsidRPr="008540C1" w:rsidRDefault="00A17D08" w:rsidP="00FF653C">
          <w:pPr>
            <w:pStyle w:val="Header"/>
            <w:jc w:val="center"/>
            <w:rPr>
              <w:rFonts w:ascii="Times New Roman" w:hAnsi="Times New Roman" w:cs="Times New Roman"/>
              <w:b/>
              <w:sz w:val="28"/>
              <w:szCs w:val="28"/>
            </w:rPr>
          </w:pPr>
        </w:p>
      </w:tc>
    </w:tr>
  </w:tbl>
  <w:p w:rsidR="00A17D08" w:rsidRDefault="00A17D08" w:rsidP="002376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DC7D4E"/>
    <w:multiLevelType w:val="multilevel"/>
    <w:tmpl w:val="4EF6A470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">
    <w:nsid w:val="15C55674"/>
    <w:multiLevelType w:val="hybridMultilevel"/>
    <w:tmpl w:val="ED569A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AC5773"/>
    <w:multiLevelType w:val="hybridMultilevel"/>
    <w:tmpl w:val="1DEE81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DC651F3"/>
    <w:multiLevelType w:val="hybridMultilevel"/>
    <w:tmpl w:val="21F054A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4BAD5F31"/>
    <w:multiLevelType w:val="hybridMultilevel"/>
    <w:tmpl w:val="5134B9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F052D3F"/>
    <w:multiLevelType w:val="hybridMultilevel"/>
    <w:tmpl w:val="0AD26226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6">
    <w:nsid w:val="638D5AF9"/>
    <w:multiLevelType w:val="multilevel"/>
    <w:tmpl w:val="B7CE00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4"/>
  </w:num>
  <w:num w:numId="5">
    <w:abstractNumId w:val="6"/>
  </w:num>
  <w:num w:numId="6">
    <w:abstractNumId w:val="5"/>
  </w:num>
  <w:num w:numId="7">
    <w:abstractNumId w:val="3"/>
    <w:lvlOverride w:ilvl="0"/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hideSpellingErrors/>
  <w:hideGrammaticalErrors/>
  <w:proofState w:spelling="clean" w:grammar="clean"/>
  <w:defaultTabStop w:val="720"/>
  <w:characterSpacingControl w:val="doNotCompress"/>
  <w:hdrShapeDefaults>
    <o:shapedefaults v:ext="edit" spidmax="4812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7642"/>
    <w:rsid w:val="00021DD2"/>
    <w:rsid w:val="0002388E"/>
    <w:rsid w:val="00043E53"/>
    <w:rsid w:val="00075B37"/>
    <w:rsid w:val="00082599"/>
    <w:rsid w:val="00083B00"/>
    <w:rsid w:val="00085292"/>
    <w:rsid w:val="000869EA"/>
    <w:rsid w:val="000B01F5"/>
    <w:rsid w:val="000C1979"/>
    <w:rsid w:val="000F7587"/>
    <w:rsid w:val="000F7716"/>
    <w:rsid w:val="001B01A9"/>
    <w:rsid w:val="001C3037"/>
    <w:rsid w:val="001F2B8F"/>
    <w:rsid w:val="00226AAD"/>
    <w:rsid w:val="00237642"/>
    <w:rsid w:val="0027536E"/>
    <w:rsid w:val="002770AA"/>
    <w:rsid w:val="0029753D"/>
    <w:rsid w:val="002B5884"/>
    <w:rsid w:val="002C0320"/>
    <w:rsid w:val="002E3EAF"/>
    <w:rsid w:val="00326B23"/>
    <w:rsid w:val="00347CA9"/>
    <w:rsid w:val="003739A2"/>
    <w:rsid w:val="003A1B14"/>
    <w:rsid w:val="003C2068"/>
    <w:rsid w:val="003C5090"/>
    <w:rsid w:val="003D050D"/>
    <w:rsid w:val="003E7F75"/>
    <w:rsid w:val="003F0A73"/>
    <w:rsid w:val="003F78EE"/>
    <w:rsid w:val="00415551"/>
    <w:rsid w:val="00461397"/>
    <w:rsid w:val="004B260D"/>
    <w:rsid w:val="004C58AF"/>
    <w:rsid w:val="004C65C6"/>
    <w:rsid w:val="00526AF6"/>
    <w:rsid w:val="0054671C"/>
    <w:rsid w:val="005652DF"/>
    <w:rsid w:val="00585DE1"/>
    <w:rsid w:val="00594DB2"/>
    <w:rsid w:val="005C784C"/>
    <w:rsid w:val="005E7958"/>
    <w:rsid w:val="0065054B"/>
    <w:rsid w:val="006A6097"/>
    <w:rsid w:val="006B20C9"/>
    <w:rsid w:val="006D032A"/>
    <w:rsid w:val="006D24F6"/>
    <w:rsid w:val="006D5A50"/>
    <w:rsid w:val="006E5B20"/>
    <w:rsid w:val="00705BA1"/>
    <w:rsid w:val="007834CE"/>
    <w:rsid w:val="00792DEE"/>
    <w:rsid w:val="007B270F"/>
    <w:rsid w:val="007C5D82"/>
    <w:rsid w:val="00810D10"/>
    <w:rsid w:val="008348A1"/>
    <w:rsid w:val="008364CD"/>
    <w:rsid w:val="00845A0A"/>
    <w:rsid w:val="00854D3E"/>
    <w:rsid w:val="00855160"/>
    <w:rsid w:val="008612DA"/>
    <w:rsid w:val="008849CE"/>
    <w:rsid w:val="008B2867"/>
    <w:rsid w:val="008E178B"/>
    <w:rsid w:val="0093798E"/>
    <w:rsid w:val="009C1457"/>
    <w:rsid w:val="009E555A"/>
    <w:rsid w:val="00A004B4"/>
    <w:rsid w:val="00A17D08"/>
    <w:rsid w:val="00A74AD5"/>
    <w:rsid w:val="00A84B50"/>
    <w:rsid w:val="00A9622A"/>
    <w:rsid w:val="00AA1286"/>
    <w:rsid w:val="00AC213E"/>
    <w:rsid w:val="00AD7586"/>
    <w:rsid w:val="00AE0A47"/>
    <w:rsid w:val="00B02AF5"/>
    <w:rsid w:val="00B30E40"/>
    <w:rsid w:val="00B6291B"/>
    <w:rsid w:val="00B708BB"/>
    <w:rsid w:val="00B97A4F"/>
    <w:rsid w:val="00BD6D66"/>
    <w:rsid w:val="00BE118B"/>
    <w:rsid w:val="00BF0612"/>
    <w:rsid w:val="00C42A31"/>
    <w:rsid w:val="00C60009"/>
    <w:rsid w:val="00C62B63"/>
    <w:rsid w:val="00CA187B"/>
    <w:rsid w:val="00CA2441"/>
    <w:rsid w:val="00CE21AD"/>
    <w:rsid w:val="00D21EFA"/>
    <w:rsid w:val="00D610FD"/>
    <w:rsid w:val="00DE29D7"/>
    <w:rsid w:val="00E0391E"/>
    <w:rsid w:val="00E11172"/>
    <w:rsid w:val="00E21475"/>
    <w:rsid w:val="00E43979"/>
    <w:rsid w:val="00E51F4B"/>
    <w:rsid w:val="00E67779"/>
    <w:rsid w:val="00E83C97"/>
    <w:rsid w:val="00E90C22"/>
    <w:rsid w:val="00ED020E"/>
    <w:rsid w:val="00EE53DB"/>
    <w:rsid w:val="00EF0F43"/>
    <w:rsid w:val="00F05E1D"/>
    <w:rsid w:val="00F31803"/>
    <w:rsid w:val="00FA29DE"/>
    <w:rsid w:val="00FB3EB8"/>
    <w:rsid w:val="00FF65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812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CA187B"/>
    <w:pPr>
      <w:keepNext/>
      <w:spacing w:after="0" w:line="240" w:lineRule="auto"/>
      <w:outlineLvl w:val="2"/>
    </w:pPr>
    <w:rPr>
      <w:rFonts w:ascii="Roman" w:eastAsia="Times New Roman" w:hAnsi="Roman" w:cs="Times New Roman"/>
      <w:sz w:val="20"/>
      <w:szCs w:val="20"/>
    </w:rPr>
  </w:style>
  <w:style w:type="paragraph" w:styleId="Heading4">
    <w:name w:val="heading 4"/>
    <w:basedOn w:val="Normal"/>
    <w:next w:val="Normal"/>
    <w:link w:val="Heading4Char"/>
    <w:qFormat/>
    <w:rsid w:val="00CA187B"/>
    <w:pPr>
      <w:keepNext/>
      <w:spacing w:after="0" w:line="240" w:lineRule="auto"/>
      <w:outlineLvl w:val="3"/>
    </w:pPr>
    <w:rPr>
      <w:rFonts w:ascii="Roman" w:eastAsia="Times New Roman" w:hAnsi="Roman" w:cs="Times New Roman"/>
      <w:b/>
      <w:sz w:val="20"/>
      <w:szCs w:val="20"/>
    </w:rPr>
  </w:style>
  <w:style w:type="paragraph" w:styleId="Heading6">
    <w:name w:val="heading 6"/>
    <w:basedOn w:val="Normal"/>
    <w:next w:val="Normal"/>
    <w:link w:val="Heading6Char"/>
    <w:qFormat/>
    <w:rsid w:val="00CA187B"/>
    <w:pPr>
      <w:keepNext/>
      <w:spacing w:after="0" w:line="240" w:lineRule="auto"/>
      <w:outlineLvl w:val="5"/>
    </w:pPr>
    <w:rPr>
      <w:rFonts w:ascii="Arial" w:eastAsia="Times New Roman" w:hAnsi="Arial" w:cs="Times New Roman"/>
      <w:snapToGrid w:val="0"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  <w:style w:type="paragraph" w:styleId="BodyTextIndent">
    <w:name w:val="Body Text Indent"/>
    <w:basedOn w:val="Normal"/>
    <w:link w:val="BodyTextIndentChar"/>
    <w:semiHidden/>
    <w:rsid w:val="00AA1286"/>
    <w:pPr>
      <w:spacing w:before="120" w:after="120" w:line="240" w:lineRule="auto"/>
      <w:ind w:left="720"/>
    </w:pPr>
    <w:rPr>
      <w:rFonts w:ascii="Arial" w:eastAsia="Times New Roman" w:hAnsi="Arial" w:cs="Times New Roman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AA1286"/>
    <w:rPr>
      <w:rFonts w:ascii="Arial" w:eastAsia="Times New Roman" w:hAnsi="Arial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CA187B"/>
    <w:rPr>
      <w:rFonts w:ascii="Roman" w:eastAsia="Times New Roman" w:hAnsi="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CA187B"/>
    <w:rPr>
      <w:rFonts w:ascii="Arial" w:eastAsia="Times New Roman" w:hAnsi="Arial" w:cs="Times New Roman"/>
      <w:snapToGrid w:val="0"/>
      <w:color w:val="000000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CA187B"/>
    <w:rPr>
      <w:rFonts w:ascii="Roman" w:eastAsia="Times New Roman" w:hAnsi="Roman" w:cs="Times New Roman"/>
      <w:b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0" w:qFormat="1"/>
    <w:lsdException w:name="heading 5" w:uiPriority="9" w:qFormat="1"/>
    <w:lsdException w:name="heading 6" w:uiPriority="0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3">
    <w:name w:val="heading 3"/>
    <w:basedOn w:val="Normal"/>
    <w:next w:val="Normal"/>
    <w:link w:val="Heading3Char"/>
    <w:qFormat/>
    <w:rsid w:val="00CA187B"/>
    <w:pPr>
      <w:keepNext/>
      <w:spacing w:after="0" w:line="240" w:lineRule="auto"/>
      <w:outlineLvl w:val="2"/>
    </w:pPr>
    <w:rPr>
      <w:rFonts w:ascii="Roman" w:eastAsia="Times New Roman" w:hAnsi="Roman" w:cs="Times New Roman"/>
      <w:sz w:val="20"/>
      <w:szCs w:val="20"/>
    </w:rPr>
  </w:style>
  <w:style w:type="paragraph" w:styleId="Heading4">
    <w:name w:val="heading 4"/>
    <w:basedOn w:val="Normal"/>
    <w:next w:val="Normal"/>
    <w:link w:val="Heading4Char"/>
    <w:qFormat/>
    <w:rsid w:val="00CA187B"/>
    <w:pPr>
      <w:keepNext/>
      <w:spacing w:after="0" w:line="240" w:lineRule="auto"/>
      <w:outlineLvl w:val="3"/>
    </w:pPr>
    <w:rPr>
      <w:rFonts w:ascii="Roman" w:eastAsia="Times New Roman" w:hAnsi="Roman" w:cs="Times New Roman"/>
      <w:b/>
      <w:sz w:val="20"/>
      <w:szCs w:val="20"/>
    </w:rPr>
  </w:style>
  <w:style w:type="paragraph" w:styleId="Heading6">
    <w:name w:val="heading 6"/>
    <w:basedOn w:val="Normal"/>
    <w:next w:val="Normal"/>
    <w:link w:val="Heading6Char"/>
    <w:qFormat/>
    <w:rsid w:val="00CA187B"/>
    <w:pPr>
      <w:keepNext/>
      <w:spacing w:after="0" w:line="240" w:lineRule="auto"/>
      <w:outlineLvl w:val="5"/>
    </w:pPr>
    <w:rPr>
      <w:rFonts w:ascii="Arial" w:eastAsia="Times New Roman" w:hAnsi="Arial" w:cs="Times New Roman"/>
      <w:snapToGrid w:val="0"/>
      <w:color w:val="000000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7642"/>
  </w:style>
  <w:style w:type="paragraph" w:styleId="Footer">
    <w:name w:val="footer"/>
    <w:basedOn w:val="Normal"/>
    <w:link w:val="FooterChar"/>
    <w:uiPriority w:val="99"/>
    <w:unhideWhenUsed/>
    <w:rsid w:val="002376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7642"/>
  </w:style>
  <w:style w:type="paragraph" w:styleId="BalloonText">
    <w:name w:val="Balloon Text"/>
    <w:basedOn w:val="Normal"/>
    <w:link w:val="BalloonTextChar"/>
    <w:uiPriority w:val="99"/>
    <w:semiHidden/>
    <w:unhideWhenUsed/>
    <w:rsid w:val="002376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37642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237642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4C65C6"/>
    <w:pPr>
      <w:ind w:left="720"/>
      <w:contextualSpacing/>
    </w:pPr>
  </w:style>
  <w:style w:type="paragraph" w:styleId="BodyTextIndent">
    <w:name w:val="Body Text Indent"/>
    <w:basedOn w:val="Normal"/>
    <w:link w:val="BodyTextIndentChar"/>
    <w:semiHidden/>
    <w:rsid w:val="00AA1286"/>
    <w:pPr>
      <w:spacing w:before="120" w:after="120" w:line="240" w:lineRule="auto"/>
      <w:ind w:left="720"/>
    </w:pPr>
    <w:rPr>
      <w:rFonts w:ascii="Arial" w:eastAsia="Times New Roman" w:hAnsi="Arial" w:cs="Times New Roman"/>
      <w:sz w:val="20"/>
      <w:szCs w:val="20"/>
    </w:rPr>
  </w:style>
  <w:style w:type="character" w:customStyle="1" w:styleId="BodyTextIndentChar">
    <w:name w:val="Body Text Indent Char"/>
    <w:basedOn w:val="DefaultParagraphFont"/>
    <w:link w:val="BodyTextIndent"/>
    <w:semiHidden/>
    <w:rsid w:val="00AA1286"/>
    <w:rPr>
      <w:rFonts w:ascii="Arial" w:eastAsia="Times New Roman" w:hAnsi="Arial" w:cs="Times New Roman"/>
      <w:sz w:val="20"/>
      <w:szCs w:val="20"/>
    </w:rPr>
  </w:style>
  <w:style w:type="character" w:customStyle="1" w:styleId="Heading3Char">
    <w:name w:val="Heading 3 Char"/>
    <w:basedOn w:val="DefaultParagraphFont"/>
    <w:link w:val="Heading3"/>
    <w:rsid w:val="00CA187B"/>
    <w:rPr>
      <w:rFonts w:ascii="Roman" w:eastAsia="Times New Roman" w:hAnsi="Roman" w:cs="Times New Roman"/>
      <w:sz w:val="20"/>
      <w:szCs w:val="20"/>
    </w:rPr>
  </w:style>
  <w:style w:type="character" w:customStyle="1" w:styleId="Heading6Char">
    <w:name w:val="Heading 6 Char"/>
    <w:basedOn w:val="DefaultParagraphFont"/>
    <w:link w:val="Heading6"/>
    <w:rsid w:val="00CA187B"/>
    <w:rPr>
      <w:rFonts w:ascii="Arial" w:eastAsia="Times New Roman" w:hAnsi="Arial" w:cs="Times New Roman"/>
      <w:snapToGrid w:val="0"/>
      <w:color w:val="000000"/>
      <w:sz w:val="20"/>
      <w:szCs w:val="20"/>
    </w:rPr>
  </w:style>
  <w:style w:type="character" w:customStyle="1" w:styleId="Heading4Char">
    <w:name w:val="Heading 4 Char"/>
    <w:basedOn w:val="DefaultParagraphFont"/>
    <w:link w:val="Heading4"/>
    <w:rsid w:val="00CA187B"/>
    <w:rPr>
      <w:rFonts w:ascii="Roman" w:eastAsia="Times New Roman" w:hAnsi="Roman" w:cs="Times New Roman"/>
      <w:b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5619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8F31F24-4FE7-4EF4-AA5F-3B3B997E9D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FD6DAF5E</Template>
  <TotalTime>191</TotalTime>
  <Pages>3</Pages>
  <Words>321</Words>
  <Characters>1833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2150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Tim Joiner</dc:creator>
  <cp:lastModifiedBy>Jan Ayres</cp:lastModifiedBy>
  <cp:revision>7</cp:revision>
  <cp:lastPrinted>2013-05-02T17:53:00Z</cp:lastPrinted>
  <dcterms:created xsi:type="dcterms:W3CDTF">2012-06-12T21:40:00Z</dcterms:created>
  <dcterms:modified xsi:type="dcterms:W3CDTF">2013-05-02T20:20:00Z</dcterms:modified>
</cp:coreProperties>
</file>