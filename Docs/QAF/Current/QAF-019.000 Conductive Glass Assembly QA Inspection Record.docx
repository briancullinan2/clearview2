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2518"/>
        <w:gridCol w:w="2349"/>
        <w:gridCol w:w="2351"/>
      </w:tblGrid>
      <w:tr w:rsidR="00571E0C" w14:paraId="72A1A0A4" w14:textId="77777777" w:rsidTr="000728E7">
        <w:trPr>
          <w:trHeight w:val="423"/>
        </w:trPr>
        <w:tc>
          <w:tcPr>
            <w:tcW w:w="9576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0556EBD3" w14:textId="21CAE55F" w:rsidR="00571E0C" w:rsidRPr="00FF3543" w:rsidRDefault="00571E0C" w:rsidP="000728E7">
            <w:pPr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>
              <w:rPr>
                <w:b/>
                <w:sz w:val="32"/>
                <w:szCs w:val="32"/>
              </w:rPr>
              <w:t>QA</w:t>
            </w:r>
            <w:r w:rsidRPr="00FF3543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Inspection</w:t>
            </w:r>
            <w:r w:rsidR="008958BD">
              <w:rPr>
                <w:b/>
                <w:sz w:val="32"/>
                <w:szCs w:val="32"/>
              </w:rPr>
              <w:t xml:space="preserve"> of Glass Assembly Test Records</w:t>
            </w:r>
          </w:p>
        </w:tc>
      </w:tr>
      <w:tr w:rsidR="00571E0C" w14:paraId="5F011C75" w14:textId="77777777" w:rsidTr="000728E7">
        <w:trPr>
          <w:trHeight w:val="285"/>
        </w:trPr>
        <w:tc>
          <w:tcPr>
            <w:tcW w:w="4876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D9CAD1D" w14:textId="77777777" w:rsidR="00571E0C" w:rsidRPr="00A03F7A" w:rsidRDefault="00571E0C" w:rsidP="000728E7">
            <w:pPr>
              <w:jc w:val="center"/>
              <w:rPr>
                <w:b/>
                <w:szCs w:val="24"/>
              </w:rPr>
            </w:pPr>
            <w:r w:rsidRPr="00A03F7A">
              <w:rPr>
                <w:b/>
                <w:szCs w:val="24"/>
              </w:rPr>
              <w:t>Inspection Point</w:t>
            </w:r>
          </w:p>
        </w:tc>
        <w:tc>
          <w:tcPr>
            <w:tcW w:w="2349" w:type="dxa"/>
            <w:tcBorders>
              <w:top w:val="single" w:sz="1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EA9FCD7" w14:textId="77777777" w:rsidR="00571E0C" w:rsidRPr="00A03F7A" w:rsidRDefault="00571E0C" w:rsidP="000728E7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Pass</w:t>
            </w:r>
          </w:p>
        </w:tc>
        <w:tc>
          <w:tcPr>
            <w:tcW w:w="2351" w:type="dxa"/>
            <w:tcBorders>
              <w:top w:val="single" w:sz="18" w:space="0" w:color="000000" w:themeColor="text1"/>
              <w:left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1A558CA4" w14:textId="654FFEB1" w:rsidR="00571E0C" w:rsidRPr="00A03F7A" w:rsidRDefault="00571E0C" w:rsidP="000728E7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Fail</w:t>
            </w:r>
            <w:r w:rsidR="00E708EF">
              <w:rPr>
                <w:b/>
                <w:szCs w:val="24"/>
              </w:rPr>
              <w:t>*</w:t>
            </w:r>
          </w:p>
        </w:tc>
      </w:tr>
      <w:tr w:rsidR="00571E0C" w14:paraId="16D286A9" w14:textId="77777777" w:rsidTr="000728E7">
        <w:trPr>
          <w:trHeight w:val="285"/>
        </w:trPr>
        <w:tc>
          <w:tcPr>
            <w:tcW w:w="4876" w:type="dxa"/>
            <w:gridSpan w:val="2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8ADAD23" w14:textId="2953CDF6" w:rsidR="00571E0C" w:rsidRDefault="00051C25" w:rsidP="00051C25">
            <w:pPr>
              <w:rPr>
                <w:szCs w:val="24"/>
              </w:rPr>
            </w:pPr>
            <w:r>
              <w:rPr>
                <w:szCs w:val="24"/>
              </w:rPr>
              <w:t xml:space="preserve">Conductive Glass Assembly Visual Inspection and Performance </w:t>
            </w:r>
            <w:r w:rsidR="00571E0C">
              <w:rPr>
                <w:szCs w:val="24"/>
              </w:rPr>
              <w:t xml:space="preserve">Record </w:t>
            </w:r>
            <w:r>
              <w:rPr>
                <w:szCs w:val="24"/>
              </w:rPr>
              <w:t xml:space="preserve">(QAF-017) </w:t>
            </w:r>
            <w:r w:rsidR="00571E0C">
              <w:rPr>
                <w:szCs w:val="24"/>
              </w:rPr>
              <w:t xml:space="preserve">is completed accurately to </w:t>
            </w:r>
            <w:r>
              <w:rPr>
                <w:szCs w:val="24"/>
              </w:rPr>
              <w:t xml:space="preserve">all </w:t>
            </w:r>
            <w:r w:rsidR="00571E0C">
              <w:rPr>
                <w:szCs w:val="24"/>
              </w:rPr>
              <w:t>requirements</w:t>
            </w:r>
            <w:r>
              <w:rPr>
                <w:szCs w:val="24"/>
              </w:rPr>
              <w:t>**</w:t>
            </w:r>
          </w:p>
        </w:tc>
        <w:tc>
          <w:tcPr>
            <w:tcW w:w="2349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9D8027D" w14:textId="77777777" w:rsidR="00571E0C" w:rsidRDefault="00571E0C" w:rsidP="000728E7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7EE44907" w14:textId="77777777" w:rsidR="00571E0C" w:rsidRDefault="00571E0C" w:rsidP="000728E7">
            <w:pPr>
              <w:rPr>
                <w:szCs w:val="24"/>
              </w:rPr>
            </w:pPr>
          </w:p>
        </w:tc>
      </w:tr>
      <w:tr w:rsidR="00051C25" w14:paraId="31EEF20E" w14:textId="77777777" w:rsidTr="000728E7">
        <w:trPr>
          <w:trHeight w:val="285"/>
        </w:trPr>
        <w:tc>
          <w:tcPr>
            <w:tcW w:w="4876" w:type="dxa"/>
            <w:gridSpan w:val="2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B4B2530" w14:textId="20458955" w:rsidR="00051C25" w:rsidRDefault="00051C25" w:rsidP="00051C25">
            <w:pPr>
              <w:rPr>
                <w:szCs w:val="24"/>
              </w:rPr>
            </w:pPr>
            <w:r>
              <w:rPr>
                <w:szCs w:val="24"/>
              </w:rPr>
              <w:t>Conductive Glass Assembly High Voltage Measurement Test Record (QAF-018) is completed accurately to all requirements**</w:t>
            </w:r>
          </w:p>
        </w:tc>
        <w:tc>
          <w:tcPr>
            <w:tcW w:w="2349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CDE7263" w14:textId="77777777" w:rsidR="00051C25" w:rsidRDefault="00051C25" w:rsidP="000728E7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0CD7128A" w14:textId="77777777" w:rsidR="00051C25" w:rsidRDefault="00051C25" w:rsidP="000728E7">
            <w:pPr>
              <w:rPr>
                <w:szCs w:val="24"/>
              </w:rPr>
            </w:pPr>
          </w:p>
        </w:tc>
      </w:tr>
      <w:tr w:rsidR="00051C25" w14:paraId="2890F24D" w14:textId="77777777" w:rsidTr="000728E7">
        <w:trPr>
          <w:trHeight w:val="285"/>
        </w:trPr>
        <w:tc>
          <w:tcPr>
            <w:tcW w:w="4876" w:type="dxa"/>
            <w:gridSpan w:val="2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584B147" w14:textId="352BEE58" w:rsidR="00051C25" w:rsidRDefault="00051C25" w:rsidP="00051C25">
            <w:pPr>
              <w:rPr>
                <w:szCs w:val="24"/>
              </w:rPr>
            </w:pPr>
            <w:r>
              <w:rPr>
                <w:szCs w:val="24"/>
              </w:rPr>
              <w:t>Component labeling meet all labeling criteria***</w:t>
            </w:r>
          </w:p>
        </w:tc>
        <w:tc>
          <w:tcPr>
            <w:tcW w:w="2349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E91A6E4" w14:textId="77777777" w:rsidR="00051C25" w:rsidRDefault="00051C25" w:rsidP="000728E7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64BC5836" w14:textId="77777777" w:rsidR="00051C25" w:rsidRDefault="00051C25" w:rsidP="000728E7">
            <w:pPr>
              <w:rPr>
                <w:szCs w:val="24"/>
              </w:rPr>
            </w:pPr>
          </w:p>
        </w:tc>
      </w:tr>
      <w:tr w:rsidR="00051C25" w14:paraId="6BB16A55" w14:textId="77777777" w:rsidTr="000728E7">
        <w:trPr>
          <w:trHeight w:val="285"/>
        </w:trPr>
        <w:tc>
          <w:tcPr>
            <w:tcW w:w="4876" w:type="dxa"/>
            <w:gridSpan w:val="2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17D3648" w14:textId="71637CA8" w:rsidR="00051C25" w:rsidRDefault="00051C25" w:rsidP="000728E7">
            <w:pPr>
              <w:rPr>
                <w:szCs w:val="24"/>
              </w:rPr>
            </w:pPr>
            <w:r>
              <w:rPr>
                <w:szCs w:val="24"/>
              </w:rPr>
              <w:t>Non-conforming Material Reports are completed accurately and accompany all failed product***</w:t>
            </w:r>
          </w:p>
        </w:tc>
        <w:tc>
          <w:tcPr>
            <w:tcW w:w="2349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B9855B4" w14:textId="77777777" w:rsidR="00051C25" w:rsidRDefault="00051C25" w:rsidP="000728E7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3E1CA34C" w14:textId="77777777" w:rsidR="00051C25" w:rsidRDefault="00051C25" w:rsidP="000728E7">
            <w:pPr>
              <w:rPr>
                <w:szCs w:val="24"/>
              </w:rPr>
            </w:pPr>
          </w:p>
        </w:tc>
      </w:tr>
      <w:tr w:rsidR="00051C25" w14:paraId="7BD43FC1" w14:textId="77777777" w:rsidTr="000728E7">
        <w:trPr>
          <w:trHeight w:val="285"/>
        </w:trPr>
        <w:tc>
          <w:tcPr>
            <w:tcW w:w="4876" w:type="dxa"/>
            <w:gridSpan w:val="2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BAC2FEA" w14:textId="77777777" w:rsidR="00051C25" w:rsidRDefault="00051C25" w:rsidP="000728E7">
            <w:pPr>
              <w:rPr>
                <w:szCs w:val="24"/>
              </w:rPr>
            </w:pPr>
            <w:r>
              <w:rPr>
                <w:szCs w:val="24"/>
              </w:rPr>
              <w:t>Other:</w:t>
            </w:r>
          </w:p>
        </w:tc>
        <w:tc>
          <w:tcPr>
            <w:tcW w:w="2349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7B709D5" w14:textId="77777777" w:rsidR="00051C25" w:rsidRDefault="00051C25" w:rsidP="000728E7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44012AD0" w14:textId="77777777" w:rsidR="00051C25" w:rsidRDefault="00051C25" w:rsidP="000728E7">
            <w:pPr>
              <w:rPr>
                <w:szCs w:val="24"/>
              </w:rPr>
            </w:pPr>
          </w:p>
        </w:tc>
      </w:tr>
      <w:tr w:rsidR="00051C25" w14:paraId="45A73B26" w14:textId="77777777" w:rsidTr="000728E7">
        <w:trPr>
          <w:trHeight w:val="285"/>
        </w:trPr>
        <w:tc>
          <w:tcPr>
            <w:tcW w:w="4876" w:type="dxa"/>
            <w:gridSpan w:val="2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89ED949" w14:textId="77777777" w:rsidR="00051C25" w:rsidRDefault="00051C25" w:rsidP="000728E7">
            <w:pPr>
              <w:rPr>
                <w:szCs w:val="24"/>
              </w:rPr>
            </w:pPr>
            <w:r>
              <w:rPr>
                <w:szCs w:val="24"/>
              </w:rPr>
              <w:t>Other:</w:t>
            </w:r>
          </w:p>
        </w:tc>
        <w:tc>
          <w:tcPr>
            <w:tcW w:w="2349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10276E6" w14:textId="77777777" w:rsidR="00051C25" w:rsidRDefault="00051C25" w:rsidP="000728E7">
            <w:pPr>
              <w:rPr>
                <w:szCs w:val="24"/>
              </w:rPr>
            </w:pPr>
          </w:p>
        </w:tc>
        <w:tc>
          <w:tcPr>
            <w:tcW w:w="2351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769823ED" w14:textId="77777777" w:rsidR="00051C25" w:rsidRDefault="00051C25" w:rsidP="000728E7">
            <w:pPr>
              <w:rPr>
                <w:szCs w:val="24"/>
              </w:rPr>
            </w:pPr>
          </w:p>
        </w:tc>
      </w:tr>
      <w:tr w:rsidR="00051C25" w14:paraId="04E25508" w14:textId="77777777" w:rsidTr="000728E7">
        <w:trPr>
          <w:trHeight w:val="864"/>
        </w:trPr>
        <w:tc>
          <w:tcPr>
            <w:tcW w:w="9576" w:type="dxa"/>
            <w:gridSpan w:val="4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3B950AFB" w14:textId="77777777" w:rsidR="00051C25" w:rsidRDefault="00051C25" w:rsidP="000728E7">
            <w:pPr>
              <w:rPr>
                <w:szCs w:val="24"/>
              </w:rPr>
            </w:pPr>
            <w:r>
              <w:rPr>
                <w:szCs w:val="24"/>
              </w:rPr>
              <w:t>Notes:</w:t>
            </w:r>
          </w:p>
          <w:p w14:paraId="5FD3016B" w14:textId="77777777" w:rsidR="00051C25" w:rsidRDefault="00051C25" w:rsidP="000728E7">
            <w:pPr>
              <w:rPr>
                <w:szCs w:val="24"/>
              </w:rPr>
            </w:pPr>
          </w:p>
          <w:p w14:paraId="3CEA5597" w14:textId="77777777" w:rsidR="00051C25" w:rsidRDefault="00051C25" w:rsidP="000728E7">
            <w:pPr>
              <w:rPr>
                <w:szCs w:val="24"/>
              </w:rPr>
            </w:pPr>
          </w:p>
        </w:tc>
      </w:tr>
      <w:tr w:rsidR="00051C25" w14:paraId="41B1CEE2" w14:textId="77777777" w:rsidTr="000728E7">
        <w:trPr>
          <w:trHeight w:val="493"/>
        </w:trPr>
        <w:tc>
          <w:tcPr>
            <w:tcW w:w="2358" w:type="dxa"/>
            <w:tcBorders>
              <w:top w:val="single" w:sz="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9E4B8D8" w14:textId="1E21B129" w:rsidR="00051C25" w:rsidRDefault="00051C25" w:rsidP="000728E7">
            <w:pPr>
              <w:tabs>
                <w:tab w:val="left" w:pos="990"/>
              </w:tabs>
              <w:rPr>
                <w:szCs w:val="24"/>
              </w:rPr>
            </w:pPr>
            <w:r>
              <w:rPr>
                <w:szCs w:val="24"/>
              </w:rPr>
              <w:t>Quantity Released to Inventory:</w:t>
            </w:r>
          </w:p>
          <w:p w14:paraId="5694255D" w14:textId="77777777" w:rsidR="00051C25" w:rsidRDefault="00051C25" w:rsidP="000728E7">
            <w:pPr>
              <w:tabs>
                <w:tab w:val="left" w:pos="990"/>
              </w:tabs>
              <w:rPr>
                <w:szCs w:val="24"/>
              </w:rPr>
            </w:pPr>
          </w:p>
          <w:p w14:paraId="0C6A3409" w14:textId="77777777" w:rsidR="00051C25" w:rsidRDefault="00051C25" w:rsidP="000728E7">
            <w:pPr>
              <w:tabs>
                <w:tab w:val="left" w:pos="990"/>
              </w:tabs>
              <w:rPr>
                <w:szCs w:val="24"/>
              </w:rPr>
            </w:pPr>
          </w:p>
        </w:tc>
        <w:tc>
          <w:tcPr>
            <w:tcW w:w="486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15AE92D" w14:textId="77777777" w:rsidR="00051C25" w:rsidRDefault="00051C25" w:rsidP="000728E7">
            <w:pPr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23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auto"/>
          </w:tcPr>
          <w:p w14:paraId="77B04E1E" w14:textId="77777777" w:rsidR="00051C25" w:rsidRDefault="00051C25" w:rsidP="000728E7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14:paraId="5D5A82DA" w14:textId="70BA4B6D" w:rsidR="00571E0C" w:rsidRDefault="00E708EF" w:rsidP="00190A8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*Generate NCMR unless previously generated as a part of the testing process.</w:t>
      </w:r>
    </w:p>
    <w:p w14:paraId="0F112C9D" w14:textId="20E93923" w:rsidR="00051C25" w:rsidRDefault="00051C25" w:rsidP="00190A8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**Record the total number of assemblies that passed the inspection and the total number of assemblies that failed the inspection.</w:t>
      </w:r>
    </w:p>
    <w:p w14:paraId="213359FF" w14:textId="72D90C52" w:rsidR="00051C25" w:rsidRDefault="00051C25" w:rsidP="00190A83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***Record Pass in the appropriate column if all criteria are met.</w:t>
      </w:r>
      <w:proofErr w:type="gramEnd"/>
      <w:r>
        <w:rPr>
          <w:rFonts w:cstheme="minorHAnsi"/>
          <w:sz w:val="24"/>
          <w:szCs w:val="24"/>
        </w:rPr>
        <w:t xml:space="preserve">  Record Fail in the appropriate column if the criteria are not met.</w:t>
      </w:r>
    </w:p>
    <w:p w14:paraId="3F862CF9" w14:textId="77777777" w:rsidR="00051C25" w:rsidRPr="00190A83" w:rsidRDefault="00051C25" w:rsidP="00190A83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051C25" w:rsidRPr="00190A83" w:rsidSect="000C03C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4B4E71" w14:textId="77777777" w:rsidR="00FB6CE7" w:rsidRDefault="00FB6CE7" w:rsidP="00237642">
      <w:pPr>
        <w:spacing w:after="0" w:line="240" w:lineRule="auto"/>
      </w:pPr>
      <w:r>
        <w:separator/>
      </w:r>
    </w:p>
  </w:endnote>
  <w:endnote w:type="continuationSeparator" w:id="0">
    <w:p w14:paraId="1155FA4D" w14:textId="77777777" w:rsidR="00FB6CE7" w:rsidRDefault="00FB6CE7" w:rsidP="00237642">
      <w:pPr>
        <w:spacing w:after="0" w:line="240" w:lineRule="auto"/>
      </w:pPr>
      <w:r>
        <w:continuationSeparator/>
      </w:r>
    </w:p>
  </w:endnote>
  <w:endnote w:type="continuationNotice" w:id="1">
    <w:p w14:paraId="26A9107D" w14:textId="77777777" w:rsidR="00FB6CE7" w:rsidRDefault="00FB6C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-822354809"/>
      <w:docPartObj>
        <w:docPartGallery w:val="Page Numbers (Bottom of Page)"/>
        <w:docPartUnique/>
      </w:docPartObj>
    </w:sdtPr>
    <w:sdtEndPr/>
    <w:sdtContent>
      <w:p w14:paraId="191A8AC7" w14:textId="20D345E3" w:rsidR="00262380" w:rsidRPr="00E12AF4" w:rsidRDefault="00E502BC" w:rsidP="00237642">
        <w:pPr>
          <w:pStyle w:val="Footer"/>
          <w:rPr>
            <w:rFonts w:cstheme="minorHAnsi"/>
            <w:sz w:val="18"/>
            <w:szCs w:val="18"/>
          </w:rPr>
        </w:pPr>
        <w:r>
          <w:rPr>
            <w:sz w:val="18"/>
            <w:szCs w:val="18"/>
          </w:rPr>
          <w:t xml:space="preserve">Conductive Glass Assembly </w:t>
        </w:r>
        <w:r w:rsidR="008958BD">
          <w:rPr>
            <w:sz w:val="18"/>
            <w:szCs w:val="18"/>
          </w:rPr>
          <w:t>QA Inspection Record</w:t>
        </w:r>
        <w:r w:rsidR="00262380" w:rsidRPr="00E12AF4">
          <w:rPr>
            <w:rFonts w:cstheme="minorHAnsi"/>
            <w:sz w:val="18"/>
            <w:szCs w:val="18"/>
          </w:rPr>
          <w:tab/>
        </w:r>
        <w:r w:rsidR="00262380" w:rsidRPr="00E12AF4">
          <w:rPr>
            <w:rFonts w:cstheme="minorHAnsi"/>
            <w:sz w:val="18"/>
            <w:szCs w:val="18"/>
          </w:rPr>
          <w:tab/>
          <w:t>Confidential &amp; Proprietary</w:t>
        </w:r>
        <w:r w:rsidR="00262380" w:rsidRPr="00E12AF4">
          <w:rPr>
            <w:rFonts w:cstheme="minorHAnsi"/>
            <w:sz w:val="18"/>
            <w:szCs w:val="18"/>
          </w:rPr>
          <w:tab/>
          <w:t xml:space="preserve">  </w:t>
        </w:r>
      </w:p>
      <w:p w14:paraId="7F5E4939" w14:textId="6FDECCC7" w:rsidR="00C14F02" w:rsidRDefault="00262380" w:rsidP="00C14F02">
        <w:pPr>
          <w:pStyle w:val="Footer"/>
          <w:rPr>
            <w:rFonts w:cstheme="minorHAnsi"/>
            <w:sz w:val="18"/>
            <w:szCs w:val="18"/>
          </w:rPr>
        </w:pPr>
        <w:r>
          <w:rPr>
            <w:rFonts w:cstheme="minorHAnsi"/>
            <w:sz w:val="18"/>
            <w:szCs w:val="18"/>
          </w:rPr>
          <w:t xml:space="preserve">Document Number: </w:t>
        </w:r>
        <w:r w:rsidR="00E502BC">
          <w:rPr>
            <w:rFonts w:cstheme="minorHAnsi"/>
            <w:sz w:val="18"/>
            <w:szCs w:val="18"/>
          </w:rPr>
          <w:t>QA</w:t>
        </w:r>
        <w:r w:rsidR="008958BD">
          <w:rPr>
            <w:rFonts w:cstheme="minorHAnsi"/>
            <w:sz w:val="18"/>
            <w:szCs w:val="18"/>
          </w:rPr>
          <w:t>F</w:t>
        </w:r>
        <w:r w:rsidR="00E502BC">
          <w:rPr>
            <w:rFonts w:cstheme="minorHAnsi"/>
            <w:sz w:val="18"/>
            <w:szCs w:val="18"/>
          </w:rPr>
          <w:t>-0</w:t>
        </w:r>
        <w:r w:rsidR="008958BD">
          <w:rPr>
            <w:rFonts w:cstheme="minorHAnsi"/>
            <w:sz w:val="18"/>
            <w:szCs w:val="18"/>
          </w:rPr>
          <w:t>19</w:t>
        </w:r>
        <w:r w:rsidR="00C14F02">
          <w:rPr>
            <w:rFonts w:cstheme="minorHAnsi"/>
            <w:sz w:val="18"/>
            <w:szCs w:val="18"/>
          </w:rPr>
          <w:tab/>
        </w:r>
        <w:r w:rsidR="00C14F02">
          <w:rPr>
            <w:rFonts w:cstheme="minorHAnsi"/>
            <w:sz w:val="18"/>
            <w:szCs w:val="18"/>
          </w:rPr>
          <w:tab/>
          <w:t xml:space="preserve">Page </w:t>
        </w:r>
        <w:r w:rsidR="00C14F02">
          <w:rPr>
            <w:rFonts w:cstheme="minorHAnsi"/>
            <w:sz w:val="18"/>
            <w:szCs w:val="18"/>
          </w:rPr>
          <w:fldChar w:fldCharType="begin"/>
        </w:r>
        <w:r w:rsidR="00C14F02">
          <w:rPr>
            <w:rFonts w:cstheme="minorHAnsi"/>
            <w:sz w:val="18"/>
            <w:szCs w:val="18"/>
          </w:rPr>
          <w:instrText xml:space="preserve"> PAGE   \* MERGEFORMAT </w:instrText>
        </w:r>
        <w:r w:rsidR="00C14F02">
          <w:rPr>
            <w:rFonts w:cstheme="minorHAnsi"/>
            <w:sz w:val="18"/>
            <w:szCs w:val="18"/>
          </w:rPr>
          <w:fldChar w:fldCharType="separate"/>
        </w:r>
        <w:r w:rsidR="00051C25">
          <w:rPr>
            <w:rFonts w:cstheme="minorHAnsi"/>
            <w:noProof/>
            <w:sz w:val="18"/>
            <w:szCs w:val="18"/>
          </w:rPr>
          <w:t>1</w:t>
        </w:r>
        <w:r w:rsidR="00C14F02">
          <w:rPr>
            <w:rFonts w:cstheme="minorHAnsi"/>
            <w:sz w:val="18"/>
            <w:szCs w:val="18"/>
          </w:rPr>
          <w:fldChar w:fldCharType="end"/>
        </w:r>
        <w:r w:rsidR="00C14F02">
          <w:rPr>
            <w:rFonts w:cstheme="minorHAnsi"/>
            <w:sz w:val="18"/>
            <w:szCs w:val="18"/>
          </w:rPr>
          <w:t xml:space="preserve"> of </w:t>
        </w:r>
        <w:r w:rsidR="00C14F02">
          <w:rPr>
            <w:rFonts w:cstheme="minorHAnsi"/>
            <w:sz w:val="18"/>
            <w:szCs w:val="18"/>
          </w:rPr>
          <w:fldChar w:fldCharType="begin"/>
        </w:r>
        <w:r w:rsidR="00C14F02">
          <w:rPr>
            <w:rFonts w:cstheme="minorHAnsi"/>
            <w:sz w:val="18"/>
            <w:szCs w:val="18"/>
          </w:rPr>
          <w:instrText xml:space="preserve"> NUMPAGES   \* MERGEFORMAT </w:instrText>
        </w:r>
        <w:r w:rsidR="00C14F02">
          <w:rPr>
            <w:rFonts w:cstheme="minorHAnsi"/>
            <w:sz w:val="18"/>
            <w:szCs w:val="18"/>
          </w:rPr>
          <w:fldChar w:fldCharType="separate"/>
        </w:r>
        <w:r w:rsidR="00051C25">
          <w:rPr>
            <w:rFonts w:cstheme="minorHAnsi"/>
            <w:noProof/>
            <w:sz w:val="18"/>
            <w:szCs w:val="18"/>
          </w:rPr>
          <w:t>1</w:t>
        </w:r>
        <w:r w:rsidR="00C14F02">
          <w:rPr>
            <w:rFonts w:cstheme="minorHAnsi"/>
            <w:sz w:val="18"/>
            <w:szCs w:val="18"/>
          </w:rPr>
          <w:fldChar w:fldCharType="end"/>
        </w:r>
      </w:p>
      <w:p w14:paraId="0FB963B8" w14:textId="5F2C1288" w:rsidR="00262380" w:rsidRPr="00420D09" w:rsidRDefault="00262380" w:rsidP="00E12AF4">
        <w:pPr>
          <w:pStyle w:val="Footer"/>
          <w:rPr>
            <w:rFonts w:cstheme="minorHAnsi"/>
            <w:sz w:val="18"/>
            <w:szCs w:val="18"/>
          </w:rPr>
        </w:pPr>
        <w:r>
          <w:rPr>
            <w:rFonts w:cstheme="minorHAnsi"/>
            <w:sz w:val="18"/>
            <w:szCs w:val="18"/>
          </w:rPr>
          <w:t>Revision: 000</w:t>
        </w:r>
        <w:r w:rsidRPr="00E12AF4">
          <w:rPr>
            <w:rFonts w:cstheme="minorHAnsi"/>
            <w:sz w:val="18"/>
            <w:szCs w:val="18"/>
          </w:rPr>
          <w:tab/>
        </w:r>
        <w:r w:rsidRPr="00E12AF4">
          <w:rPr>
            <w:rFonts w:cstheme="minorHAnsi"/>
            <w:sz w:val="18"/>
            <w:szCs w:val="18"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99CA26" w14:textId="77777777" w:rsidR="00FB6CE7" w:rsidRDefault="00FB6CE7" w:rsidP="00237642">
      <w:pPr>
        <w:spacing w:after="0" w:line="240" w:lineRule="auto"/>
      </w:pPr>
      <w:r>
        <w:separator/>
      </w:r>
    </w:p>
  </w:footnote>
  <w:footnote w:type="continuationSeparator" w:id="0">
    <w:p w14:paraId="63EC9306" w14:textId="77777777" w:rsidR="00FB6CE7" w:rsidRDefault="00FB6CE7" w:rsidP="00237642">
      <w:pPr>
        <w:spacing w:after="0" w:line="240" w:lineRule="auto"/>
      </w:pPr>
      <w:r>
        <w:continuationSeparator/>
      </w:r>
    </w:p>
  </w:footnote>
  <w:footnote w:type="continuationNotice" w:id="1">
    <w:p w14:paraId="46062324" w14:textId="77777777" w:rsidR="00FB6CE7" w:rsidRDefault="00FB6C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262380" w14:paraId="45388D36" w14:textId="77777777" w:rsidTr="002A4DDB">
      <w:tc>
        <w:tcPr>
          <w:tcW w:w="3798" w:type="dxa"/>
          <w:vAlign w:val="center"/>
        </w:tcPr>
        <w:p w14:paraId="5FEA2118" w14:textId="77777777" w:rsidR="00262380" w:rsidRDefault="00262380" w:rsidP="002A4DD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C686BAE" wp14:editId="3CF7C1DC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14:paraId="04C1302D" w14:textId="77777777" w:rsidR="008958BD" w:rsidRDefault="008958BD" w:rsidP="008958BD">
          <w:pPr>
            <w:pStyle w:val="Header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Conductive </w:t>
          </w:r>
          <w:r w:rsidR="00190A83">
            <w:rPr>
              <w:rFonts w:cstheme="minorHAnsi"/>
              <w:b/>
              <w:sz w:val="28"/>
              <w:szCs w:val="28"/>
            </w:rPr>
            <w:t xml:space="preserve">Glass Assembly </w:t>
          </w:r>
        </w:p>
        <w:p w14:paraId="0D81BCE6" w14:textId="0261F23D" w:rsidR="00262380" w:rsidRPr="008540C1" w:rsidRDefault="008958BD" w:rsidP="008958B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QA Inspection </w:t>
          </w:r>
          <w:r w:rsidR="00190A83">
            <w:rPr>
              <w:rFonts w:cstheme="minorHAnsi"/>
              <w:b/>
              <w:sz w:val="28"/>
              <w:szCs w:val="28"/>
            </w:rPr>
            <w:t>Record</w:t>
          </w:r>
        </w:p>
      </w:tc>
    </w:tr>
  </w:tbl>
  <w:p w14:paraId="258E194D" w14:textId="77777777" w:rsidR="00262380" w:rsidRDefault="00262380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8C1ED15C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00000005"/>
    <w:multiLevelType w:val="multilevel"/>
    <w:tmpl w:val="00000005"/>
    <w:lvl w:ilvl="0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</w:abstractNum>
  <w:abstractNum w:abstractNumId="2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4860D1E"/>
    <w:multiLevelType w:val="multilevel"/>
    <w:tmpl w:val="549421A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51D2308"/>
    <w:multiLevelType w:val="hybridMultilevel"/>
    <w:tmpl w:val="470061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C1D50"/>
    <w:multiLevelType w:val="multilevel"/>
    <w:tmpl w:val="29CA9FD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8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3D7A2A12"/>
    <w:multiLevelType w:val="multilevel"/>
    <w:tmpl w:val="09C64A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3E3401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BAD5F31"/>
    <w:multiLevelType w:val="hybridMultilevel"/>
    <w:tmpl w:val="A882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3C3201"/>
    <w:multiLevelType w:val="hybridMultilevel"/>
    <w:tmpl w:val="F7C046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5D5C4AB1"/>
    <w:multiLevelType w:val="multilevel"/>
    <w:tmpl w:val="25F0E78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5DD45ABB"/>
    <w:multiLevelType w:val="multilevel"/>
    <w:tmpl w:val="09C64A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0"/>
  </w:num>
  <w:num w:numId="5">
    <w:abstractNumId w:val="7"/>
  </w:num>
  <w:num w:numId="6">
    <w:abstractNumId w:val="13"/>
  </w:num>
  <w:num w:numId="7">
    <w:abstractNumId w:val="8"/>
  </w:num>
  <w:num w:numId="8">
    <w:abstractNumId w:val="4"/>
  </w:num>
  <w:num w:numId="9">
    <w:abstractNumId w:val="11"/>
  </w:num>
  <w:num w:numId="10">
    <w:abstractNumId w:val="9"/>
  </w:num>
  <w:num w:numId="11">
    <w:abstractNumId w:val="12"/>
  </w:num>
  <w:num w:numId="12">
    <w:abstractNumId w:val="0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0586D"/>
    <w:rsid w:val="000102AE"/>
    <w:rsid w:val="000174E7"/>
    <w:rsid w:val="00021DD2"/>
    <w:rsid w:val="00024238"/>
    <w:rsid w:val="00025261"/>
    <w:rsid w:val="00041425"/>
    <w:rsid w:val="00051C25"/>
    <w:rsid w:val="00054FA4"/>
    <w:rsid w:val="0005668A"/>
    <w:rsid w:val="00062CC8"/>
    <w:rsid w:val="00062DE1"/>
    <w:rsid w:val="000704B8"/>
    <w:rsid w:val="000718C9"/>
    <w:rsid w:val="00080866"/>
    <w:rsid w:val="00085CD0"/>
    <w:rsid w:val="00090329"/>
    <w:rsid w:val="00094EDA"/>
    <w:rsid w:val="00096004"/>
    <w:rsid w:val="000A4A27"/>
    <w:rsid w:val="000A6A50"/>
    <w:rsid w:val="000A7329"/>
    <w:rsid w:val="000B01F5"/>
    <w:rsid w:val="000B3A70"/>
    <w:rsid w:val="000B5CA7"/>
    <w:rsid w:val="000B7CE1"/>
    <w:rsid w:val="000C03CE"/>
    <w:rsid w:val="000C7196"/>
    <w:rsid w:val="000D4C15"/>
    <w:rsid w:val="000E2529"/>
    <w:rsid w:val="000E7FB3"/>
    <w:rsid w:val="000F7874"/>
    <w:rsid w:val="000F7F65"/>
    <w:rsid w:val="00104DEA"/>
    <w:rsid w:val="00110D6F"/>
    <w:rsid w:val="00111BB9"/>
    <w:rsid w:val="001134EF"/>
    <w:rsid w:val="001361A6"/>
    <w:rsid w:val="00150D94"/>
    <w:rsid w:val="00166ECC"/>
    <w:rsid w:val="00174490"/>
    <w:rsid w:val="00182950"/>
    <w:rsid w:val="00190A83"/>
    <w:rsid w:val="00196997"/>
    <w:rsid w:val="001B4203"/>
    <w:rsid w:val="001B51FB"/>
    <w:rsid w:val="001B64F5"/>
    <w:rsid w:val="001C2BF9"/>
    <w:rsid w:val="001C6B70"/>
    <w:rsid w:val="001C6CA4"/>
    <w:rsid w:val="001D04F8"/>
    <w:rsid w:val="001D7737"/>
    <w:rsid w:val="001E1254"/>
    <w:rsid w:val="001E740E"/>
    <w:rsid w:val="001F29F1"/>
    <w:rsid w:val="001F320C"/>
    <w:rsid w:val="001F67CD"/>
    <w:rsid w:val="001F77E6"/>
    <w:rsid w:val="002052E1"/>
    <w:rsid w:val="00206B81"/>
    <w:rsid w:val="002233FC"/>
    <w:rsid w:val="0023649B"/>
    <w:rsid w:val="00236D4A"/>
    <w:rsid w:val="00237642"/>
    <w:rsid w:val="0024115F"/>
    <w:rsid w:val="00256E3C"/>
    <w:rsid w:val="002570CB"/>
    <w:rsid w:val="00262380"/>
    <w:rsid w:val="00263B6C"/>
    <w:rsid w:val="00293836"/>
    <w:rsid w:val="002963D5"/>
    <w:rsid w:val="00296AD1"/>
    <w:rsid w:val="002A4DDB"/>
    <w:rsid w:val="002B3457"/>
    <w:rsid w:val="002B5884"/>
    <w:rsid w:val="002C12FE"/>
    <w:rsid w:val="002C39CA"/>
    <w:rsid w:val="002C68DC"/>
    <w:rsid w:val="002D425C"/>
    <w:rsid w:val="002D4F7E"/>
    <w:rsid w:val="002E2529"/>
    <w:rsid w:val="002E5C3B"/>
    <w:rsid w:val="002F20ED"/>
    <w:rsid w:val="003072F1"/>
    <w:rsid w:val="00311153"/>
    <w:rsid w:val="003219C3"/>
    <w:rsid w:val="00322E5B"/>
    <w:rsid w:val="003268C8"/>
    <w:rsid w:val="00326FA7"/>
    <w:rsid w:val="003315EE"/>
    <w:rsid w:val="0033346B"/>
    <w:rsid w:val="0034040D"/>
    <w:rsid w:val="00342BF7"/>
    <w:rsid w:val="00353399"/>
    <w:rsid w:val="003700FD"/>
    <w:rsid w:val="003739A2"/>
    <w:rsid w:val="00373D54"/>
    <w:rsid w:val="00375F60"/>
    <w:rsid w:val="00385EBD"/>
    <w:rsid w:val="00395B81"/>
    <w:rsid w:val="003A1B14"/>
    <w:rsid w:val="003A3C3F"/>
    <w:rsid w:val="003B6DAD"/>
    <w:rsid w:val="003B7D77"/>
    <w:rsid w:val="003C35F5"/>
    <w:rsid w:val="003C6C2E"/>
    <w:rsid w:val="003C771E"/>
    <w:rsid w:val="003D050D"/>
    <w:rsid w:val="003D4B6D"/>
    <w:rsid w:val="003E058A"/>
    <w:rsid w:val="003F631B"/>
    <w:rsid w:val="00410E16"/>
    <w:rsid w:val="00413054"/>
    <w:rsid w:val="00420D09"/>
    <w:rsid w:val="00440285"/>
    <w:rsid w:val="00443C39"/>
    <w:rsid w:val="00444588"/>
    <w:rsid w:val="00453BA8"/>
    <w:rsid w:val="00454A1F"/>
    <w:rsid w:val="00457EA0"/>
    <w:rsid w:val="00461527"/>
    <w:rsid w:val="0047231C"/>
    <w:rsid w:val="004800BC"/>
    <w:rsid w:val="004804CD"/>
    <w:rsid w:val="00497D50"/>
    <w:rsid w:val="004A3525"/>
    <w:rsid w:val="004A6109"/>
    <w:rsid w:val="004A7D5E"/>
    <w:rsid w:val="004B0AB4"/>
    <w:rsid w:val="004C269B"/>
    <w:rsid w:val="004C3DC8"/>
    <w:rsid w:val="004C65C6"/>
    <w:rsid w:val="004D14CA"/>
    <w:rsid w:val="004D1FA4"/>
    <w:rsid w:val="004D6AA5"/>
    <w:rsid w:val="004F5850"/>
    <w:rsid w:val="004F61B9"/>
    <w:rsid w:val="004F6B0B"/>
    <w:rsid w:val="00506FB4"/>
    <w:rsid w:val="005312F1"/>
    <w:rsid w:val="0054671C"/>
    <w:rsid w:val="00560818"/>
    <w:rsid w:val="005652DF"/>
    <w:rsid w:val="00567883"/>
    <w:rsid w:val="00571E0C"/>
    <w:rsid w:val="00577AD5"/>
    <w:rsid w:val="00581C11"/>
    <w:rsid w:val="005868EA"/>
    <w:rsid w:val="005A3F87"/>
    <w:rsid w:val="005A5EF1"/>
    <w:rsid w:val="005C61FE"/>
    <w:rsid w:val="005D1C76"/>
    <w:rsid w:val="005D6ECD"/>
    <w:rsid w:val="005F0F3F"/>
    <w:rsid w:val="006215D2"/>
    <w:rsid w:val="00630760"/>
    <w:rsid w:val="00640801"/>
    <w:rsid w:val="00645049"/>
    <w:rsid w:val="00646213"/>
    <w:rsid w:val="006503CB"/>
    <w:rsid w:val="0065054B"/>
    <w:rsid w:val="006649FE"/>
    <w:rsid w:val="00672229"/>
    <w:rsid w:val="006723EC"/>
    <w:rsid w:val="00696815"/>
    <w:rsid w:val="006A3BC1"/>
    <w:rsid w:val="006B4DA6"/>
    <w:rsid w:val="006D0123"/>
    <w:rsid w:val="006F58F6"/>
    <w:rsid w:val="00714DF0"/>
    <w:rsid w:val="00715327"/>
    <w:rsid w:val="00715A12"/>
    <w:rsid w:val="007351EE"/>
    <w:rsid w:val="00737180"/>
    <w:rsid w:val="007509A4"/>
    <w:rsid w:val="00771EC2"/>
    <w:rsid w:val="00773880"/>
    <w:rsid w:val="007812C3"/>
    <w:rsid w:val="00786868"/>
    <w:rsid w:val="0079182F"/>
    <w:rsid w:val="007C42EE"/>
    <w:rsid w:val="007C6033"/>
    <w:rsid w:val="007D2725"/>
    <w:rsid w:val="007D67C0"/>
    <w:rsid w:val="007E2FB0"/>
    <w:rsid w:val="007F57AB"/>
    <w:rsid w:val="00803500"/>
    <w:rsid w:val="008056C7"/>
    <w:rsid w:val="00805EA1"/>
    <w:rsid w:val="008168DE"/>
    <w:rsid w:val="00816C22"/>
    <w:rsid w:val="00822194"/>
    <w:rsid w:val="00827438"/>
    <w:rsid w:val="00833E32"/>
    <w:rsid w:val="0086096D"/>
    <w:rsid w:val="00871349"/>
    <w:rsid w:val="00872565"/>
    <w:rsid w:val="00880D50"/>
    <w:rsid w:val="00883BD7"/>
    <w:rsid w:val="00883EA2"/>
    <w:rsid w:val="00885203"/>
    <w:rsid w:val="008958BD"/>
    <w:rsid w:val="00896522"/>
    <w:rsid w:val="008A56C2"/>
    <w:rsid w:val="008B17A8"/>
    <w:rsid w:val="008B1EA7"/>
    <w:rsid w:val="008B3B84"/>
    <w:rsid w:val="008C0EF1"/>
    <w:rsid w:val="008C4CAB"/>
    <w:rsid w:val="008D4E8F"/>
    <w:rsid w:val="008D687A"/>
    <w:rsid w:val="008E310A"/>
    <w:rsid w:val="008F1460"/>
    <w:rsid w:val="008F4500"/>
    <w:rsid w:val="00903C58"/>
    <w:rsid w:val="0090462C"/>
    <w:rsid w:val="00904F44"/>
    <w:rsid w:val="00911B86"/>
    <w:rsid w:val="00921032"/>
    <w:rsid w:val="00921ECD"/>
    <w:rsid w:val="00942DA4"/>
    <w:rsid w:val="009500A7"/>
    <w:rsid w:val="00954C4E"/>
    <w:rsid w:val="00955CDD"/>
    <w:rsid w:val="00993365"/>
    <w:rsid w:val="00997E59"/>
    <w:rsid w:val="009A609F"/>
    <w:rsid w:val="009C3FC3"/>
    <w:rsid w:val="009E0553"/>
    <w:rsid w:val="009E05EF"/>
    <w:rsid w:val="009F5FED"/>
    <w:rsid w:val="00A004B4"/>
    <w:rsid w:val="00A05881"/>
    <w:rsid w:val="00A12642"/>
    <w:rsid w:val="00A12863"/>
    <w:rsid w:val="00A24EF5"/>
    <w:rsid w:val="00A26615"/>
    <w:rsid w:val="00A30338"/>
    <w:rsid w:val="00A359D2"/>
    <w:rsid w:val="00A3606E"/>
    <w:rsid w:val="00A573ED"/>
    <w:rsid w:val="00A61BD9"/>
    <w:rsid w:val="00A66F16"/>
    <w:rsid w:val="00A77DCE"/>
    <w:rsid w:val="00A87B7B"/>
    <w:rsid w:val="00A95C7A"/>
    <w:rsid w:val="00A979A2"/>
    <w:rsid w:val="00AA20D8"/>
    <w:rsid w:val="00AA2CF9"/>
    <w:rsid w:val="00AB27BE"/>
    <w:rsid w:val="00AB61AF"/>
    <w:rsid w:val="00AB68BC"/>
    <w:rsid w:val="00AC0F0B"/>
    <w:rsid w:val="00AC213E"/>
    <w:rsid w:val="00AC5853"/>
    <w:rsid w:val="00AD022C"/>
    <w:rsid w:val="00AD4EE7"/>
    <w:rsid w:val="00AE5E88"/>
    <w:rsid w:val="00AF0428"/>
    <w:rsid w:val="00AF6D93"/>
    <w:rsid w:val="00B02617"/>
    <w:rsid w:val="00B10023"/>
    <w:rsid w:val="00B272A7"/>
    <w:rsid w:val="00B3063B"/>
    <w:rsid w:val="00B32813"/>
    <w:rsid w:val="00B338D0"/>
    <w:rsid w:val="00B4296D"/>
    <w:rsid w:val="00B42C3C"/>
    <w:rsid w:val="00B42F05"/>
    <w:rsid w:val="00B518DA"/>
    <w:rsid w:val="00B52D6E"/>
    <w:rsid w:val="00B6274D"/>
    <w:rsid w:val="00B67378"/>
    <w:rsid w:val="00B675BE"/>
    <w:rsid w:val="00B71880"/>
    <w:rsid w:val="00B730CC"/>
    <w:rsid w:val="00B768F8"/>
    <w:rsid w:val="00B80ED9"/>
    <w:rsid w:val="00B816E5"/>
    <w:rsid w:val="00B90D79"/>
    <w:rsid w:val="00BB0742"/>
    <w:rsid w:val="00BB698E"/>
    <w:rsid w:val="00BC4EF3"/>
    <w:rsid w:val="00BE118B"/>
    <w:rsid w:val="00C14F02"/>
    <w:rsid w:val="00C16367"/>
    <w:rsid w:val="00C24B86"/>
    <w:rsid w:val="00C3598F"/>
    <w:rsid w:val="00C51425"/>
    <w:rsid w:val="00C6108B"/>
    <w:rsid w:val="00C6290F"/>
    <w:rsid w:val="00C67B22"/>
    <w:rsid w:val="00C828AD"/>
    <w:rsid w:val="00C85543"/>
    <w:rsid w:val="00C93C64"/>
    <w:rsid w:val="00C95660"/>
    <w:rsid w:val="00CA2441"/>
    <w:rsid w:val="00CA27BD"/>
    <w:rsid w:val="00CA3F53"/>
    <w:rsid w:val="00CC631F"/>
    <w:rsid w:val="00CC6770"/>
    <w:rsid w:val="00CD4DA7"/>
    <w:rsid w:val="00CE21AD"/>
    <w:rsid w:val="00CE33C8"/>
    <w:rsid w:val="00CE54AE"/>
    <w:rsid w:val="00CF465A"/>
    <w:rsid w:val="00CF4E90"/>
    <w:rsid w:val="00D02DA8"/>
    <w:rsid w:val="00D06C66"/>
    <w:rsid w:val="00D10280"/>
    <w:rsid w:val="00D120BB"/>
    <w:rsid w:val="00D17C4A"/>
    <w:rsid w:val="00D242B2"/>
    <w:rsid w:val="00D26A98"/>
    <w:rsid w:val="00D31546"/>
    <w:rsid w:val="00D35445"/>
    <w:rsid w:val="00D5519D"/>
    <w:rsid w:val="00D55A52"/>
    <w:rsid w:val="00D73CAC"/>
    <w:rsid w:val="00D73CBF"/>
    <w:rsid w:val="00D775B0"/>
    <w:rsid w:val="00D816E0"/>
    <w:rsid w:val="00D83823"/>
    <w:rsid w:val="00D85673"/>
    <w:rsid w:val="00D9040F"/>
    <w:rsid w:val="00D9569B"/>
    <w:rsid w:val="00DB20A3"/>
    <w:rsid w:val="00DE1F89"/>
    <w:rsid w:val="00DE3029"/>
    <w:rsid w:val="00DF21B9"/>
    <w:rsid w:val="00E037C0"/>
    <w:rsid w:val="00E03BBA"/>
    <w:rsid w:val="00E0786A"/>
    <w:rsid w:val="00E07A4C"/>
    <w:rsid w:val="00E12AF4"/>
    <w:rsid w:val="00E13808"/>
    <w:rsid w:val="00E17C4F"/>
    <w:rsid w:val="00E21475"/>
    <w:rsid w:val="00E21BF0"/>
    <w:rsid w:val="00E44AED"/>
    <w:rsid w:val="00E502BC"/>
    <w:rsid w:val="00E51F4B"/>
    <w:rsid w:val="00E575D7"/>
    <w:rsid w:val="00E63D05"/>
    <w:rsid w:val="00E708EF"/>
    <w:rsid w:val="00E71FBD"/>
    <w:rsid w:val="00E73AB1"/>
    <w:rsid w:val="00E840F6"/>
    <w:rsid w:val="00E90C22"/>
    <w:rsid w:val="00EA6112"/>
    <w:rsid w:val="00EC2FBC"/>
    <w:rsid w:val="00ED020E"/>
    <w:rsid w:val="00ED3491"/>
    <w:rsid w:val="00EF11D5"/>
    <w:rsid w:val="00EF5FBA"/>
    <w:rsid w:val="00F26926"/>
    <w:rsid w:val="00F3278F"/>
    <w:rsid w:val="00F43D77"/>
    <w:rsid w:val="00F5211C"/>
    <w:rsid w:val="00F60087"/>
    <w:rsid w:val="00F632C9"/>
    <w:rsid w:val="00F64C42"/>
    <w:rsid w:val="00F717A1"/>
    <w:rsid w:val="00F77A24"/>
    <w:rsid w:val="00F8058D"/>
    <w:rsid w:val="00F931E2"/>
    <w:rsid w:val="00FA13A1"/>
    <w:rsid w:val="00FA2492"/>
    <w:rsid w:val="00FB6CE7"/>
    <w:rsid w:val="00FC52D4"/>
    <w:rsid w:val="00FD28FD"/>
    <w:rsid w:val="00FF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WW8Num2z1">
    <w:name w:val="WW8Num2z1"/>
    <w:rsid w:val="00262380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rsid w:val="00B306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4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F4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4F4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WW8Num2z1">
    <w:name w:val="WW8Num2z1"/>
    <w:rsid w:val="00262380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rsid w:val="00B306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4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F4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4F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EBAEF-D46B-429F-8B42-45EAE5780C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E7C18C-AF46-4472-A1C0-288552AE7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A968CE47</Template>
  <TotalTime>10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EPICUser</dc:creator>
  <cp:lastModifiedBy>Andrea Miller</cp:lastModifiedBy>
  <cp:revision>4</cp:revision>
  <cp:lastPrinted>2013-02-21T23:58:00Z</cp:lastPrinted>
  <dcterms:created xsi:type="dcterms:W3CDTF">2013-02-20T22:31:00Z</dcterms:created>
  <dcterms:modified xsi:type="dcterms:W3CDTF">2013-02-21T23:58:00Z</dcterms:modified>
</cp:coreProperties>
</file>