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9F76AC" w14:textId="6AC18484" w:rsidR="00880D50" w:rsidRPr="00190A83" w:rsidRDefault="00880D50" w:rsidP="00880D50">
      <w:pPr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t xml:space="preserve">Operator 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 w:rsidR="00904F44">
        <w:rPr>
          <w:b/>
          <w:bCs/>
          <w:sz w:val="24"/>
          <w:szCs w:val="24"/>
        </w:rPr>
        <w:tab/>
      </w:r>
      <w:r w:rsidR="00567883">
        <w:rPr>
          <w:b/>
          <w:bCs/>
          <w:sz w:val="24"/>
          <w:szCs w:val="24"/>
        </w:rPr>
        <w:t xml:space="preserve">Department </w:t>
      </w:r>
      <w:r w:rsidR="00567883">
        <w:rPr>
          <w:b/>
          <w:bCs/>
          <w:sz w:val="24"/>
          <w:szCs w:val="24"/>
          <w:u w:val="single"/>
        </w:rPr>
        <w:tab/>
      </w:r>
      <w:r w:rsidR="00567883">
        <w:rPr>
          <w:b/>
          <w:bCs/>
          <w:sz w:val="24"/>
          <w:szCs w:val="24"/>
          <w:u w:val="single"/>
        </w:rPr>
        <w:tab/>
      </w:r>
      <w:r w:rsidR="00567883">
        <w:rPr>
          <w:b/>
          <w:bCs/>
          <w:sz w:val="24"/>
          <w:szCs w:val="24"/>
          <w:u w:val="single"/>
        </w:rPr>
        <w:tab/>
      </w:r>
      <w:r w:rsidR="00567883">
        <w:rPr>
          <w:b/>
          <w:bCs/>
          <w:i/>
          <w:sz w:val="24"/>
          <w:szCs w:val="24"/>
        </w:rPr>
        <w:tab/>
      </w:r>
      <w:r w:rsidR="00904F44">
        <w:rPr>
          <w:b/>
          <w:bCs/>
          <w:sz w:val="24"/>
          <w:szCs w:val="24"/>
        </w:rPr>
        <w:t xml:space="preserve">Date </w:t>
      </w:r>
      <w:r w:rsidR="00904F44">
        <w:rPr>
          <w:b/>
          <w:bCs/>
          <w:sz w:val="24"/>
          <w:szCs w:val="24"/>
          <w:u w:val="single"/>
        </w:rPr>
        <w:tab/>
      </w:r>
      <w:r w:rsidR="00904F44">
        <w:rPr>
          <w:b/>
          <w:bCs/>
          <w:sz w:val="24"/>
          <w:szCs w:val="24"/>
          <w:u w:val="single"/>
        </w:rPr>
        <w:tab/>
      </w:r>
      <w:r w:rsidR="00904F44">
        <w:rPr>
          <w:b/>
          <w:bCs/>
          <w:sz w:val="24"/>
          <w:szCs w:val="24"/>
          <w:u w:val="single"/>
        </w:rPr>
        <w:tab/>
      </w:r>
    </w:p>
    <w:p w14:paraId="6EA2CEEA" w14:textId="7159E392" w:rsidR="00904F44" w:rsidRPr="00190A83" w:rsidRDefault="009F5FED" w:rsidP="00880D5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Device S/N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</w:rPr>
        <w:tab/>
      </w:r>
      <w:r w:rsidR="00904F44">
        <w:rPr>
          <w:b/>
          <w:bCs/>
          <w:sz w:val="24"/>
          <w:szCs w:val="24"/>
        </w:rPr>
        <w:t>ClearView Software Version</w:t>
      </w:r>
      <w:r w:rsidR="00904F44">
        <w:rPr>
          <w:b/>
          <w:bCs/>
          <w:sz w:val="24"/>
          <w:szCs w:val="24"/>
        </w:rPr>
        <w:tab/>
      </w:r>
      <w:r w:rsidR="00904F44">
        <w:rPr>
          <w:b/>
          <w:bCs/>
          <w:sz w:val="24"/>
          <w:szCs w:val="24"/>
          <w:u w:val="single"/>
        </w:rPr>
        <w:tab/>
      </w:r>
      <w:r w:rsidR="00904F44">
        <w:rPr>
          <w:b/>
          <w:bCs/>
          <w:sz w:val="24"/>
          <w:szCs w:val="24"/>
          <w:u w:val="single"/>
        </w:rPr>
        <w:tab/>
      </w:r>
      <w:r w:rsidR="00B42F05">
        <w:rPr>
          <w:b/>
          <w:bCs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1170"/>
        <w:gridCol w:w="1620"/>
        <w:gridCol w:w="1890"/>
        <w:gridCol w:w="1890"/>
        <w:gridCol w:w="1908"/>
      </w:tblGrid>
      <w:tr w:rsidR="009A609F" w14:paraId="1C2EBE36" w14:textId="77777777" w:rsidTr="00880D50">
        <w:tc>
          <w:tcPr>
            <w:tcW w:w="1098" w:type="dxa"/>
          </w:tcPr>
          <w:p w14:paraId="716C9302" w14:textId="0814FE23" w:rsidR="009A609F" w:rsidRPr="00A979A2" w:rsidRDefault="009A609F" w:rsidP="00880D50">
            <w:pPr>
              <w:jc w:val="center"/>
              <w:rPr>
                <w:b/>
                <w:bCs/>
                <w:sz w:val="24"/>
                <w:szCs w:val="24"/>
              </w:rPr>
            </w:pPr>
            <w:r w:rsidRPr="00A979A2">
              <w:rPr>
                <w:b/>
                <w:bCs/>
                <w:sz w:val="24"/>
                <w:szCs w:val="24"/>
              </w:rPr>
              <w:t>Serial #</w:t>
            </w:r>
          </w:p>
        </w:tc>
        <w:tc>
          <w:tcPr>
            <w:tcW w:w="1170" w:type="dxa"/>
          </w:tcPr>
          <w:p w14:paraId="6D50A88A" w14:textId="5094EDDF" w:rsidR="009A609F" w:rsidRPr="00A979A2" w:rsidRDefault="00A979A2" w:rsidP="00880D50">
            <w:pPr>
              <w:jc w:val="center"/>
              <w:rPr>
                <w:b/>
                <w:bCs/>
                <w:sz w:val="24"/>
                <w:szCs w:val="24"/>
              </w:rPr>
            </w:pPr>
            <w:r w:rsidRPr="00A979A2">
              <w:rPr>
                <w:b/>
                <w:bCs/>
                <w:sz w:val="24"/>
                <w:szCs w:val="24"/>
              </w:rPr>
              <w:t>Lot #</w:t>
            </w:r>
          </w:p>
        </w:tc>
        <w:tc>
          <w:tcPr>
            <w:tcW w:w="1620" w:type="dxa"/>
          </w:tcPr>
          <w:p w14:paraId="4A5E96DD" w14:textId="0C2B76FC" w:rsidR="009A609F" w:rsidRPr="00A979A2" w:rsidRDefault="00A979A2" w:rsidP="00AC0F0B">
            <w:pPr>
              <w:jc w:val="center"/>
              <w:rPr>
                <w:b/>
                <w:bCs/>
                <w:sz w:val="24"/>
                <w:szCs w:val="24"/>
              </w:rPr>
            </w:pPr>
            <w:r w:rsidRPr="00A979A2">
              <w:rPr>
                <w:b/>
                <w:bCs/>
                <w:sz w:val="24"/>
                <w:szCs w:val="24"/>
              </w:rPr>
              <w:t>V</w:t>
            </w:r>
            <w:r>
              <w:rPr>
                <w:b/>
                <w:bCs/>
                <w:sz w:val="24"/>
                <w:szCs w:val="24"/>
              </w:rPr>
              <w:t xml:space="preserve">isual </w:t>
            </w:r>
            <w:r w:rsidR="00880D50">
              <w:rPr>
                <w:b/>
                <w:bCs/>
                <w:sz w:val="24"/>
                <w:szCs w:val="24"/>
              </w:rPr>
              <w:t xml:space="preserve"> </w:t>
            </w:r>
            <w:r w:rsidR="00AC0F0B">
              <w:rPr>
                <w:b/>
                <w:bCs/>
                <w:sz w:val="24"/>
                <w:szCs w:val="24"/>
              </w:rPr>
              <w:t>P</w:t>
            </w:r>
            <w:r>
              <w:rPr>
                <w:b/>
                <w:bCs/>
                <w:sz w:val="24"/>
                <w:szCs w:val="24"/>
              </w:rPr>
              <w:t>/</w:t>
            </w:r>
            <w:r w:rsidR="00AC0F0B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890" w:type="dxa"/>
          </w:tcPr>
          <w:p w14:paraId="29CE894F" w14:textId="6C8F3B83" w:rsidR="009A609F" w:rsidRPr="00A979A2" w:rsidRDefault="00880D50" w:rsidP="00AC0F0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100%/3</w:t>
            </w:r>
            <w:r w:rsidR="00AC0F0B">
              <w:rPr>
                <w:b/>
                <w:bCs/>
                <w:sz w:val="24"/>
                <w:szCs w:val="24"/>
              </w:rPr>
              <w:t>m</w:t>
            </w:r>
            <w:r>
              <w:rPr>
                <w:b/>
                <w:bCs/>
                <w:sz w:val="24"/>
                <w:szCs w:val="24"/>
              </w:rPr>
              <w:t>in P/F</w:t>
            </w:r>
          </w:p>
        </w:tc>
        <w:tc>
          <w:tcPr>
            <w:tcW w:w="1890" w:type="dxa"/>
          </w:tcPr>
          <w:p w14:paraId="73765A30" w14:textId="6FA03856" w:rsidR="009A609F" w:rsidRPr="00A979A2" w:rsidRDefault="00880D50" w:rsidP="00AC0F0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120%/5</w:t>
            </w:r>
            <w:r w:rsidR="00AC0F0B">
              <w:rPr>
                <w:b/>
                <w:bCs/>
                <w:sz w:val="24"/>
                <w:szCs w:val="24"/>
              </w:rPr>
              <w:t>m</w:t>
            </w:r>
            <w:r>
              <w:rPr>
                <w:b/>
                <w:bCs/>
                <w:sz w:val="24"/>
                <w:szCs w:val="24"/>
              </w:rPr>
              <w:t>in P/F</w:t>
            </w:r>
          </w:p>
        </w:tc>
        <w:tc>
          <w:tcPr>
            <w:tcW w:w="1908" w:type="dxa"/>
          </w:tcPr>
          <w:p w14:paraId="1E6ED003" w14:textId="16A891FD" w:rsidR="009A609F" w:rsidRPr="00A979A2" w:rsidRDefault="00880D50" w:rsidP="00880D5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Initial and Date</w:t>
            </w:r>
          </w:p>
        </w:tc>
      </w:tr>
      <w:tr w:rsidR="009A609F" w14:paraId="6C213659" w14:textId="77777777" w:rsidTr="00880D50">
        <w:tc>
          <w:tcPr>
            <w:tcW w:w="1098" w:type="dxa"/>
          </w:tcPr>
          <w:p w14:paraId="4843DD28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6E882291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7A3091C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4A181B7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02FA1DC7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50551C08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A609F" w14:paraId="5E4644C0" w14:textId="77777777" w:rsidTr="00880D50">
        <w:tc>
          <w:tcPr>
            <w:tcW w:w="1098" w:type="dxa"/>
          </w:tcPr>
          <w:p w14:paraId="512EE433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0EF559B6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57F6525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335827F7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5801FB62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5F15B178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A609F" w14:paraId="71230A2E" w14:textId="77777777" w:rsidTr="00880D50">
        <w:tc>
          <w:tcPr>
            <w:tcW w:w="1098" w:type="dxa"/>
          </w:tcPr>
          <w:p w14:paraId="48C852C4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481BFAF3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4771CA2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18926352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2F90CFE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67743BB2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A609F" w14:paraId="41F78ED7" w14:textId="77777777" w:rsidTr="00880D50">
        <w:tc>
          <w:tcPr>
            <w:tcW w:w="1098" w:type="dxa"/>
          </w:tcPr>
          <w:p w14:paraId="684A83D7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0DB0B5FC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F424715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3CADD5DC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3F21B9B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2A19FC7A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A609F" w14:paraId="47E7CF60" w14:textId="77777777" w:rsidTr="00880D50">
        <w:tc>
          <w:tcPr>
            <w:tcW w:w="1098" w:type="dxa"/>
          </w:tcPr>
          <w:p w14:paraId="512FA2A0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2B7EA9C5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543B5A5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019C54EF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5730E11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09EF99B1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A609F" w14:paraId="63C0F41D" w14:textId="77777777" w:rsidTr="00880D50">
        <w:tc>
          <w:tcPr>
            <w:tcW w:w="1098" w:type="dxa"/>
          </w:tcPr>
          <w:p w14:paraId="230B78EF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0A2B2140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3A73F1C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322CEB1E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00449E7E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6380EAEA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A609F" w14:paraId="7FDB3566" w14:textId="77777777" w:rsidTr="00880D50">
        <w:tc>
          <w:tcPr>
            <w:tcW w:w="1098" w:type="dxa"/>
          </w:tcPr>
          <w:p w14:paraId="7C61F458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54E7BED1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9903283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0BEEBC96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0C576AB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12667676" w14:textId="77777777" w:rsidR="009A609F" w:rsidRPr="00A979A2" w:rsidRDefault="009A609F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4FE4FE6B" w14:textId="77777777" w:rsidTr="00880D50">
        <w:tc>
          <w:tcPr>
            <w:tcW w:w="1098" w:type="dxa"/>
          </w:tcPr>
          <w:p w14:paraId="75520E17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67F373F3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1B42B31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7E99837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578176A2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1CB110FA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0357305C" w14:textId="77777777" w:rsidTr="00880D50">
        <w:tc>
          <w:tcPr>
            <w:tcW w:w="1098" w:type="dxa"/>
          </w:tcPr>
          <w:p w14:paraId="1F01202C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093BEE89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B3ABA3C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7078009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5C7DD37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0F7E823E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2220DF40" w14:textId="77777777" w:rsidTr="00880D50">
        <w:tc>
          <w:tcPr>
            <w:tcW w:w="1098" w:type="dxa"/>
          </w:tcPr>
          <w:p w14:paraId="42E6F6DD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31995407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2395EEB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DFB370F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397C248C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6A92F07D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61C15FEB" w14:textId="77777777" w:rsidTr="00880D50">
        <w:tc>
          <w:tcPr>
            <w:tcW w:w="1098" w:type="dxa"/>
          </w:tcPr>
          <w:p w14:paraId="62216D0B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3761342F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71BCC36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07604FD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AAA41C9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70AAC12A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3D23E802" w14:textId="77777777" w:rsidTr="00880D50">
        <w:tc>
          <w:tcPr>
            <w:tcW w:w="1098" w:type="dxa"/>
          </w:tcPr>
          <w:p w14:paraId="5289975B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038067DD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01D28AD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9AE792C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56B5E49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230CCD12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450CC382" w14:textId="77777777" w:rsidTr="00880D50">
        <w:tc>
          <w:tcPr>
            <w:tcW w:w="1098" w:type="dxa"/>
          </w:tcPr>
          <w:p w14:paraId="25885E9C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7BA23DE4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1A2D4F03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573CF13E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57FFB87B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0855222D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1F99E81F" w14:textId="77777777" w:rsidTr="00880D50">
        <w:tc>
          <w:tcPr>
            <w:tcW w:w="1098" w:type="dxa"/>
          </w:tcPr>
          <w:p w14:paraId="15B51DAF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604072AD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37C4837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1EB3900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7F698BA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7A4E0EC7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30F66D95" w14:textId="77777777" w:rsidTr="00880D50">
        <w:tc>
          <w:tcPr>
            <w:tcW w:w="1098" w:type="dxa"/>
          </w:tcPr>
          <w:p w14:paraId="0F83F015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539E1CA9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3BE60B9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9919789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116F460D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74DF2E0C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2A62F0E8" w14:textId="77777777" w:rsidTr="00880D50">
        <w:tc>
          <w:tcPr>
            <w:tcW w:w="1098" w:type="dxa"/>
          </w:tcPr>
          <w:p w14:paraId="78D6C444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62346E6B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107CF988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57D9725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5E1C3DE2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7C7EDFF7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6C13F8F9" w14:textId="77777777" w:rsidTr="00880D50">
        <w:tc>
          <w:tcPr>
            <w:tcW w:w="1098" w:type="dxa"/>
          </w:tcPr>
          <w:p w14:paraId="30C0B698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6C29B58A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1726648C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36EC1A9D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1AC5C504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3023E4F9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2C1ACB02" w14:textId="77777777" w:rsidTr="00880D50">
        <w:tc>
          <w:tcPr>
            <w:tcW w:w="1098" w:type="dxa"/>
          </w:tcPr>
          <w:p w14:paraId="55436476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1571F463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FB9348F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0F222D71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D35F336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09C02A13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4591A4D3" w14:textId="77777777" w:rsidTr="00880D50">
        <w:tc>
          <w:tcPr>
            <w:tcW w:w="1098" w:type="dxa"/>
          </w:tcPr>
          <w:p w14:paraId="1AEAD6BB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3E3C96F4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577F25F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5599F749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0EB07E05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23DF38C5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31EEBA61" w14:textId="77777777" w:rsidTr="00880D50">
        <w:tc>
          <w:tcPr>
            <w:tcW w:w="1098" w:type="dxa"/>
          </w:tcPr>
          <w:p w14:paraId="7F6D0286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1406C0A6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2195E6B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02481EF8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3D8B962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4C4C9B4D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70E241B3" w14:textId="77777777" w:rsidTr="00880D50">
        <w:tc>
          <w:tcPr>
            <w:tcW w:w="1098" w:type="dxa"/>
          </w:tcPr>
          <w:p w14:paraId="2E70FA2C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3F3A4925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A14DE25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D9AF2C7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C60A51E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32AB4E29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6D7F54AA" w14:textId="77777777" w:rsidTr="00880D50">
        <w:tc>
          <w:tcPr>
            <w:tcW w:w="1098" w:type="dxa"/>
          </w:tcPr>
          <w:p w14:paraId="7519925B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7110AE02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7F073CC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E971055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145A61B3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6A62DB2E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1D077B93" w14:textId="77777777" w:rsidTr="00880D50">
        <w:tc>
          <w:tcPr>
            <w:tcW w:w="1098" w:type="dxa"/>
          </w:tcPr>
          <w:p w14:paraId="48DFFF9C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545DD545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ECB8A7D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518CAFC1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1D3F70DB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25D9510F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1F3D6F7A" w14:textId="77777777" w:rsidTr="00880D50">
        <w:tc>
          <w:tcPr>
            <w:tcW w:w="1098" w:type="dxa"/>
          </w:tcPr>
          <w:p w14:paraId="431C890C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38C2789C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1799DE0D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04E86959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31E3FE4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1A85EF63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248D3425" w14:textId="77777777" w:rsidTr="00880D50">
        <w:tc>
          <w:tcPr>
            <w:tcW w:w="1098" w:type="dxa"/>
          </w:tcPr>
          <w:p w14:paraId="12EA4BE0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416D9ED3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572E550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3D3EDAD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3451E7DB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45388683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2C0F1D6F" w14:textId="77777777" w:rsidTr="00880D50">
        <w:tc>
          <w:tcPr>
            <w:tcW w:w="1098" w:type="dxa"/>
          </w:tcPr>
          <w:p w14:paraId="58164023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68A7709B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A97C7BE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BD6B145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65B7776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5E02CA13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5CF727D5" w14:textId="77777777" w:rsidTr="00880D50">
        <w:tc>
          <w:tcPr>
            <w:tcW w:w="1098" w:type="dxa"/>
          </w:tcPr>
          <w:p w14:paraId="5AE8FFB1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37A6175F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9DB6AD4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19E469E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0080220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2E4660AA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F5FED" w14:paraId="0806A9F6" w14:textId="77777777" w:rsidTr="00880D50">
        <w:tc>
          <w:tcPr>
            <w:tcW w:w="1098" w:type="dxa"/>
          </w:tcPr>
          <w:p w14:paraId="10BFFA90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2FFC142C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49E95C0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02E3E8AE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C620D56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58A689F0" w14:textId="77777777" w:rsidR="009F5FED" w:rsidRPr="00A979A2" w:rsidRDefault="009F5FED" w:rsidP="009A609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017AC45" w14:textId="77777777" w:rsidR="009A609F" w:rsidRPr="004E63A3" w:rsidRDefault="009A609F" w:rsidP="009A609F">
      <w:pPr>
        <w:rPr>
          <w:b/>
          <w:bCs/>
          <w:sz w:val="28"/>
          <w:szCs w:val="28"/>
        </w:rPr>
      </w:pPr>
    </w:p>
    <w:p w14:paraId="2FA2C88E" w14:textId="77777777" w:rsidR="009A609F" w:rsidRDefault="009A609F" w:rsidP="00A12863">
      <w:pPr>
        <w:ind w:left="3240"/>
        <w:rPr>
          <w:b/>
          <w:bCs/>
          <w:sz w:val="28"/>
          <w:szCs w:val="28"/>
        </w:rPr>
      </w:pPr>
    </w:p>
    <w:sectPr w:rsidR="009A609F" w:rsidSect="000C03C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4B4E71" w14:textId="77777777" w:rsidR="00FB6CE7" w:rsidRDefault="00FB6CE7" w:rsidP="00237642">
      <w:pPr>
        <w:spacing w:after="0" w:line="240" w:lineRule="auto"/>
      </w:pPr>
      <w:r>
        <w:separator/>
      </w:r>
    </w:p>
  </w:endnote>
  <w:endnote w:type="continuationSeparator" w:id="0">
    <w:p w14:paraId="1155FA4D" w14:textId="77777777" w:rsidR="00FB6CE7" w:rsidRDefault="00FB6CE7" w:rsidP="00237642">
      <w:pPr>
        <w:spacing w:after="0" w:line="240" w:lineRule="auto"/>
      </w:pPr>
      <w:r>
        <w:continuationSeparator/>
      </w:r>
    </w:p>
  </w:endnote>
  <w:endnote w:type="continuationNotice" w:id="1">
    <w:p w14:paraId="26A9107D" w14:textId="77777777" w:rsidR="00FB6CE7" w:rsidRDefault="00FB6C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  <w:szCs w:val="18"/>
      </w:rPr>
      <w:id w:val="-822354809"/>
      <w:docPartObj>
        <w:docPartGallery w:val="Page Numbers (Bottom of Page)"/>
        <w:docPartUnique/>
      </w:docPartObj>
    </w:sdtPr>
    <w:sdtEndPr/>
    <w:sdtContent>
      <w:p w14:paraId="191A8AC7" w14:textId="45B7755E" w:rsidR="00262380" w:rsidRPr="00E12AF4" w:rsidRDefault="00E502BC" w:rsidP="00237642">
        <w:pPr>
          <w:pStyle w:val="Footer"/>
          <w:rPr>
            <w:rFonts w:cstheme="minorHAnsi"/>
            <w:sz w:val="18"/>
            <w:szCs w:val="18"/>
          </w:rPr>
        </w:pPr>
        <w:r>
          <w:rPr>
            <w:sz w:val="18"/>
            <w:szCs w:val="18"/>
          </w:rPr>
          <w:t xml:space="preserve">Conductive Glass Assembly </w:t>
        </w:r>
        <w:r w:rsidR="00C47BB6">
          <w:rPr>
            <w:sz w:val="18"/>
            <w:szCs w:val="18"/>
          </w:rPr>
          <w:t>Visual Inspection and Performance Record</w:t>
        </w:r>
        <w:r w:rsidR="00262380" w:rsidRPr="00E12AF4">
          <w:rPr>
            <w:rFonts w:cstheme="minorHAnsi"/>
            <w:sz w:val="18"/>
            <w:szCs w:val="18"/>
          </w:rPr>
          <w:tab/>
          <w:t>Confidential &amp; Proprietary</w:t>
        </w:r>
        <w:r w:rsidR="00262380" w:rsidRPr="00E12AF4">
          <w:rPr>
            <w:rFonts w:cstheme="minorHAnsi"/>
            <w:sz w:val="18"/>
            <w:szCs w:val="18"/>
          </w:rPr>
          <w:tab/>
          <w:t xml:space="preserve">  </w:t>
        </w:r>
      </w:p>
      <w:p w14:paraId="7F5E4939" w14:textId="3C397BFA" w:rsidR="00C14F02" w:rsidRDefault="00262380" w:rsidP="00C14F02">
        <w:pPr>
          <w:pStyle w:val="Footer"/>
          <w:rPr>
            <w:rFonts w:cstheme="minorHAnsi"/>
            <w:sz w:val="18"/>
            <w:szCs w:val="18"/>
          </w:rPr>
        </w:pPr>
        <w:r>
          <w:rPr>
            <w:rFonts w:cstheme="minorHAnsi"/>
            <w:sz w:val="18"/>
            <w:szCs w:val="18"/>
          </w:rPr>
          <w:t xml:space="preserve">Document Number: </w:t>
        </w:r>
        <w:r w:rsidR="00E502BC">
          <w:rPr>
            <w:rFonts w:cstheme="minorHAnsi"/>
            <w:sz w:val="18"/>
            <w:szCs w:val="18"/>
          </w:rPr>
          <w:t>QA</w:t>
        </w:r>
        <w:r w:rsidR="007B2E6F">
          <w:rPr>
            <w:rFonts w:cstheme="minorHAnsi"/>
            <w:sz w:val="18"/>
            <w:szCs w:val="18"/>
          </w:rPr>
          <w:t>F</w:t>
        </w:r>
        <w:r w:rsidR="00E502BC">
          <w:rPr>
            <w:rFonts w:cstheme="minorHAnsi"/>
            <w:sz w:val="18"/>
            <w:szCs w:val="18"/>
          </w:rPr>
          <w:t>-0</w:t>
        </w:r>
        <w:r w:rsidR="007B2E6F">
          <w:rPr>
            <w:rFonts w:cstheme="minorHAnsi"/>
            <w:sz w:val="18"/>
            <w:szCs w:val="18"/>
          </w:rPr>
          <w:t>17</w:t>
        </w:r>
        <w:r w:rsidR="00C14F02">
          <w:rPr>
            <w:rFonts w:cstheme="minorHAnsi"/>
            <w:sz w:val="18"/>
            <w:szCs w:val="18"/>
          </w:rPr>
          <w:tab/>
        </w:r>
        <w:r w:rsidR="00C14F02">
          <w:rPr>
            <w:rFonts w:cstheme="minorHAnsi"/>
            <w:sz w:val="18"/>
            <w:szCs w:val="18"/>
          </w:rPr>
          <w:tab/>
          <w:t xml:space="preserve">Page </w:t>
        </w:r>
        <w:r w:rsidR="00C14F02">
          <w:rPr>
            <w:rFonts w:cstheme="minorHAnsi"/>
            <w:sz w:val="18"/>
            <w:szCs w:val="18"/>
          </w:rPr>
          <w:fldChar w:fldCharType="begin"/>
        </w:r>
        <w:r w:rsidR="00C14F02">
          <w:rPr>
            <w:rFonts w:cstheme="minorHAnsi"/>
            <w:sz w:val="18"/>
            <w:szCs w:val="18"/>
          </w:rPr>
          <w:instrText xml:space="preserve"> PAGE   \* MERGEFORMAT </w:instrText>
        </w:r>
        <w:r w:rsidR="00C14F02">
          <w:rPr>
            <w:rFonts w:cstheme="minorHAnsi"/>
            <w:sz w:val="18"/>
            <w:szCs w:val="18"/>
          </w:rPr>
          <w:fldChar w:fldCharType="separate"/>
        </w:r>
        <w:r w:rsidR="007B2E6F">
          <w:rPr>
            <w:rFonts w:cstheme="minorHAnsi"/>
            <w:noProof/>
            <w:sz w:val="18"/>
            <w:szCs w:val="18"/>
          </w:rPr>
          <w:t>1</w:t>
        </w:r>
        <w:r w:rsidR="00C14F02">
          <w:rPr>
            <w:rFonts w:cstheme="minorHAnsi"/>
            <w:sz w:val="18"/>
            <w:szCs w:val="18"/>
          </w:rPr>
          <w:fldChar w:fldCharType="end"/>
        </w:r>
        <w:r w:rsidR="00C14F02">
          <w:rPr>
            <w:rFonts w:cstheme="minorHAnsi"/>
            <w:sz w:val="18"/>
            <w:szCs w:val="18"/>
          </w:rPr>
          <w:t xml:space="preserve"> of </w:t>
        </w:r>
        <w:r w:rsidR="00C14F02">
          <w:rPr>
            <w:rFonts w:cstheme="minorHAnsi"/>
            <w:sz w:val="18"/>
            <w:szCs w:val="18"/>
          </w:rPr>
          <w:fldChar w:fldCharType="begin"/>
        </w:r>
        <w:r w:rsidR="00C14F02">
          <w:rPr>
            <w:rFonts w:cstheme="minorHAnsi"/>
            <w:sz w:val="18"/>
            <w:szCs w:val="18"/>
          </w:rPr>
          <w:instrText xml:space="preserve"> NUMPAGES   \* MERGEFORMAT </w:instrText>
        </w:r>
        <w:r w:rsidR="00C14F02">
          <w:rPr>
            <w:rFonts w:cstheme="minorHAnsi"/>
            <w:sz w:val="18"/>
            <w:szCs w:val="18"/>
          </w:rPr>
          <w:fldChar w:fldCharType="separate"/>
        </w:r>
        <w:r w:rsidR="007B2E6F">
          <w:rPr>
            <w:rFonts w:cstheme="minorHAnsi"/>
            <w:noProof/>
            <w:sz w:val="18"/>
            <w:szCs w:val="18"/>
          </w:rPr>
          <w:t>1</w:t>
        </w:r>
        <w:r w:rsidR="00C14F02">
          <w:rPr>
            <w:rFonts w:cstheme="minorHAnsi"/>
            <w:sz w:val="18"/>
            <w:szCs w:val="18"/>
          </w:rPr>
          <w:fldChar w:fldCharType="end"/>
        </w:r>
      </w:p>
      <w:p w14:paraId="0FB963B8" w14:textId="5F2C1288" w:rsidR="00262380" w:rsidRPr="00420D09" w:rsidRDefault="00262380" w:rsidP="00E12AF4">
        <w:pPr>
          <w:pStyle w:val="Footer"/>
          <w:rPr>
            <w:rFonts w:cstheme="minorHAnsi"/>
            <w:sz w:val="18"/>
            <w:szCs w:val="18"/>
          </w:rPr>
        </w:pPr>
        <w:r>
          <w:rPr>
            <w:rFonts w:cstheme="minorHAnsi"/>
            <w:sz w:val="18"/>
            <w:szCs w:val="18"/>
          </w:rPr>
          <w:t>Revision: 000</w:t>
        </w:r>
        <w:r w:rsidRPr="00E12AF4">
          <w:rPr>
            <w:rFonts w:cstheme="minorHAnsi"/>
            <w:sz w:val="18"/>
            <w:szCs w:val="18"/>
          </w:rPr>
          <w:tab/>
        </w:r>
        <w:r w:rsidRPr="00E12AF4">
          <w:rPr>
            <w:rFonts w:cstheme="minorHAnsi"/>
            <w:sz w:val="18"/>
            <w:szCs w:val="18"/>
          </w:rPr>
          <w:tab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99CA26" w14:textId="77777777" w:rsidR="00FB6CE7" w:rsidRDefault="00FB6CE7" w:rsidP="00237642">
      <w:pPr>
        <w:spacing w:after="0" w:line="240" w:lineRule="auto"/>
      </w:pPr>
      <w:r>
        <w:separator/>
      </w:r>
    </w:p>
  </w:footnote>
  <w:footnote w:type="continuationSeparator" w:id="0">
    <w:p w14:paraId="63EC9306" w14:textId="77777777" w:rsidR="00FB6CE7" w:rsidRDefault="00FB6CE7" w:rsidP="00237642">
      <w:pPr>
        <w:spacing w:after="0" w:line="240" w:lineRule="auto"/>
      </w:pPr>
      <w:r>
        <w:continuationSeparator/>
      </w:r>
    </w:p>
  </w:footnote>
  <w:footnote w:type="continuationNotice" w:id="1">
    <w:p w14:paraId="46062324" w14:textId="77777777" w:rsidR="00FB6CE7" w:rsidRDefault="00FB6C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262380" w14:paraId="45388D36" w14:textId="77777777" w:rsidTr="002A4DDB">
      <w:tc>
        <w:tcPr>
          <w:tcW w:w="3798" w:type="dxa"/>
          <w:vAlign w:val="center"/>
        </w:tcPr>
        <w:p w14:paraId="5FEA2118" w14:textId="77777777" w:rsidR="00262380" w:rsidRDefault="00262380" w:rsidP="002A4DDB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C686BAE" wp14:editId="3CF7C1DC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14:paraId="317BBE48" w14:textId="32C2B1F0" w:rsidR="00190A83" w:rsidRDefault="00C47BB6" w:rsidP="00190A83">
          <w:pPr>
            <w:pStyle w:val="Header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Conductive </w:t>
          </w:r>
          <w:r w:rsidR="00190A83">
            <w:rPr>
              <w:rFonts w:cstheme="minorHAnsi"/>
              <w:b/>
              <w:sz w:val="28"/>
              <w:szCs w:val="28"/>
            </w:rPr>
            <w:t>Glass Assembly Visual Inspection</w:t>
          </w:r>
        </w:p>
        <w:p w14:paraId="0D81BCE6" w14:textId="6AF0DE3F" w:rsidR="00262380" w:rsidRPr="008540C1" w:rsidRDefault="00190A83" w:rsidP="00190A83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>and Performance Record</w:t>
          </w:r>
        </w:p>
      </w:tc>
    </w:tr>
  </w:tbl>
  <w:p w14:paraId="258E194D" w14:textId="77777777" w:rsidR="00262380" w:rsidRDefault="00262380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8C1ED15C"/>
    <w:name w:val="WW8Num2"/>
    <w:lvl w:ilvl="0">
      <w:start w:val="1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ascii="Verdana" w:hAnsi="Verdana"/>
        <w:b/>
        <w:bCs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ascii="Verdana" w:hAnsi="Verdana"/>
        <w:b/>
        <w:bCs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ascii="Verdana" w:hAnsi="Verdana"/>
        <w:b/>
        <w:bCs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ascii="Verdana" w:hAnsi="Verdana"/>
        <w:b/>
        <w:bCs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ascii="Verdana" w:hAnsi="Verdana"/>
        <w:b/>
        <w:bCs/>
        <w:sz w:val="24"/>
        <w:szCs w:val="24"/>
      </w:rPr>
    </w:lvl>
  </w:abstractNum>
  <w:abstractNum w:abstractNumId="1">
    <w:nsid w:val="00000005"/>
    <w:multiLevelType w:val="multilevel"/>
    <w:tmpl w:val="00000005"/>
    <w:lvl w:ilvl="0">
      <w:start w:val="1"/>
      <w:numFmt w:val="bullet"/>
      <w:lvlText w:val=""/>
      <w:lvlJc w:val="left"/>
      <w:pPr>
        <w:tabs>
          <w:tab w:val="num" w:pos="1080"/>
        </w:tabs>
        <w:ind w:left="108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2160"/>
        </w:tabs>
        <w:ind w:left="216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3240"/>
        </w:tabs>
        <w:ind w:left="324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</w:abstractNum>
  <w:abstractNum w:abstractNumId="2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4860D1E"/>
    <w:multiLevelType w:val="multilevel"/>
    <w:tmpl w:val="549421A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51D2308"/>
    <w:multiLevelType w:val="hybridMultilevel"/>
    <w:tmpl w:val="470061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5C1D50"/>
    <w:multiLevelType w:val="multilevel"/>
    <w:tmpl w:val="29CA9FD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8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3D7A2A12"/>
    <w:multiLevelType w:val="multilevel"/>
    <w:tmpl w:val="09C64A6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3E3401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BAD5F31"/>
    <w:multiLevelType w:val="hybridMultilevel"/>
    <w:tmpl w:val="A8822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3C3201"/>
    <w:multiLevelType w:val="hybridMultilevel"/>
    <w:tmpl w:val="F7C046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5D5C4AB1"/>
    <w:multiLevelType w:val="multilevel"/>
    <w:tmpl w:val="25F0E78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>
    <w:nsid w:val="5DD45ABB"/>
    <w:multiLevelType w:val="multilevel"/>
    <w:tmpl w:val="09C64A6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0"/>
  </w:num>
  <w:num w:numId="5">
    <w:abstractNumId w:val="7"/>
  </w:num>
  <w:num w:numId="6">
    <w:abstractNumId w:val="13"/>
  </w:num>
  <w:num w:numId="7">
    <w:abstractNumId w:val="8"/>
  </w:num>
  <w:num w:numId="8">
    <w:abstractNumId w:val="4"/>
  </w:num>
  <w:num w:numId="9">
    <w:abstractNumId w:val="11"/>
  </w:num>
  <w:num w:numId="10">
    <w:abstractNumId w:val="9"/>
  </w:num>
  <w:num w:numId="11">
    <w:abstractNumId w:val="12"/>
  </w:num>
  <w:num w:numId="12">
    <w:abstractNumId w:val="0"/>
  </w:num>
  <w:num w:numId="13">
    <w:abstractNumId w:val="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0586D"/>
    <w:rsid w:val="000102AE"/>
    <w:rsid w:val="000174E7"/>
    <w:rsid w:val="00021DD2"/>
    <w:rsid w:val="00024238"/>
    <w:rsid w:val="00025261"/>
    <w:rsid w:val="00041425"/>
    <w:rsid w:val="00054FA4"/>
    <w:rsid w:val="0005668A"/>
    <w:rsid w:val="00062CC8"/>
    <w:rsid w:val="00062DE1"/>
    <w:rsid w:val="000704B8"/>
    <w:rsid w:val="000718C9"/>
    <w:rsid w:val="00080866"/>
    <w:rsid w:val="00085CD0"/>
    <w:rsid w:val="00090329"/>
    <w:rsid w:val="00094EDA"/>
    <w:rsid w:val="00096004"/>
    <w:rsid w:val="000A4A27"/>
    <w:rsid w:val="000A6A50"/>
    <w:rsid w:val="000A7329"/>
    <w:rsid w:val="000B01F5"/>
    <w:rsid w:val="000B3A70"/>
    <w:rsid w:val="000B5CA7"/>
    <w:rsid w:val="000B7CE1"/>
    <w:rsid w:val="000C03CE"/>
    <w:rsid w:val="000C7196"/>
    <w:rsid w:val="000D4C15"/>
    <w:rsid w:val="000E2529"/>
    <w:rsid w:val="000F7874"/>
    <w:rsid w:val="000F7F65"/>
    <w:rsid w:val="00104DEA"/>
    <w:rsid w:val="00110D6F"/>
    <w:rsid w:val="00111BB9"/>
    <w:rsid w:val="001134EF"/>
    <w:rsid w:val="001361A6"/>
    <w:rsid w:val="00150D94"/>
    <w:rsid w:val="00166ECC"/>
    <w:rsid w:val="00174490"/>
    <w:rsid w:val="00182950"/>
    <w:rsid w:val="00190A83"/>
    <w:rsid w:val="00196997"/>
    <w:rsid w:val="001B51FB"/>
    <w:rsid w:val="001B64F5"/>
    <w:rsid w:val="001C2BF9"/>
    <w:rsid w:val="001C6B70"/>
    <w:rsid w:val="001C6CA4"/>
    <w:rsid w:val="001D04F8"/>
    <w:rsid w:val="001D7737"/>
    <w:rsid w:val="001E1254"/>
    <w:rsid w:val="001E740E"/>
    <w:rsid w:val="001F29F1"/>
    <w:rsid w:val="001F320C"/>
    <w:rsid w:val="001F67CD"/>
    <w:rsid w:val="001F77E6"/>
    <w:rsid w:val="002052E1"/>
    <w:rsid w:val="00206B81"/>
    <w:rsid w:val="002233FC"/>
    <w:rsid w:val="0023649B"/>
    <w:rsid w:val="00236D4A"/>
    <w:rsid w:val="00237642"/>
    <w:rsid w:val="0024115F"/>
    <w:rsid w:val="00256E3C"/>
    <w:rsid w:val="002570CB"/>
    <w:rsid w:val="00262380"/>
    <w:rsid w:val="00263B6C"/>
    <w:rsid w:val="00293836"/>
    <w:rsid w:val="002963D5"/>
    <w:rsid w:val="00296AD1"/>
    <w:rsid w:val="002A4DDB"/>
    <w:rsid w:val="002B3457"/>
    <w:rsid w:val="002B5884"/>
    <w:rsid w:val="002C12FE"/>
    <w:rsid w:val="002C39CA"/>
    <w:rsid w:val="002C68DC"/>
    <w:rsid w:val="002D425C"/>
    <w:rsid w:val="002D4F7E"/>
    <w:rsid w:val="002E2529"/>
    <w:rsid w:val="002E5C3B"/>
    <w:rsid w:val="002F20ED"/>
    <w:rsid w:val="003072F1"/>
    <w:rsid w:val="00311153"/>
    <w:rsid w:val="003219C3"/>
    <w:rsid w:val="00322E5B"/>
    <w:rsid w:val="003268C8"/>
    <w:rsid w:val="00326FA7"/>
    <w:rsid w:val="003315EE"/>
    <w:rsid w:val="0033346B"/>
    <w:rsid w:val="0034040D"/>
    <w:rsid w:val="00342BF7"/>
    <w:rsid w:val="00353399"/>
    <w:rsid w:val="003700FD"/>
    <w:rsid w:val="003739A2"/>
    <w:rsid w:val="00373D54"/>
    <w:rsid w:val="00375F60"/>
    <w:rsid w:val="00385EBD"/>
    <w:rsid w:val="00395B81"/>
    <w:rsid w:val="003A1B14"/>
    <w:rsid w:val="003A3C3F"/>
    <w:rsid w:val="003B6DAD"/>
    <w:rsid w:val="003B7D77"/>
    <w:rsid w:val="003C35F5"/>
    <w:rsid w:val="003C6C2E"/>
    <w:rsid w:val="003C771E"/>
    <w:rsid w:val="003D050D"/>
    <w:rsid w:val="003D4B6D"/>
    <w:rsid w:val="003E058A"/>
    <w:rsid w:val="003F631B"/>
    <w:rsid w:val="00410E16"/>
    <w:rsid w:val="00413054"/>
    <w:rsid w:val="00420D09"/>
    <w:rsid w:val="00440285"/>
    <w:rsid w:val="00443C39"/>
    <w:rsid w:val="00444588"/>
    <w:rsid w:val="00453BA8"/>
    <w:rsid w:val="00454A1F"/>
    <w:rsid w:val="00457EA0"/>
    <w:rsid w:val="00461527"/>
    <w:rsid w:val="0047231C"/>
    <w:rsid w:val="004800BC"/>
    <w:rsid w:val="004804CD"/>
    <w:rsid w:val="00497D50"/>
    <w:rsid w:val="004A3525"/>
    <w:rsid w:val="004A6109"/>
    <w:rsid w:val="004A7D5E"/>
    <w:rsid w:val="004B0AB4"/>
    <w:rsid w:val="004C269B"/>
    <w:rsid w:val="004C3DC8"/>
    <w:rsid w:val="004C65C6"/>
    <w:rsid w:val="004D14CA"/>
    <w:rsid w:val="004D1FA4"/>
    <w:rsid w:val="004D6AA5"/>
    <w:rsid w:val="004F5850"/>
    <w:rsid w:val="004F61B9"/>
    <w:rsid w:val="004F6B0B"/>
    <w:rsid w:val="00506FB4"/>
    <w:rsid w:val="005312F1"/>
    <w:rsid w:val="0054671C"/>
    <w:rsid w:val="00560818"/>
    <w:rsid w:val="005652DF"/>
    <w:rsid w:val="00567883"/>
    <w:rsid w:val="00571E0C"/>
    <w:rsid w:val="00577AD5"/>
    <w:rsid w:val="00581C11"/>
    <w:rsid w:val="005868EA"/>
    <w:rsid w:val="005A3F87"/>
    <w:rsid w:val="005A5EF1"/>
    <w:rsid w:val="005C61FE"/>
    <w:rsid w:val="005D1C76"/>
    <w:rsid w:val="005D6ECD"/>
    <w:rsid w:val="005F0F3F"/>
    <w:rsid w:val="006215D2"/>
    <w:rsid w:val="00630760"/>
    <w:rsid w:val="00640801"/>
    <w:rsid w:val="00645049"/>
    <w:rsid w:val="00646213"/>
    <w:rsid w:val="006503CB"/>
    <w:rsid w:val="0065054B"/>
    <w:rsid w:val="006649FE"/>
    <w:rsid w:val="00672229"/>
    <w:rsid w:val="006723EC"/>
    <w:rsid w:val="00696815"/>
    <w:rsid w:val="006A3BC1"/>
    <w:rsid w:val="006B4DA6"/>
    <w:rsid w:val="006D0123"/>
    <w:rsid w:val="006F58F6"/>
    <w:rsid w:val="00714DF0"/>
    <w:rsid w:val="00715327"/>
    <w:rsid w:val="00715A12"/>
    <w:rsid w:val="007351EE"/>
    <w:rsid w:val="00737180"/>
    <w:rsid w:val="007509A4"/>
    <w:rsid w:val="00771EC2"/>
    <w:rsid w:val="00773880"/>
    <w:rsid w:val="007812C3"/>
    <w:rsid w:val="00786868"/>
    <w:rsid w:val="0079182F"/>
    <w:rsid w:val="007B2E6F"/>
    <w:rsid w:val="007C42EE"/>
    <w:rsid w:val="007C6033"/>
    <w:rsid w:val="007D2725"/>
    <w:rsid w:val="007D67C0"/>
    <w:rsid w:val="007E2FB0"/>
    <w:rsid w:val="007F57AB"/>
    <w:rsid w:val="00803500"/>
    <w:rsid w:val="008056C7"/>
    <w:rsid w:val="00805EA1"/>
    <w:rsid w:val="008168DE"/>
    <w:rsid w:val="00816C22"/>
    <w:rsid w:val="00822194"/>
    <w:rsid w:val="00827438"/>
    <w:rsid w:val="00833E32"/>
    <w:rsid w:val="0086096D"/>
    <w:rsid w:val="00871349"/>
    <w:rsid w:val="00872565"/>
    <w:rsid w:val="00880D50"/>
    <w:rsid w:val="00883BD7"/>
    <w:rsid w:val="00883EA2"/>
    <w:rsid w:val="00885203"/>
    <w:rsid w:val="00896522"/>
    <w:rsid w:val="008A56C2"/>
    <w:rsid w:val="008B17A8"/>
    <w:rsid w:val="008B1EA7"/>
    <w:rsid w:val="008B3B84"/>
    <w:rsid w:val="008C0EF1"/>
    <w:rsid w:val="008C4CAB"/>
    <w:rsid w:val="008D4E8F"/>
    <w:rsid w:val="008D687A"/>
    <w:rsid w:val="008E310A"/>
    <w:rsid w:val="008F1460"/>
    <w:rsid w:val="008F4500"/>
    <w:rsid w:val="00903C58"/>
    <w:rsid w:val="0090462C"/>
    <w:rsid w:val="00904F44"/>
    <w:rsid w:val="00911B86"/>
    <w:rsid w:val="00921032"/>
    <w:rsid w:val="00921ECD"/>
    <w:rsid w:val="00942DA4"/>
    <w:rsid w:val="009500A7"/>
    <w:rsid w:val="00954C4E"/>
    <w:rsid w:val="00955CDD"/>
    <w:rsid w:val="00993365"/>
    <w:rsid w:val="00997E59"/>
    <w:rsid w:val="009A609F"/>
    <w:rsid w:val="009C3FC3"/>
    <w:rsid w:val="009E0553"/>
    <w:rsid w:val="009E05EF"/>
    <w:rsid w:val="009F5FED"/>
    <w:rsid w:val="00A004B4"/>
    <w:rsid w:val="00A05881"/>
    <w:rsid w:val="00A12642"/>
    <w:rsid w:val="00A12863"/>
    <w:rsid w:val="00A24EF5"/>
    <w:rsid w:val="00A26615"/>
    <w:rsid w:val="00A30338"/>
    <w:rsid w:val="00A359D2"/>
    <w:rsid w:val="00A3606E"/>
    <w:rsid w:val="00A573ED"/>
    <w:rsid w:val="00A61BD9"/>
    <w:rsid w:val="00A66F16"/>
    <w:rsid w:val="00A77DCE"/>
    <w:rsid w:val="00A87B7B"/>
    <w:rsid w:val="00A95C7A"/>
    <w:rsid w:val="00A979A2"/>
    <w:rsid w:val="00AA20D8"/>
    <w:rsid w:val="00AA2CF9"/>
    <w:rsid w:val="00AB27BE"/>
    <w:rsid w:val="00AB61AF"/>
    <w:rsid w:val="00AB68BC"/>
    <w:rsid w:val="00AC0F0B"/>
    <w:rsid w:val="00AC213E"/>
    <w:rsid w:val="00AC5853"/>
    <w:rsid w:val="00AD022C"/>
    <w:rsid w:val="00AD4EE7"/>
    <w:rsid w:val="00AE5E88"/>
    <w:rsid w:val="00AF0428"/>
    <w:rsid w:val="00AF6D93"/>
    <w:rsid w:val="00B02617"/>
    <w:rsid w:val="00B10023"/>
    <w:rsid w:val="00B272A7"/>
    <w:rsid w:val="00B3063B"/>
    <w:rsid w:val="00B32813"/>
    <w:rsid w:val="00B338D0"/>
    <w:rsid w:val="00B4296D"/>
    <w:rsid w:val="00B42C3C"/>
    <w:rsid w:val="00B42F05"/>
    <w:rsid w:val="00B518DA"/>
    <w:rsid w:val="00B52D6E"/>
    <w:rsid w:val="00B6274D"/>
    <w:rsid w:val="00B67378"/>
    <w:rsid w:val="00B675BE"/>
    <w:rsid w:val="00B71880"/>
    <w:rsid w:val="00B730CC"/>
    <w:rsid w:val="00B768F8"/>
    <w:rsid w:val="00B80ED9"/>
    <w:rsid w:val="00B816E5"/>
    <w:rsid w:val="00B90D79"/>
    <w:rsid w:val="00BB0742"/>
    <w:rsid w:val="00BB698E"/>
    <w:rsid w:val="00BC4EF3"/>
    <w:rsid w:val="00BE118B"/>
    <w:rsid w:val="00C14F02"/>
    <w:rsid w:val="00C16367"/>
    <w:rsid w:val="00C24B86"/>
    <w:rsid w:val="00C3598F"/>
    <w:rsid w:val="00C47BB6"/>
    <w:rsid w:val="00C51425"/>
    <w:rsid w:val="00C6108B"/>
    <w:rsid w:val="00C6290F"/>
    <w:rsid w:val="00C67B22"/>
    <w:rsid w:val="00C828AD"/>
    <w:rsid w:val="00C85543"/>
    <w:rsid w:val="00C93C64"/>
    <w:rsid w:val="00C95660"/>
    <w:rsid w:val="00CA2441"/>
    <w:rsid w:val="00CA27BD"/>
    <w:rsid w:val="00CA3F53"/>
    <w:rsid w:val="00CC631F"/>
    <w:rsid w:val="00CC6770"/>
    <w:rsid w:val="00CD4DA7"/>
    <w:rsid w:val="00CE21AD"/>
    <w:rsid w:val="00CE33C8"/>
    <w:rsid w:val="00CE54AE"/>
    <w:rsid w:val="00CF465A"/>
    <w:rsid w:val="00CF4E90"/>
    <w:rsid w:val="00D02DA8"/>
    <w:rsid w:val="00D06C66"/>
    <w:rsid w:val="00D10280"/>
    <w:rsid w:val="00D120BB"/>
    <w:rsid w:val="00D17C4A"/>
    <w:rsid w:val="00D242B2"/>
    <w:rsid w:val="00D26A98"/>
    <w:rsid w:val="00D31546"/>
    <w:rsid w:val="00D35445"/>
    <w:rsid w:val="00D5519D"/>
    <w:rsid w:val="00D55A52"/>
    <w:rsid w:val="00D73CAC"/>
    <w:rsid w:val="00D73CBF"/>
    <w:rsid w:val="00D775B0"/>
    <w:rsid w:val="00D816E0"/>
    <w:rsid w:val="00D83823"/>
    <w:rsid w:val="00D85673"/>
    <w:rsid w:val="00D9040F"/>
    <w:rsid w:val="00D9569B"/>
    <w:rsid w:val="00DB20A3"/>
    <w:rsid w:val="00DE1F89"/>
    <w:rsid w:val="00DE3029"/>
    <w:rsid w:val="00DF21B9"/>
    <w:rsid w:val="00E037C0"/>
    <w:rsid w:val="00E03BBA"/>
    <w:rsid w:val="00E0786A"/>
    <w:rsid w:val="00E07A4C"/>
    <w:rsid w:val="00E12AF4"/>
    <w:rsid w:val="00E13808"/>
    <w:rsid w:val="00E17C4F"/>
    <w:rsid w:val="00E21475"/>
    <w:rsid w:val="00E21BF0"/>
    <w:rsid w:val="00E44AED"/>
    <w:rsid w:val="00E502BC"/>
    <w:rsid w:val="00E51F4B"/>
    <w:rsid w:val="00E575D7"/>
    <w:rsid w:val="00E63D05"/>
    <w:rsid w:val="00E708EF"/>
    <w:rsid w:val="00E71FBD"/>
    <w:rsid w:val="00E73AB1"/>
    <w:rsid w:val="00E840F6"/>
    <w:rsid w:val="00E90C22"/>
    <w:rsid w:val="00EA6112"/>
    <w:rsid w:val="00EC2FBC"/>
    <w:rsid w:val="00ED020E"/>
    <w:rsid w:val="00ED3491"/>
    <w:rsid w:val="00EF11D5"/>
    <w:rsid w:val="00EF5FBA"/>
    <w:rsid w:val="00F26926"/>
    <w:rsid w:val="00F3278F"/>
    <w:rsid w:val="00F43D77"/>
    <w:rsid w:val="00F5211C"/>
    <w:rsid w:val="00F60087"/>
    <w:rsid w:val="00F632C9"/>
    <w:rsid w:val="00F64C42"/>
    <w:rsid w:val="00F717A1"/>
    <w:rsid w:val="00F77A24"/>
    <w:rsid w:val="00F8058D"/>
    <w:rsid w:val="00F931E2"/>
    <w:rsid w:val="00FA13A1"/>
    <w:rsid w:val="00FA2492"/>
    <w:rsid w:val="00FB6CE7"/>
    <w:rsid w:val="00FC52D4"/>
    <w:rsid w:val="00FD28FD"/>
    <w:rsid w:val="00FF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WW8Num2z1">
    <w:name w:val="WW8Num2z1"/>
    <w:rsid w:val="00262380"/>
    <w:rPr>
      <w:rFonts w:ascii="Courier New" w:hAnsi="Courier New"/>
      <w:sz w:val="20"/>
    </w:rPr>
  </w:style>
  <w:style w:type="paragraph" w:styleId="Caption">
    <w:name w:val="caption"/>
    <w:basedOn w:val="Normal"/>
    <w:next w:val="Normal"/>
    <w:qFormat/>
    <w:rsid w:val="00B3063B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04F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4F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4F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4F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4F4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04F4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WW8Num2z1">
    <w:name w:val="WW8Num2z1"/>
    <w:rsid w:val="00262380"/>
    <w:rPr>
      <w:rFonts w:ascii="Courier New" w:hAnsi="Courier New"/>
      <w:sz w:val="20"/>
    </w:rPr>
  </w:style>
  <w:style w:type="paragraph" w:styleId="Caption">
    <w:name w:val="caption"/>
    <w:basedOn w:val="Normal"/>
    <w:next w:val="Normal"/>
    <w:qFormat/>
    <w:rsid w:val="00B3063B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04F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4F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4F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4F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4F4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04F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54D863-685D-406A-9F71-F8E983F8CA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A91037-9449-47AB-9FD7-86048E441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7251ED1F</Template>
  <TotalTime>2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EPICUser</dc:creator>
  <cp:lastModifiedBy>Andrea Miller</cp:lastModifiedBy>
  <cp:revision>5</cp:revision>
  <cp:lastPrinted>2012-05-18T20:52:00Z</cp:lastPrinted>
  <dcterms:created xsi:type="dcterms:W3CDTF">2013-02-20T22:29:00Z</dcterms:created>
  <dcterms:modified xsi:type="dcterms:W3CDTF">2013-02-20T22:39:00Z</dcterms:modified>
</cp:coreProperties>
</file>