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B23254" w14:textId="77777777" w:rsidR="009E0553" w:rsidRPr="001A53B5" w:rsidRDefault="009E0553" w:rsidP="009E05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Operator 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</w:rPr>
        <w:tab/>
        <w:t xml:space="preserve">Department 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Date 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p w14:paraId="3B41951C" w14:textId="77777777" w:rsidR="009E0553" w:rsidRPr="001A53B5" w:rsidRDefault="009E0553" w:rsidP="009E055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lastRenderedPageBreak/>
        <w:t>Device S/N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</w:rPr>
        <w:tab/>
        <w:t>ClearView Software Version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</w:rPr>
        <w:tab/>
      </w:r>
    </w:p>
    <w:p w14:paraId="464D95DC" w14:textId="2E94D0F9" w:rsidR="00904F44" w:rsidRPr="00B42F05" w:rsidRDefault="00B42F05" w:rsidP="00497D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Oscilloscope </w:t>
      </w:r>
      <w:r w:rsidR="009E0553">
        <w:rPr>
          <w:b/>
          <w:bCs/>
          <w:sz w:val="24"/>
          <w:szCs w:val="24"/>
        </w:rPr>
        <w:t xml:space="preserve">ID # </w:t>
      </w:r>
      <w:r w:rsidR="009E0553">
        <w:rPr>
          <w:b/>
          <w:bCs/>
          <w:sz w:val="24"/>
          <w:szCs w:val="24"/>
          <w:u w:val="single"/>
        </w:rPr>
        <w:tab/>
      </w:r>
      <w:r w:rsidR="009E0553">
        <w:rPr>
          <w:b/>
          <w:bCs/>
          <w:sz w:val="24"/>
          <w:szCs w:val="24"/>
          <w:u w:val="single"/>
        </w:rPr>
        <w:tab/>
      </w:r>
      <w:r w:rsidR="009E0553">
        <w:rPr>
          <w:b/>
          <w:bCs/>
          <w:sz w:val="24"/>
          <w:szCs w:val="24"/>
          <w:u w:val="single"/>
        </w:rPr>
        <w:tab/>
      </w:r>
      <w:r w:rsidR="009E05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Cal. Due Date 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170"/>
        <w:gridCol w:w="1620"/>
        <w:gridCol w:w="1890"/>
        <w:gridCol w:w="1890"/>
        <w:gridCol w:w="1908"/>
      </w:tblGrid>
      <w:tr w:rsidR="00497D50" w14:paraId="4264338E" w14:textId="77777777" w:rsidTr="000728E7">
        <w:tc>
          <w:tcPr>
            <w:tcW w:w="1098" w:type="dxa"/>
          </w:tcPr>
          <w:p w14:paraId="096DD7F0" w14:textId="77777777" w:rsidR="00497D50" w:rsidRPr="00A979A2" w:rsidRDefault="00497D50" w:rsidP="000728E7">
            <w:pPr>
              <w:jc w:val="center"/>
              <w:rPr>
                <w:b/>
                <w:bCs/>
                <w:sz w:val="24"/>
                <w:szCs w:val="24"/>
              </w:rPr>
            </w:pPr>
            <w:r w:rsidRPr="00A979A2">
              <w:rPr>
                <w:b/>
                <w:bCs/>
                <w:sz w:val="24"/>
                <w:szCs w:val="24"/>
              </w:rPr>
              <w:t>Serial #</w:t>
            </w:r>
          </w:p>
        </w:tc>
        <w:tc>
          <w:tcPr>
            <w:tcW w:w="1170" w:type="dxa"/>
          </w:tcPr>
          <w:p w14:paraId="5601D58C" w14:textId="77777777" w:rsidR="00497D50" w:rsidRPr="00A979A2" w:rsidRDefault="00497D50" w:rsidP="000728E7">
            <w:pPr>
              <w:jc w:val="center"/>
              <w:rPr>
                <w:b/>
                <w:bCs/>
                <w:sz w:val="24"/>
                <w:szCs w:val="24"/>
              </w:rPr>
            </w:pPr>
            <w:r w:rsidRPr="00A979A2">
              <w:rPr>
                <w:b/>
                <w:bCs/>
                <w:sz w:val="24"/>
                <w:szCs w:val="24"/>
              </w:rPr>
              <w:t>Lot #</w:t>
            </w:r>
          </w:p>
        </w:tc>
        <w:tc>
          <w:tcPr>
            <w:tcW w:w="1620" w:type="dxa"/>
          </w:tcPr>
          <w:p w14:paraId="1F6A4104" w14:textId="26F00A00" w:rsidR="00497D50" w:rsidRPr="00A979A2" w:rsidRDefault="000F7F65" w:rsidP="000728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Boost Voltage</w:t>
            </w:r>
          </w:p>
        </w:tc>
        <w:tc>
          <w:tcPr>
            <w:tcW w:w="1890" w:type="dxa"/>
          </w:tcPr>
          <w:p w14:paraId="4A4CF22C" w14:textId="2B02B567" w:rsidR="00497D50" w:rsidRPr="00A979A2" w:rsidRDefault="00497D50" w:rsidP="000728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Measured</w:t>
            </w:r>
          </w:p>
        </w:tc>
        <w:tc>
          <w:tcPr>
            <w:tcW w:w="1890" w:type="dxa"/>
          </w:tcPr>
          <w:p w14:paraId="04F352E9" w14:textId="55BCA306" w:rsidR="00497D50" w:rsidRPr="00A979A2" w:rsidRDefault="00497D50" w:rsidP="000728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Pass/Fail</w:t>
            </w:r>
          </w:p>
        </w:tc>
        <w:tc>
          <w:tcPr>
            <w:tcW w:w="1908" w:type="dxa"/>
          </w:tcPr>
          <w:p w14:paraId="05C06EB8" w14:textId="77777777" w:rsidR="00497D50" w:rsidRPr="00A979A2" w:rsidRDefault="00497D50" w:rsidP="000728E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Initial and Date</w:t>
            </w:r>
          </w:p>
        </w:tc>
      </w:tr>
      <w:tr w:rsidR="00497D50" w14:paraId="379C6621" w14:textId="77777777" w:rsidTr="000728E7">
        <w:tc>
          <w:tcPr>
            <w:tcW w:w="1098" w:type="dxa"/>
          </w:tcPr>
          <w:p w14:paraId="191A9698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C100E0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EF7D179" w14:textId="243FFB52" w:rsidR="00497D50" w:rsidRPr="00A979A2" w:rsidRDefault="00497D50" w:rsidP="00497D5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42C1D7A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B7370D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6BDBA3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73C0D5D3" w14:textId="77777777" w:rsidTr="000728E7">
        <w:tc>
          <w:tcPr>
            <w:tcW w:w="1098" w:type="dxa"/>
          </w:tcPr>
          <w:p w14:paraId="0606DDA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072051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13A30C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06D1714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41B589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822A28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4A480C4A" w14:textId="77777777" w:rsidTr="000728E7">
        <w:tc>
          <w:tcPr>
            <w:tcW w:w="1098" w:type="dxa"/>
          </w:tcPr>
          <w:p w14:paraId="47D7EAE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415A6A84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B52D4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59803F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3DE0E5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8DA505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6771C82F" w14:textId="77777777" w:rsidTr="000728E7">
        <w:tc>
          <w:tcPr>
            <w:tcW w:w="1098" w:type="dxa"/>
          </w:tcPr>
          <w:p w14:paraId="490C5D0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A5ACAA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81E8B4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6D28F7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6D7A70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A303BC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7AE60343" w14:textId="77777777" w:rsidTr="000728E7">
        <w:tc>
          <w:tcPr>
            <w:tcW w:w="1098" w:type="dxa"/>
          </w:tcPr>
          <w:p w14:paraId="1319A83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A560F9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2A182C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923D5F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D4BA0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1F263A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5CCFE11D" w14:textId="77777777" w:rsidTr="000728E7">
        <w:tc>
          <w:tcPr>
            <w:tcW w:w="1098" w:type="dxa"/>
          </w:tcPr>
          <w:p w14:paraId="65181C7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9082C0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98E415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16C976A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DF9B95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049084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6F39B2F7" w14:textId="77777777" w:rsidTr="000728E7">
        <w:tc>
          <w:tcPr>
            <w:tcW w:w="1098" w:type="dxa"/>
          </w:tcPr>
          <w:p w14:paraId="2DFBF46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5DB9EE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56B15E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834E61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06AB9C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966939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18AC8025" w14:textId="77777777" w:rsidTr="000728E7">
        <w:tc>
          <w:tcPr>
            <w:tcW w:w="1098" w:type="dxa"/>
          </w:tcPr>
          <w:p w14:paraId="1393B22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425745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BEC9A4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EE74E8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ABBE4B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540F96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51C6F9C8" w14:textId="77777777" w:rsidTr="000728E7">
        <w:tc>
          <w:tcPr>
            <w:tcW w:w="1098" w:type="dxa"/>
          </w:tcPr>
          <w:p w14:paraId="2CBCC6D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125C15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076CAC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84EC3A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0B5E6A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D5F081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04C621BC" w14:textId="77777777" w:rsidTr="000728E7">
        <w:tc>
          <w:tcPr>
            <w:tcW w:w="1098" w:type="dxa"/>
          </w:tcPr>
          <w:p w14:paraId="59693EC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59B33D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E1F774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82F818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18A2F9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7D50186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13750739" w14:textId="77777777" w:rsidTr="000728E7">
        <w:tc>
          <w:tcPr>
            <w:tcW w:w="1098" w:type="dxa"/>
          </w:tcPr>
          <w:p w14:paraId="4008E0D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A5A29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05C686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41F266A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A11A44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1D7EB9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4B398672" w14:textId="77777777" w:rsidTr="000728E7">
        <w:tc>
          <w:tcPr>
            <w:tcW w:w="1098" w:type="dxa"/>
          </w:tcPr>
          <w:p w14:paraId="0BA2DE9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242FCC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EE7828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2867B8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C3D299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171F10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31F59329" w14:textId="77777777" w:rsidTr="000728E7">
        <w:tc>
          <w:tcPr>
            <w:tcW w:w="1098" w:type="dxa"/>
          </w:tcPr>
          <w:p w14:paraId="78E78D84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662CF37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58424D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9874B4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6602C4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628F63D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1CE905E7" w14:textId="77777777" w:rsidTr="000728E7">
        <w:tc>
          <w:tcPr>
            <w:tcW w:w="1098" w:type="dxa"/>
          </w:tcPr>
          <w:p w14:paraId="351B48E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2C800C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DD1F99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B607A34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F3D1C3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66F750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2F9F69B1" w14:textId="77777777" w:rsidTr="000728E7">
        <w:tc>
          <w:tcPr>
            <w:tcW w:w="1098" w:type="dxa"/>
          </w:tcPr>
          <w:p w14:paraId="3294348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AAFEF1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A7338B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153A0B8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0497D5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E59A1C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0C5230AB" w14:textId="77777777" w:rsidTr="000728E7">
        <w:tc>
          <w:tcPr>
            <w:tcW w:w="1098" w:type="dxa"/>
          </w:tcPr>
          <w:p w14:paraId="11A67974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A8E1BE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D2233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09D15A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5553F8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272E1E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29D779F2" w14:textId="77777777" w:rsidTr="000728E7">
        <w:tc>
          <w:tcPr>
            <w:tcW w:w="1098" w:type="dxa"/>
          </w:tcPr>
          <w:p w14:paraId="4821D55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502EE9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C88395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10DF0E4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EDF2C9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62BDE3C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5C889A96" w14:textId="77777777" w:rsidTr="000728E7">
        <w:tc>
          <w:tcPr>
            <w:tcW w:w="1098" w:type="dxa"/>
          </w:tcPr>
          <w:p w14:paraId="4A6E050A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79C43F7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C3116A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800C4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16350D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A2019C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5D223279" w14:textId="77777777" w:rsidTr="000728E7">
        <w:tc>
          <w:tcPr>
            <w:tcW w:w="1098" w:type="dxa"/>
          </w:tcPr>
          <w:p w14:paraId="7F9F636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0B54A6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5F3043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36F491E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F8F584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939E56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6FD5767C" w14:textId="77777777" w:rsidTr="000728E7">
        <w:tc>
          <w:tcPr>
            <w:tcW w:w="1098" w:type="dxa"/>
          </w:tcPr>
          <w:p w14:paraId="03F7438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FE70170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C2F0CA4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404B91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43D3BB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C2984B8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5F9FC7A9" w14:textId="77777777" w:rsidTr="000728E7">
        <w:tc>
          <w:tcPr>
            <w:tcW w:w="1098" w:type="dxa"/>
          </w:tcPr>
          <w:p w14:paraId="6B2F659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145A078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CDFE1F8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3ECC0B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CA9C2E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7A63DD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352F3EEC" w14:textId="77777777" w:rsidTr="000728E7">
        <w:tc>
          <w:tcPr>
            <w:tcW w:w="1098" w:type="dxa"/>
          </w:tcPr>
          <w:p w14:paraId="0FBB74B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25794D8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9A0CF1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936BB3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3BA115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44380BF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44B9F48B" w14:textId="77777777" w:rsidTr="000728E7">
        <w:tc>
          <w:tcPr>
            <w:tcW w:w="1098" w:type="dxa"/>
          </w:tcPr>
          <w:p w14:paraId="708DAEC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06783B8E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D916FE8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F7EEF6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3B2E6E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21513DB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545F9E7C" w14:textId="77777777" w:rsidTr="000728E7">
        <w:tc>
          <w:tcPr>
            <w:tcW w:w="1098" w:type="dxa"/>
          </w:tcPr>
          <w:p w14:paraId="2CE7488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3FD5EFDB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D5F80B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3D9FCB8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7CC0EB9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101A19E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24346739" w14:textId="77777777" w:rsidTr="000728E7">
        <w:tc>
          <w:tcPr>
            <w:tcW w:w="1098" w:type="dxa"/>
          </w:tcPr>
          <w:p w14:paraId="734FDB6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9A0EEE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DF946A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F18DD8C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7F80C03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1F1CC3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1D379CE2" w14:textId="77777777" w:rsidTr="000728E7">
        <w:tc>
          <w:tcPr>
            <w:tcW w:w="1098" w:type="dxa"/>
          </w:tcPr>
          <w:p w14:paraId="0968B83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117107C1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84339C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60D3A47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481703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34BBA1B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555FFB94" w14:textId="77777777" w:rsidTr="000728E7">
        <w:tc>
          <w:tcPr>
            <w:tcW w:w="1098" w:type="dxa"/>
          </w:tcPr>
          <w:p w14:paraId="798A54C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4AE4405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185642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5612E59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5C3BECEA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01FCAC0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97D50" w14:paraId="06D402B1" w14:textId="77777777" w:rsidTr="000728E7">
        <w:tc>
          <w:tcPr>
            <w:tcW w:w="1098" w:type="dxa"/>
          </w:tcPr>
          <w:p w14:paraId="5E434CB6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14:paraId="56E2BAD5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326599D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148CCE2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0E89C58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8" w:type="dxa"/>
          </w:tcPr>
          <w:p w14:paraId="56C2B62F" w14:textId="77777777" w:rsidR="00497D50" w:rsidRPr="00A979A2" w:rsidRDefault="00497D50" w:rsidP="000728E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E77FD12" w14:textId="77777777" w:rsidR="00497D50" w:rsidRPr="004E63A3" w:rsidRDefault="00497D50" w:rsidP="00497D50">
      <w:pPr>
        <w:rPr>
          <w:b/>
          <w:bCs/>
          <w:sz w:val="28"/>
          <w:szCs w:val="28"/>
        </w:rPr>
      </w:pPr>
      <w:bookmarkStart w:id="0" w:name="_GoBack"/>
      <w:bookmarkEnd w:id="0"/>
    </w:p>
    <w:sectPr w:rsidR="00497D50" w:rsidRPr="004E63A3" w:rsidSect="000C03C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4B4E71" w14:textId="77777777" w:rsidR="00FB6CE7" w:rsidRDefault="00FB6CE7" w:rsidP="00237642">
      <w:pPr>
        <w:spacing w:after="0" w:line="240" w:lineRule="auto"/>
      </w:pPr>
      <w:r>
        <w:separator/>
      </w:r>
    </w:p>
  </w:endnote>
  <w:endnote w:type="continuationSeparator" w:id="0">
    <w:p w14:paraId="1155FA4D" w14:textId="77777777" w:rsidR="00FB6CE7" w:rsidRDefault="00FB6CE7" w:rsidP="00237642">
      <w:pPr>
        <w:spacing w:after="0" w:line="240" w:lineRule="auto"/>
      </w:pPr>
      <w:r>
        <w:continuationSeparator/>
      </w:r>
    </w:p>
  </w:endnote>
  <w:endnote w:type="continuationNotice" w:id="1">
    <w:p w14:paraId="26A9107D" w14:textId="77777777" w:rsidR="00FB6CE7" w:rsidRDefault="00FB6C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-822354809"/>
      <w:docPartObj>
        <w:docPartGallery w:val="Page Numbers (Bottom of Page)"/>
        <w:docPartUnique/>
      </w:docPartObj>
    </w:sdtPr>
    <w:sdtEndPr/>
    <w:sdtContent>
      <w:p w14:paraId="191A8AC7" w14:textId="721EF8A9" w:rsidR="00262380" w:rsidRPr="00E12AF4" w:rsidRDefault="00E502BC" w:rsidP="00237642">
        <w:pPr>
          <w:pStyle w:val="Footer"/>
          <w:rPr>
            <w:rFonts w:cstheme="minorHAnsi"/>
            <w:sz w:val="18"/>
            <w:szCs w:val="18"/>
          </w:rPr>
        </w:pPr>
        <w:r>
          <w:rPr>
            <w:sz w:val="18"/>
            <w:szCs w:val="18"/>
          </w:rPr>
          <w:t xml:space="preserve">Conductive Glass Assembly </w:t>
        </w:r>
        <w:r w:rsidR="008B295A">
          <w:rPr>
            <w:sz w:val="18"/>
            <w:szCs w:val="18"/>
          </w:rPr>
          <w:t>High Voltage Measurement Test Record</w:t>
        </w:r>
        <w:r w:rsidR="00262380" w:rsidRPr="00E12AF4">
          <w:rPr>
            <w:rFonts w:cstheme="minorHAnsi"/>
            <w:sz w:val="18"/>
            <w:szCs w:val="18"/>
          </w:rPr>
          <w:tab/>
          <w:t>Confidential &amp; Proprietary</w:t>
        </w:r>
        <w:r w:rsidR="00262380" w:rsidRPr="00E12AF4">
          <w:rPr>
            <w:rFonts w:cstheme="minorHAnsi"/>
            <w:sz w:val="18"/>
            <w:szCs w:val="18"/>
          </w:rPr>
          <w:tab/>
          <w:t xml:space="preserve">  </w:t>
        </w:r>
      </w:p>
      <w:p w14:paraId="7F5E4939" w14:textId="6A2A8D27" w:rsidR="00C14F02" w:rsidRDefault="00262380" w:rsidP="00C14F02">
        <w:pPr>
          <w:pStyle w:val="Footer"/>
          <w:rPr>
            <w:rFonts w:cstheme="minorHAnsi"/>
            <w:sz w:val="18"/>
            <w:szCs w:val="18"/>
          </w:rPr>
        </w:pPr>
        <w:r>
          <w:rPr>
            <w:rFonts w:cstheme="minorHAnsi"/>
            <w:sz w:val="18"/>
            <w:szCs w:val="18"/>
          </w:rPr>
          <w:t xml:space="preserve">Document Number: </w:t>
        </w:r>
        <w:r w:rsidR="008B295A">
          <w:rPr>
            <w:rFonts w:cstheme="minorHAnsi"/>
            <w:sz w:val="18"/>
            <w:szCs w:val="18"/>
          </w:rPr>
          <w:t>QAF-018</w:t>
        </w:r>
        <w:r w:rsidR="00C14F02">
          <w:rPr>
            <w:rFonts w:cstheme="minorHAnsi"/>
            <w:sz w:val="18"/>
            <w:szCs w:val="18"/>
          </w:rPr>
          <w:tab/>
        </w:r>
        <w:r w:rsidR="00C14F02">
          <w:rPr>
            <w:rFonts w:cstheme="minorHAnsi"/>
            <w:sz w:val="18"/>
            <w:szCs w:val="18"/>
          </w:rPr>
          <w:tab/>
          <w:t xml:space="preserve">Page </w:t>
        </w:r>
        <w:r w:rsidR="00C14F02">
          <w:rPr>
            <w:rFonts w:cstheme="minorHAnsi"/>
            <w:sz w:val="18"/>
            <w:szCs w:val="18"/>
          </w:rPr>
          <w:fldChar w:fldCharType="begin"/>
        </w:r>
        <w:r w:rsidR="00C14F02">
          <w:rPr>
            <w:rFonts w:cstheme="minorHAnsi"/>
            <w:sz w:val="18"/>
            <w:szCs w:val="18"/>
          </w:rPr>
          <w:instrText xml:space="preserve"> PAGE   \* MERGEFORMAT </w:instrText>
        </w:r>
        <w:r w:rsidR="00C14F02">
          <w:rPr>
            <w:rFonts w:cstheme="minorHAnsi"/>
            <w:sz w:val="18"/>
            <w:szCs w:val="18"/>
          </w:rPr>
          <w:fldChar w:fldCharType="separate"/>
        </w:r>
        <w:r w:rsidR="008B295A">
          <w:rPr>
            <w:rFonts w:cstheme="minorHAnsi"/>
            <w:noProof/>
            <w:sz w:val="18"/>
            <w:szCs w:val="18"/>
          </w:rPr>
          <w:t>1</w:t>
        </w:r>
        <w:r w:rsidR="00C14F02">
          <w:rPr>
            <w:rFonts w:cstheme="minorHAnsi"/>
            <w:sz w:val="18"/>
            <w:szCs w:val="18"/>
          </w:rPr>
          <w:fldChar w:fldCharType="end"/>
        </w:r>
        <w:r w:rsidR="00C14F02">
          <w:rPr>
            <w:rFonts w:cstheme="minorHAnsi"/>
            <w:sz w:val="18"/>
            <w:szCs w:val="18"/>
          </w:rPr>
          <w:t xml:space="preserve"> of </w:t>
        </w:r>
        <w:r w:rsidR="00C14F02">
          <w:rPr>
            <w:rFonts w:cstheme="minorHAnsi"/>
            <w:sz w:val="18"/>
            <w:szCs w:val="18"/>
          </w:rPr>
          <w:fldChar w:fldCharType="begin"/>
        </w:r>
        <w:r w:rsidR="00C14F02">
          <w:rPr>
            <w:rFonts w:cstheme="minorHAnsi"/>
            <w:sz w:val="18"/>
            <w:szCs w:val="18"/>
          </w:rPr>
          <w:instrText xml:space="preserve"> NUMPAGES   \* MERGEFORMAT </w:instrText>
        </w:r>
        <w:r w:rsidR="00C14F02">
          <w:rPr>
            <w:rFonts w:cstheme="minorHAnsi"/>
            <w:sz w:val="18"/>
            <w:szCs w:val="18"/>
          </w:rPr>
          <w:fldChar w:fldCharType="separate"/>
        </w:r>
        <w:r w:rsidR="008B295A">
          <w:rPr>
            <w:rFonts w:cstheme="minorHAnsi"/>
            <w:noProof/>
            <w:sz w:val="18"/>
            <w:szCs w:val="18"/>
          </w:rPr>
          <w:t>1</w:t>
        </w:r>
        <w:r w:rsidR="00C14F02">
          <w:rPr>
            <w:rFonts w:cstheme="minorHAnsi"/>
            <w:sz w:val="18"/>
            <w:szCs w:val="18"/>
          </w:rPr>
          <w:fldChar w:fldCharType="end"/>
        </w:r>
      </w:p>
      <w:p w14:paraId="0FB963B8" w14:textId="5F2C1288" w:rsidR="00262380" w:rsidRPr="00420D09" w:rsidRDefault="00262380" w:rsidP="00E12AF4">
        <w:pPr>
          <w:pStyle w:val="Footer"/>
          <w:rPr>
            <w:rFonts w:cstheme="minorHAnsi"/>
            <w:sz w:val="18"/>
            <w:szCs w:val="18"/>
          </w:rPr>
        </w:pPr>
        <w:r>
          <w:rPr>
            <w:rFonts w:cstheme="minorHAnsi"/>
            <w:sz w:val="18"/>
            <w:szCs w:val="18"/>
          </w:rPr>
          <w:t>Revision: 000</w:t>
        </w:r>
        <w:r w:rsidRPr="00E12AF4">
          <w:rPr>
            <w:rFonts w:cstheme="minorHAnsi"/>
            <w:sz w:val="18"/>
            <w:szCs w:val="18"/>
          </w:rPr>
          <w:tab/>
        </w:r>
        <w:r w:rsidRPr="00E12AF4">
          <w:rPr>
            <w:rFonts w:cstheme="minorHAnsi"/>
            <w:sz w:val="18"/>
            <w:szCs w:val="18"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99CA26" w14:textId="77777777" w:rsidR="00FB6CE7" w:rsidRDefault="00FB6CE7" w:rsidP="00237642">
      <w:pPr>
        <w:spacing w:after="0" w:line="240" w:lineRule="auto"/>
      </w:pPr>
      <w:r>
        <w:separator/>
      </w:r>
    </w:p>
  </w:footnote>
  <w:footnote w:type="continuationSeparator" w:id="0">
    <w:p w14:paraId="63EC9306" w14:textId="77777777" w:rsidR="00FB6CE7" w:rsidRDefault="00FB6CE7" w:rsidP="00237642">
      <w:pPr>
        <w:spacing w:after="0" w:line="240" w:lineRule="auto"/>
      </w:pPr>
      <w:r>
        <w:continuationSeparator/>
      </w:r>
    </w:p>
  </w:footnote>
  <w:footnote w:type="continuationNotice" w:id="1">
    <w:p w14:paraId="46062324" w14:textId="77777777" w:rsidR="00FB6CE7" w:rsidRDefault="00FB6C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262380" w14:paraId="45388D36" w14:textId="77777777" w:rsidTr="002A4DDB">
      <w:tc>
        <w:tcPr>
          <w:tcW w:w="3798" w:type="dxa"/>
          <w:vAlign w:val="center"/>
        </w:tcPr>
        <w:p w14:paraId="5FEA2118" w14:textId="77777777" w:rsidR="00262380" w:rsidRDefault="00262380" w:rsidP="002A4DD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C686BAE" wp14:editId="3CF7C1DC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14:paraId="7046845E" w14:textId="2915D254" w:rsidR="008B295A" w:rsidRDefault="008B295A" w:rsidP="008B295A">
          <w:pPr>
            <w:pStyle w:val="Header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Conductive </w:t>
          </w:r>
          <w:r w:rsidR="00190A83">
            <w:rPr>
              <w:rFonts w:cstheme="minorHAnsi"/>
              <w:b/>
              <w:sz w:val="28"/>
              <w:szCs w:val="28"/>
            </w:rPr>
            <w:t xml:space="preserve">Glass Assembly </w:t>
          </w:r>
          <w:r>
            <w:rPr>
              <w:rFonts w:cstheme="minorHAnsi"/>
              <w:b/>
              <w:sz w:val="28"/>
              <w:szCs w:val="28"/>
            </w:rPr>
            <w:t>High Voltage</w:t>
          </w:r>
        </w:p>
        <w:p w14:paraId="0D81BCE6" w14:textId="5C50F6B8" w:rsidR="00262380" w:rsidRPr="008540C1" w:rsidRDefault="008B295A" w:rsidP="008B295A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 Measurement Test</w:t>
          </w:r>
          <w:r w:rsidR="00190A83">
            <w:rPr>
              <w:rFonts w:cstheme="minorHAnsi"/>
              <w:b/>
              <w:sz w:val="28"/>
              <w:szCs w:val="28"/>
            </w:rPr>
            <w:t xml:space="preserve"> Record</w:t>
          </w:r>
        </w:p>
      </w:tc>
    </w:tr>
  </w:tbl>
  <w:p w14:paraId="258E194D" w14:textId="77777777" w:rsidR="00262380" w:rsidRDefault="00262380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8C1ED15C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00000005"/>
    <w:multiLevelType w:val="multilevel"/>
    <w:tmpl w:val="00000005"/>
    <w:lvl w:ilvl="0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</w:abstractNum>
  <w:abstractNum w:abstractNumId="2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4860D1E"/>
    <w:multiLevelType w:val="multilevel"/>
    <w:tmpl w:val="549421A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51D2308"/>
    <w:multiLevelType w:val="hybridMultilevel"/>
    <w:tmpl w:val="470061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C1D50"/>
    <w:multiLevelType w:val="multilevel"/>
    <w:tmpl w:val="29CA9FD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8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3D7A2A12"/>
    <w:multiLevelType w:val="multilevel"/>
    <w:tmpl w:val="09C64A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3E3401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BAD5F31"/>
    <w:multiLevelType w:val="hybridMultilevel"/>
    <w:tmpl w:val="A882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3C3201"/>
    <w:multiLevelType w:val="hybridMultilevel"/>
    <w:tmpl w:val="F7C046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5D5C4AB1"/>
    <w:multiLevelType w:val="multilevel"/>
    <w:tmpl w:val="25F0E78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5DD45ABB"/>
    <w:multiLevelType w:val="multilevel"/>
    <w:tmpl w:val="09C64A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0"/>
  </w:num>
  <w:num w:numId="5">
    <w:abstractNumId w:val="7"/>
  </w:num>
  <w:num w:numId="6">
    <w:abstractNumId w:val="13"/>
  </w:num>
  <w:num w:numId="7">
    <w:abstractNumId w:val="8"/>
  </w:num>
  <w:num w:numId="8">
    <w:abstractNumId w:val="4"/>
  </w:num>
  <w:num w:numId="9">
    <w:abstractNumId w:val="11"/>
  </w:num>
  <w:num w:numId="10">
    <w:abstractNumId w:val="9"/>
  </w:num>
  <w:num w:numId="11">
    <w:abstractNumId w:val="12"/>
  </w:num>
  <w:num w:numId="12">
    <w:abstractNumId w:val="0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0586D"/>
    <w:rsid w:val="000102AE"/>
    <w:rsid w:val="000174E7"/>
    <w:rsid w:val="00021DD2"/>
    <w:rsid w:val="00024238"/>
    <w:rsid w:val="00025261"/>
    <w:rsid w:val="00041425"/>
    <w:rsid w:val="00054FA4"/>
    <w:rsid w:val="0005668A"/>
    <w:rsid w:val="00062CC8"/>
    <w:rsid w:val="00062DE1"/>
    <w:rsid w:val="000704B8"/>
    <w:rsid w:val="000718C9"/>
    <w:rsid w:val="00080866"/>
    <w:rsid w:val="00085CD0"/>
    <w:rsid w:val="00090329"/>
    <w:rsid w:val="00094EDA"/>
    <w:rsid w:val="00096004"/>
    <w:rsid w:val="000A4A27"/>
    <w:rsid w:val="000A6A50"/>
    <w:rsid w:val="000A7329"/>
    <w:rsid w:val="000B01F5"/>
    <w:rsid w:val="000B3A70"/>
    <w:rsid w:val="000B5CA7"/>
    <w:rsid w:val="000B7CE1"/>
    <w:rsid w:val="000C03CE"/>
    <w:rsid w:val="000C7196"/>
    <w:rsid w:val="000D4C15"/>
    <w:rsid w:val="000E2529"/>
    <w:rsid w:val="000E7FB3"/>
    <w:rsid w:val="000F7874"/>
    <w:rsid w:val="000F7F65"/>
    <w:rsid w:val="00104DEA"/>
    <w:rsid w:val="00110D6F"/>
    <w:rsid w:val="00111BB9"/>
    <w:rsid w:val="001134EF"/>
    <w:rsid w:val="001361A6"/>
    <w:rsid w:val="00150D94"/>
    <w:rsid w:val="00166ECC"/>
    <w:rsid w:val="00174490"/>
    <w:rsid w:val="00182950"/>
    <w:rsid w:val="00190A83"/>
    <w:rsid w:val="00196997"/>
    <w:rsid w:val="001B51FB"/>
    <w:rsid w:val="001B64F5"/>
    <w:rsid w:val="001C2BF9"/>
    <w:rsid w:val="001C6B70"/>
    <w:rsid w:val="001C6CA4"/>
    <w:rsid w:val="001D04F8"/>
    <w:rsid w:val="001D7737"/>
    <w:rsid w:val="001E1254"/>
    <w:rsid w:val="001E740E"/>
    <w:rsid w:val="001F29F1"/>
    <w:rsid w:val="001F320C"/>
    <w:rsid w:val="001F67CD"/>
    <w:rsid w:val="001F77E6"/>
    <w:rsid w:val="002052E1"/>
    <w:rsid w:val="00206B81"/>
    <w:rsid w:val="002233FC"/>
    <w:rsid w:val="0023649B"/>
    <w:rsid w:val="00236D4A"/>
    <w:rsid w:val="00237642"/>
    <w:rsid w:val="0024115F"/>
    <w:rsid w:val="00256E3C"/>
    <w:rsid w:val="002570CB"/>
    <w:rsid w:val="00262380"/>
    <w:rsid w:val="00263B6C"/>
    <w:rsid w:val="00293836"/>
    <w:rsid w:val="002963D5"/>
    <w:rsid w:val="00296AD1"/>
    <w:rsid w:val="002A4DDB"/>
    <w:rsid w:val="002B3457"/>
    <w:rsid w:val="002B5884"/>
    <w:rsid w:val="002C12FE"/>
    <w:rsid w:val="002C39CA"/>
    <w:rsid w:val="002C68DC"/>
    <w:rsid w:val="002D425C"/>
    <w:rsid w:val="002D4F7E"/>
    <w:rsid w:val="002E2529"/>
    <w:rsid w:val="002E5C3B"/>
    <w:rsid w:val="002F20ED"/>
    <w:rsid w:val="003072F1"/>
    <w:rsid w:val="00311153"/>
    <w:rsid w:val="003219C3"/>
    <w:rsid w:val="00322E5B"/>
    <w:rsid w:val="003268C8"/>
    <w:rsid w:val="00326FA7"/>
    <w:rsid w:val="003315EE"/>
    <w:rsid w:val="0033346B"/>
    <w:rsid w:val="0034040D"/>
    <w:rsid w:val="00342BF7"/>
    <w:rsid w:val="00353399"/>
    <w:rsid w:val="003700FD"/>
    <w:rsid w:val="003739A2"/>
    <w:rsid w:val="00373D54"/>
    <w:rsid w:val="00375F60"/>
    <w:rsid w:val="00385EBD"/>
    <w:rsid w:val="00395B81"/>
    <w:rsid w:val="003A1B14"/>
    <w:rsid w:val="003A3C3F"/>
    <w:rsid w:val="003B6DAD"/>
    <w:rsid w:val="003B7D77"/>
    <w:rsid w:val="003C35F5"/>
    <w:rsid w:val="003C6C2E"/>
    <w:rsid w:val="003C771E"/>
    <w:rsid w:val="003D050D"/>
    <w:rsid w:val="003D4B6D"/>
    <w:rsid w:val="003E058A"/>
    <w:rsid w:val="003F631B"/>
    <w:rsid w:val="00410E16"/>
    <w:rsid w:val="00413054"/>
    <w:rsid w:val="00420D09"/>
    <w:rsid w:val="00440285"/>
    <w:rsid w:val="00443C39"/>
    <w:rsid w:val="00444588"/>
    <w:rsid w:val="00453BA8"/>
    <w:rsid w:val="00454A1F"/>
    <w:rsid w:val="00457EA0"/>
    <w:rsid w:val="00461527"/>
    <w:rsid w:val="0047231C"/>
    <w:rsid w:val="004800BC"/>
    <w:rsid w:val="004804CD"/>
    <w:rsid w:val="00497D50"/>
    <w:rsid w:val="004A3525"/>
    <w:rsid w:val="004A6109"/>
    <w:rsid w:val="004A7D5E"/>
    <w:rsid w:val="004B0AB4"/>
    <w:rsid w:val="004C269B"/>
    <w:rsid w:val="004C3DC8"/>
    <w:rsid w:val="004C65C6"/>
    <w:rsid w:val="004D14CA"/>
    <w:rsid w:val="004D1FA4"/>
    <w:rsid w:val="004D6AA5"/>
    <w:rsid w:val="004F5850"/>
    <w:rsid w:val="004F61B9"/>
    <w:rsid w:val="004F6B0B"/>
    <w:rsid w:val="00506FB4"/>
    <w:rsid w:val="005312F1"/>
    <w:rsid w:val="0054671C"/>
    <w:rsid w:val="00560818"/>
    <w:rsid w:val="005652DF"/>
    <w:rsid w:val="00567883"/>
    <w:rsid w:val="00571E0C"/>
    <w:rsid w:val="00577AD5"/>
    <w:rsid w:val="00581C11"/>
    <w:rsid w:val="005868EA"/>
    <w:rsid w:val="005A3F87"/>
    <w:rsid w:val="005A5EF1"/>
    <w:rsid w:val="005C61FE"/>
    <w:rsid w:val="005D1C76"/>
    <w:rsid w:val="005D6ECD"/>
    <w:rsid w:val="005F0F3F"/>
    <w:rsid w:val="006215D2"/>
    <w:rsid w:val="00630760"/>
    <w:rsid w:val="00640801"/>
    <w:rsid w:val="00645049"/>
    <w:rsid w:val="00646213"/>
    <w:rsid w:val="006503CB"/>
    <w:rsid w:val="0065054B"/>
    <w:rsid w:val="006649FE"/>
    <w:rsid w:val="00672229"/>
    <w:rsid w:val="006723EC"/>
    <w:rsid w:val="00696815"/>
    <w:rsid w:val="006A3BC1"/>
    <w:rsid w:val="006B4DA6"/>
    <w:rsid w:val="006D0123"/>
    <w:rsid w:val="006F58F6"/>
    <w:rsid w:val="00714DF0"/>
    <w:rsid w:val="00715327"/>
    <w:rsid w:val="00715A12"/>
    <w:rsid w:val="007351EE"/>
    <w:rsid w:val="00737180"/>
    <w:rsid w:val="007509A4"/>
    <w:rsid w:val="00771EC2"/>
    <w:rsid w:val="00773880"/>
    <w:rsid w:val="007812C3"/>
    <w:rsid w:val="00786868"/>
    <w:rsid w:val="0079182F"/>
    <w:rsid w:val="007C42EE"/>
    <w:rsid w:val="007C6033"/>
    <w:rsid w:val="007D2725"/>
    <w:rsid w:val="007D67C0"/>
    <w:rsid w:val="007E2FB0"/>
    <w:rsid w:val="007F57AB"/>
    <w:rsid w:val="00803500"/>
    <w:rsid w:val="008056C7"/>
    <w:rsid w:val="00805EA1"/>
    <w:rsid w:val="008168DE"/>
    <w:rsid w:val="00816C22"/>
    <w:rsid w:val="00822194"/>
    <w:rsid w:val="00827438"/>
    <w:rsid w:val="00833E32"/>
    <w:rsid w:val="0086096D"/>
    <w:rsid w:val="00871349"/>
    <w:rsid w:val="00872565"/>
    <w:rsid w:val="00880D50"/>
    <w:rsid w:val="00883BD7"/>
    <w:rsid w:val="00883EA2"/>
    <w:rsid w:val="00885203"/>
    <w:rsid w:val="00896522"/>
    <w:rsid w:val="008A56C2"/>
    <w:rsid w:val="008B17A8"/>
    <w:rsid w:val="008B1EA7"/>
    <w:rsid w:val="008B295A"/>
    <w:rsid w:val="008B3B84"/>
    <w:rsid w:val="008C0EF1"/>
    <w:rsid w:val="008C4CAB"/>
    <w:rsid w:val="008D4E8F"/>
    <w:rsid w:val="008D687A"/>
    <w:rsid w:val="008E310A"/>
    <w:rsid w:val="008F1460"/>
    <w:rsid w:val="008F4500"/>
    <w:rsid w:val="00903C58"/>
    <w:rsid w:val="0090462C"/>
    <w:rsid w:val="00904F44"/>
    <w:rsid w:val="00911B86"/>
    <w:rsid w:val="00921032"/>
    <w:rsid w:val="00921ECD"/>
    <w:rsid w:val="00942DA4"/>
    <w:rsid w:val="009500A7"/>
    <w:rsid w:val="00954C4E"/>
    <w:rsid w:val="00955CDD"/>
    <w:rsid w:val="00993365"/>
    <w:rsid w:val="00997E59"/>
    <w:rsid w:val="009A609F"/>
    <w:rsid w:val="009C3FC3"/>
    <w:rsid w:val="009E0553"/>
    <w:rsid w:val="009E05EF"/>
    <w:rsid w:val="009F5FED"/>
    <w:rsid w:val="00A004B4"/>
    <w:rsid w:val="00A05881"/>
    <w:rsid w:val="00A12642"/>
    <w:rsid w:val="00A12863"/>
    <w:rsid w:val="00A24EF5"/>
    <w:rsid w:val="00A26615"/>
    <w:rsid w:val="00A30338"/>
    <w:rsid w:val="00A359D2"/>
    <w:rsid w:val="00A3606E"/>
    <w:rsid w:val="00A573ED"/>
    <w:rsid w:val="00A61BD9"/>
    <w:rsid w:val="00A66F16"/>
    <w:rsid w:val="00A77DCE"/>
    <w:rsid w:val="00A87B7B"/>
    <w:rsid w:val="00A95C7A"/>
    <w:rsid w:val="00A979A2"/>
    <w:rsid w:val="00AA20D8"/>
    <w:rsid w:val="00AA2CF9"/>
    <w:rsid w:val="00AB27BE"/>
    <w:rsid w:val="00AB61AF"/>
    <w:rsid w:val="00AB68BC"/>
    <w:rsid w:val="00AC0F0B"/>
    <w:rsid w:val="00AC213E"/>
    <w:rsid w:val="00AC5853"/>
    <w:rsid w:val="00AD022C"/>
    <w:rsid w:val="00AD4EE7"/>
    <w:rsid w:val="00AE5E88"/>
    <w:rsid w:val="00AF0428"/>
    <w:rsid w:val="00AF6D93"/>
    <w:rsid w:val="00B02617"/>
    <w:rsid w:val="00B10023"/>
    <w:rsid w:val="00B272A7"/>
    <w:rsid w:val="00B3063B"/>
    <w:rsid w:val="00B32813"/>
    <w:rsid w:val="00B338D0"/>
    <w:rsid w:val="00B4296D"/>
    <w:rsid w:val="00B42C3C"/>
    <w:rsid w:val="00B42F05"/>
    <w:rsid w:val="00B518DA"/>
    <w:rsid w:val="00B52D6E"/>
    <w:rsid w:val="00B6274D"/>
    <w:rsid w:val="00B67378"/>
    <w:rsid w:val="00B675BE"/>
    <w:rsid w:val="00B71880"/>
    <w:rsid w:val="00B730CC"/>
    <w:rsid w:val="00B768F8"/>
    <w:rsid w:val="00B80ED9"/>
    <w:rsid w:val="00B816E5"/>
    <w:rsid w:val="00B90D79"/>
    <w:rsid w:val="00BB0742"/>
    <w:rsid w:val="00BB698E"/>
    <w:rsid w:val="00BC4EF3"/>
    <w:rsid w:val="00BE118B"/>
    <w:rsid w:val="00C14F02"/>
    <w:rsid w:val="00C16367"/>
    <w:rsid w:val="00C24B86"/>
    <w:rsid w:val="00C3598F"/>
    <w:rsid w:val="00C51425"/>
    <w:rsid w:val="00C6108B"/>
    <w:rsid w:val="00C6290F"/>
    <w:rsid w:val="00C67B22"/>
    <w:rsid w:val="00C828AD"/>
    <w:rsid w:val="00C85543"/>
    <w:rsid w:val="00C93C64"/>
    <w:rsid w:val="00C95660"/>
    <w:rsid w:val="00CA2441"/>
    <w:rsid w:val="00CA27BD"/>
    <w:rsid w:val="00CA3F53"/>
    <w:rsid w:val="00CC631F"/>
    <w:rsid w:val="00CC6770"/>
    <w:rsid w:val="00CD4DA7"/>
    <w:rsid w:val="00CE21AD"/>
    <w:rsid w:val="00CE33C8"/>
    <w:rsid w:val="00CE54AE"/>
    <w:rsid w:val="00CF465A"/>
    <w:rsid w:val="00CF4E90"/>
    <w:rsid w:val="00D02DA8"/>
    <w:rsid w:val="00D06C66"/>
    <w:rsid w:val="00D10280"/>
    <w:rsid w:val="00D120BB"/>
    <w:rsid w:val="00D17C4A"/>
    <w:rsid w:val="00D242B2"/>
    <w:rsid w:val="00D26A98"/>
    <w:rsid w:val="00D31546"/>
    <w:rsid w:val="00D35445"/>
    <w:rsid w:val="00D5519D"/>
    <w:rsid w:val="00D55A52"/>
    <w:rsid w:val="00D73CAC"/>
    <w:rsid w:val="00D73CBF"/>
    <w:rsid w:val="00D775B0"/>
    <w:rsid w:val="00D816E0"/>
    <w:rsid w:val="00D83823"/>
    <w:rsid w:val="00D85673"/>
    <w:rsid w:val="00D9040F"/>
    <w:rsid w:val="00D9569B"/>
    <w:rsid w:val="00DB20A3"/>
    <w:rsid w:val="00DE1F89"/>
    <w:rsid w:val="00DE3029"/>
    <w:rsid w:val="00DF21B9"/>
    <w:rsid w:val="00E037C0"/>
    <w:rsid w:val="00E03BBA"/>
    <w:rsid w:val="00E0786A"/>
    <w:rsid w:val="00E07A4C"/>
    <w:rsid w:val="00E12AF4"/>
    <w:rsid w:val="00E13808"/>
    <w:rsid w:val="00E17C4F"/>
    <w:rsid w:val="00E21475"/>
    <w:rsid w:val="00E21BF0"/>
    <w:rsid w:val="00E44AED"/>
    <w:rsid w:val="00E502BC"/>
    <w:rsid w:val="00E51F4B"/>
    <w:rsid w:val="00E575D7"/>
    <w:rsid w:val="00E63D05"/>
    <w:rsid w:val="00E708EF"/>
    <w:rsid w:val="00E71FBD"/>
    <w:rsid w:val="00E73AB1"/>
    <w:rsid w:val="00E840F6"/>
    <w:rsid w:val="00E90C22"/>
    <w:rsid w:val="00EA6112"/>
    <w:rsid w:val="00EC2FBC"/>
    <w:rsid w:val="00ED020E"/>
    <w:rsid w:val="00ED3491"/>
    <w:rsid w:val="00EF11D5"/>
    <w:rsid w:val="00EF5FBA"/>
    <w:rsid w:val="00F26926"/>
    <w:rsid w:val="00F3278F"/>
    <w:rsid w:val="00F43D77"/>
    <w:rsid w:val="00F5211C"/>
    <w:rsid w:val="00F60087"/>
    <w:rsid w:val="00F632C9"/>
    <w:rsid w:val="00F64C42"/>
    <w:rsid w:val="00F717A1"/>
    <w:rsid w:val="00F77A24"/>
    <w:rsid w:val="00F8058D"/>
    <w:rsid w:val="00F931E2"/>
    <w:rsid w:val="00FA13A1"/>
    <w:rsid w:val="00FA2492"/>
    <w:rsid w:val="00FB6CE7"/>
    <w:rsid w:val="00FC52D4"/>
    <w:rsid w:val="00FD28FD"/>
    <w:rsid w:val="00FF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WW8Num2z1">
    <w:name w:val="WW8Num2z1"/>
    <w:rsid w:val="00262380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rsid w:val="00B306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4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F4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4F4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WW8Num2z1">
    <w:name w:val="WW8Num2z1"/>
    <w:rsid w:val="00262380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rsid w:val="00B306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4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F4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04F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1EFD8-B556-475D-A210-68CC290827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836AE7-90E9-4F88-9166-FC12DC8E9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21CA7637</Template>
  <TotalTime>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EPICUser</dc:creator>
  <cp:lastModifiedBy>Andrea Miller</cp:lastModifiedBy>
  <cp:revision>3</cp:revision>
  <cp:lastPrinted>2012-05-18T20:52:00Z</cp:lastPrinted>
  <dcterms:created xsi:type="dcterms:W3CDTF">2013-02-20T22:31:00Z</dcterms:created>
  <dcterms:modified xsi:type="dcterms:W3CDTF">2013-02-20T22:38:00Z</dcterms:modified>
</cp:coreProperties>
</file>