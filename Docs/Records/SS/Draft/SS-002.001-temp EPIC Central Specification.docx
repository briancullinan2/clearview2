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45B" w:rsidRPr="007D5D8E" w:rsidRDefault="00FB329C" w:rsidP="00BB145B">
      <w:pPr>
        <w:pStyle w:val="Heading-Revision"/>
      </w:pPr>
      <w:bookmarkStart w:id="0" w:name="_GoBack"/>
      <w:bookmarkEnd w:id="0"/>
      <w:r w:rsidRPr="007D5D8E">
        <w:t>Originator</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916"/>
        <w:gridCol w:w="2875"/>
        <w:gridCol w:w="3354"/>
        <w:gridCol w:w="1437"/>
      </w:tblGrid>
      <w:tr w:rsidR="00BB145B" w:rsidTr="00DE1051">
        <w:trPr>
          <w:cantSplit/>
        </w:trPr>
        <w:tc>
          <w:tcPr>
            <w:tcW w:w="10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 xml:space="preserve">Name </w:t>
            </w:r>
          </w:p>
        </w:tc>
        <w:tc>
          <w:tcPr>
            <w:tcW w:w="15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Job Title</w:t>
            </w:r>
          </w:p>
        </w:tc>
        <w:tc>
          <w:tcPr>
            <w:tcW w:w="175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Signature</w:t>
            </w:r>
          </w:p>
        </w:tc>
        <w:tc>
          <w:tcPr>
            <w:tcW w:w="0" w:type="auto"/>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Date</w:t>
            </w:r>
          </w:p>
        </w:tc>
      </w:tr>
      <w:tr w:rsidR="00BB145B" w:rsidTr="00DE1051">
        <w:trPr>
          <w:cantSplit/>
          <w:trHeight w:val="720"/>
        </w:trPr>
        <w:tc>
          <w:tcPr>
            <w:tcW w:w="1000" w:type="pct"/>
            <w:tcBorders>
              <w:top w:val="single" w:sz="4" w:space="0" w:color="auto"/>
              <w:left w:val="single" w:sz="4" w:space="0" w:color="auto"/>
              <w:bottom w:val="single" w:sz="4" w:space="0" w:color="auto"/>
              <w:right w:val="single" w:sz="4" w:space="0" w:color="auto"/>
            </w:tcBorders>
            <w:hideMark/>
          </w:tcPr>
          <w:p w:rsidR="00BB145B" w:rsidRPr="007D5D8E" w:rsidRDefault="001118CE" w:rsidP="00BB145B">
            <w:pPr>
              <w:pStyle w:val="BodyText"/>
            </w:pPr>
            <w:r>
              <w:t>&lt;author’s name&gt;</w:t>
            </w:r>
          </w:p>
        </w:tc>
        <w:tc>
          <w:tcPr>
            <w:tcW w:w="1500" w:type="pct"/>
            <w:tcBorders>
              <w:top w:val="single" w:sz="4" w:space="0" w:color="auto"/>
              <w:left w:val="single" w:sz="4" w:space="0" w:color="auto"/>
              <w:bottom w:val="single" w:sz="4" w:space="0" w:color="auto"/>
              <w:right w:val="single" w:sz="4" w:space="0" w:color="auto"/>
            </w:tcBorders>
            <w:hideMark/>
          </w:tcPr>
          <w:p w:rsidR="00BB145B" w:rsidRPr="007D5D8E" w:rsidRDefault="001118CE" w:rsidP="00BB145B">
            <w:pPr>
              <w:pStyle w:val="BodyText"/>
            </w:pPr>
            <w:r>
              <w:t>&lt;author’s title&gt;</w:t>
            </w:r>
          </w:p>
        </w:tc>
        <w:tc>
          <w:tcPr>
            <w:tcW w:w="1750" w:type="pct"/>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r>
    </w:tbl>
    <w:p w:rsidR="00BB145B" w:rsidRPr="007D5D8E" w:rsidRDefault="00BB145B" w:rsidP="00FB329C">
      <w:pPr>
        <w:pStyle w:val="Heading-Revision"/>
      </w:pPr>
      <w:bookmarkStart w:id="1" w:name="_Toc32798431"/>
      <w:r w:rsidRPr="007D5D8E">
        <w:t>Approvals</w:t>
      </w:r>
      <w:bookmarkEnd w:id="1"/>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916"/>
        <w:gridCol w:w="2875"/>
        <w:gridCol w:w="3354"/>
        <w:gridCol w:w="1437"/>
      </w:tblGrid>
      <w:tr w:rsidR="00BB145B" w:rsidTr="00DE1051">
        <w:trPr>
          <w:cantSplit/>
        </w:trPr>
        <w:tc>
          <w:tcPr>
            <w:tcW w:w="10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 xml:space="preserve">Name </w:t>
            </w:r>
          </w:p>
        </w:tc>
        <w:tc>
          <w:tcPr>
            <w:tcW w:w="15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Job Title</w:t>
            </w:r>
          </w:p>
        </w:tc>
        <w:tc>
          <w:tcPr>
            <w:tcW w:w="175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Signature</w:t>
            </w:r>
          </w:p>
        </w:tc>
        <w:tc>
          <w:tcPr>
            <w:tcW w:w="0" w:type="auto"/>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Date</w:t>
            </w:r>
          </w:p>
        </w:tc>
      </w:tr>
      <w:tr w:rsidR="00BB145B" w:rsidTr="00DE1051">
        <w:trPr>
          <w:cantSplit/>
          <w:trHeight w:val="720"/>
        </w:trPr>
        <w:tc>
          <w:tcPr>
            <w:tcW w:w="10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Scott Pletzer</w:t>
            </w:r>
          </w:p>
        </w:tc>
        <w:tc>
          <w:tcPr>
            <w:tcW w:w="15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Director of Quality &amp; Program Management</w:t>
            </w:r>
          </w:p>
        </w:tc>
        <w:tc>
          <w:tcPr>
            <w:tcW w:w="1750" w:type="pct"/>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r>
      <w:tr w:rsidR="00BB145B" w:rsidTr="00DE1051">
        <w:trPr>
          <w:cantSplit/>
          <w:trHeight w:val="720"/>
        </w:trPr>
        <w:tc>
          <w:tcPr>
            <w:tcW w:w="10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Andrew Mason</w:t>
            </w:r>
          </w:p>
        </w:tc>
        <w:tc>
          <w:tcPr>
            <w:tcW w:w="15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Chief Technology Officer</w:t>
            </w:r>
          </w:p>
        </w:tc>
        <w:tc>
          <w:tcPr>
            <w:tcW w:w="1750" w:type="pct"/>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r>
    </w:tbl>
    <w:p w:rsidR="00BB145B" w:rsidRPr="007D5D8E" w:rsidRDefault="00BB145B" w:rsidP="00FB329C">
      <w:pPr>
        <w:pStyle w:val="Heading-Revision"/>
      </w:pPr>
      <w:r w:rsidRPr="007D5D8E">
        <w:t>Revision</w:t>
      </w:r>
      <w:r w:rsidR="00FB329C" w:rsidRPr="007D5D8E">
        <w:t xml:space="preserve"> </w:t>
      </w:r>
      <w:r w:rsidRPr="007D5D8E">
        <w:t>History</w:t>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1087"/>
        <w:gridCol w:w="1620"/>
        <w:gridCol w:w="5393"/>
        <w:gridCol w:w="1440"/>
      </w:tblGrid>
      <w:tr w:rsidR="00BB145B" w:rsidTr="00DE1051">
        <w:trPr>
          <w:cantSplit/>
          <w:tblHeader/>
        </w:trPr>
        <w:tc>
          <w:tcPr>
            <w:tcW w:w="1087"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 Date</w:t>
            </w:r>
          </w:p>
        </w:tc>
        <w:tc>
          <w:tcPr>
            <w:tcW w:w="5393"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Revised By</w:t>
            </w:r>
          </w:p>
        </w:tc>
      </w:tr>
      <w:tr w:rsidR="00BB145B" w:rsidTr="00DE1051">
        <w:trPr>
          <w:cantSplit/>
        </w:trPr>
        <w:tc>
          <w:tcPr>
            <w:tcW w:w="1087"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BB145B" w:rsidP="00BB145B">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3623BE" w:rsidP="003623BE">
            <w:pPr>
              <w:pStyle w:val="BodyText"/>
            </w:pPr>
            <w:r>
              <w:t>04</w:t>
            </w:r>
            <w:r w:rsidR="001118CE">
              <w:t>-</w:t>
            </w:r>
            <w:r>
              <w:t>Sep</w:t>
            </w:r>
            <w:r w:rsidR="003D3014">
              <w:t>-</w:t>
            </w:r>
            <w:r w:rsidR="00BB145B" w:rsidRPr="007D5D8E">
              <w:t>12</w:t>
            </w:r>
          </w:p>
        </w:tc>
        <w:tc>
          <w:tcPr>
            <w:tcW w:w="5393"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BB145B" w:rsidP="00BB145B">
            <w:pPr>
              <w:pStyle w:val="BodyText"/>
            </w:pPr>
            <w:r w:rsidRPr="007D5D8E">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3623BE" w:rsidP="003623BE">
            <w:pPr>
              <w:pStyle w:val="BodyText"/>
            </w:pPr>
            <w:r>
              <w:t>&lt;name&gt;</w:t>
            </w:r>
          </w:p>
        </w:tc>
      </w:tr>
    </w:tbl>
    <w:p w:rsidR="00BB145B" w:rsidRPr="007D5D8E" w:rsidRDefault="00BB145B" w:rsidP="00BB145B">
      <w:pPr>
        <w:pStyle w:val="ListParagraph"/>
        <w:spacing w:after="0"/>
        <w:ind w:left="360"/>
      </w:pPr>
    </w:p>
    <w:p w:rsidR="0092652B" w:rsidRPr="007D5D8E" w:rsidRDefault="00FC73C6" w:rsidP="00BB145B">
      <w:pPr>
        <w:pStyle w:val="Heading1"/>
        <w:pageBreakBefore/>
      </w:pPr>
      <w:r w:rsidRPr="007D5D8E">
        <w:lastRenderedPageBreak/>
        <w:t>Purpose</w:t>
      </w:r>
    </w:p>
    <w:p w:rsidR="00C36B95" w:rsidRPr="007D5D8E" w:rsidRDefault="00C36B95" w:rsidP="0042795C">
      <w:pPr>
        <w:pStyle w:val="BodyText"/>
      </w:pPr>
      <w:r w:rsidRPr="007D5D8E">
        <w:t xml:space="preserve">The purpose of this document is to </w:t>
      </w:r>
      <w:r w:rsidR="000F7102">
        <w:t>…</w:t>
      </w:r>
    </w:p>
    <w:p w:rsidR="00C36B95" w:rsidRPr="007D5D8E" w:rsidRDefault="000F7102" w:rsidP="00520778">
      <w:pPr>
        <w:pStyle w:val="ListBullet"/>
      </w:pPr>
      <w:r>
        <w:t>…</w:t>
      </w:r>
    </w:p>
    <w:p w:rsidR="00FC73C6" w:rsidRPr="007D5D8E" w:rsidRDefault="00FC73C6" w:rsidP="00FC73C6">
      <w:pPr>
        <w:pStyle w:val="Heading1"/>
      </w:pPr>
      <w:r w:rsidRPr="007D5D8E">
        <w:t>Scope</w:t>
      </w:r>
    </w:p>
    <w:p w:rsidR="00C36B95" w:rsidRPr="007D5D8E" w:rsidRDefault="00C36B95" w:rsidP="00FC73C6">
      <w:pPr>
        <w:pStyle w:val="BodyText"/>
      </w:pPr>
      <w:r w:rsidRPr="007D5D8E">
        <w:t>The scope</w:t>
      </w:r>
      <w:r w:rsidR="002E2835" w:rsidRPr="007D5D8E">
        <w:t xml:space="preserve"> of this document</w:t>
      </w:r>
      <w:r w:rsidRPr="007D5D8E">
        <w:t xml:space="preserve"> consists of the </w:t>
      </w:r>
      <w:r w:rsidR="000F7102">
        <w:t>…</w:t>
      </w:r>
    </w:p>
    <w:p w:rsidR="00C36B95" w:rsidRDefault="00FC73C6" w:rsidP="00FC73C6">
      <w:pPr>
        <w:pStyle w:val="Heading1"/>
      </w:pPr>
      <w:r w:rsidRPr="007D5D8E">
        <w:t>Definitions</w:t>
      </w:r>
    </w:p>
    <w:p w:rsidR="001B579B" w:rsidRPr="001B579B" w:rsidRDefault="001B579B" w:rsidP="001B579B">
      <w:pPr>
        <w:pStyle w:val="BodyText"/>
      </w:pPr>
      <w:r>
        <w:t>Throughout this specification documents references are made to the following documents and terms.</w:t>
      </w:r>
    </w:p>
    <w:p w:rsidR="001B579B" w:rsidRPr="001B579B" w:rsidRDefault="001B579B" w:rsidP="001B579B">
      <w:pPr>
        <w:pStyle w:val="Heading2"/>
      </w:pPr>
      <w:r>
        <w:t>References</w:t>
      </w:r>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1B579B" w:rsidRPr="00CE4CA4" w:rsidTr="001747FC">
        <w:trPr>
          <w:cantSplit/>
        </w:trPr>
        <w:tc>
          <w:tcPr>
            <w:tcW w:w="2597" w:type="dxa"/>
          </w:tcPr>
          <w:p w:rsidR="001B579B" w:rsidRPr="007D5D8E" w:rsidRDefault="001B579B" w:rsidP="001747FC">
            <w:pPr>
              <w:pStyle w:val="BodyText"/>
            </w:pPr>
            <w:r>
              <w:t>SR-XXX</w:t>
            </w:r>
          </w:p>
        </w:tc>
        <w:tc>
          <w:tcPr>
            <w:tcW w:w="6950" w:type="dxa"/>
          </w:tcPr>
          <w:p w:rsidR="001B579B" w:rsidRPr="007D5D8E" w:rsidRDefault="001B579B" w:rsidP="001747FC">
            <w:pPr>
              <w:pStyle w:val="BodyText"/>
            </w:pPr>
            <w:r>
              <w:t>&lt;title of requirements document&gt;</w:t>
            </w:r>
          </w:p>
        </w:tc>
      </w:tr>
      <w:tr w:rsidR="001B579B" w:rsidRPr="00CE4CA4" w:rsidTr="001747FC">
        <w:trPr>
          <w:cantSplit/>
        </w:trPr>
        <w:tc>
          <w:tcPr>
            <w:tcW w:w="2597" w:type="dxa"/>
          </w:tcPr>
          <w:p w:rsidR="001B579B" w:rsidRDefault="001B579B" w:rsidP="001747FC">
            <w:pPr>
              <w:pStyle w:val="BodyText"/>
            </w:pPr>
            <w:r>
              <w:t>&lt;web link&gt;</w:t>
            </w:r>
          </w:p>
        </w:tc>
        <w:tc>
          <w:tcPr>
            <w:tcW w:w="6950" w:type="dxa"/>
          </w:tcPr>
          <w:p w:rsidR="001B579B" w:rsidRDefault="001B579B" w:rsidP="001747FC">
            <w:pPr>
              <w:pStyle w:val="BodyText"/>
            </w:pPr>
            <w:r>
              <w:t>&lt;title of external document/web page&gt;</w:t>
            </w:r>
          </w:p>
        </w:tc>
      </w:tr>
    </w:tbl>
    <w:p w:rsidR="001B579B" w:rsidRPr="001B579B" w:rsidRDefault="001B579B" w:rsidP="001B579B">
      <w:pPr>
        <w:pStyle w:val="Heading2"/>
      </w:pPr>
      <w:r>
        <w:t>Terms</w:t>
      </w:r>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C36B95" w:rsidRPr="00CE4CA4" w:rsidTr="000F7102">
        <w:trPr>
          <w:cantSplit/>
        </w:trPr>
        <w:tc>
          <w:tcPr>
            <w:tcW w:w="2597" w:type="dxa"/>
          </w:tcPr>
          <w:p w:rsidR="00C36B95" w:rsidRPr="007D5D8E" w:rsidRDefault="000F7102" w:rsidP="00520778">
            <w:pPr>
              <w:pStyle w:val="BodyText"/>
            </w:pPr>
            <w:r>
              <w:t>Term</w:t>
            </w:r>
          </w:p>
        </w:tc>
        <w:tc>
          <w:tcPr>
            <w:tcW w:w="6950" w:type="dxa"/>
          </w:tcPr>
          <w:p w:rsidR="00C36B95" w:rsidRPr="007D5D8E" w:rsidRDefault="000F7102" w:rsidP="00520778">
            <w:pPr>
              <w:pStyle w:val="BodyText"/>
            </w:pPr>
            <w:r>
              <w:t>Definition</w:t>
            </w:r>
          </w:p>
        </w:tc>
      </w:tr>
    </w:tbl>
    <w:p w:rsidR="00FC73C6" w:rsidRPr="007D5D8E" w:rsidRDefault="001747FC" w:rsidP="00637EE8">
      <w:pPr>
        <w:pStyle w:val="Heading1"/>
      </w:pPr>
      <w:r>
        <w:t>System Architecture</w:t>
      </w:r>
    </w:p>
    <w:p w:rsidR="00637EE8" w:rsidRDefault="001E4576" w:rsidP="000F7102">
      <w:pPr>
        <w:pStyle w:val="BodyText"/>
      </w:pPr>
      <w:r>
        <w:t>This section describes the overall architecture of the system. It should include one or more diagrams showing the components of the architecture and how they relate to one another. Break down large components into sets of smaller components as necessary.</w:t>
      </w:r>
    </w:p>
    <w:p w:rsidR="00B5759D" w:rsidRDefault="00B5759D" w:rsidP="000F7102">
      <w:pPr>
        <w:pStyle w:val="BodyText"/>
      </w:pPr>
      <w:r>
        <w:t xml:space="preserve">The following subsystem sections are optional. </w:t>
      </w:r>
      <w:proofErr w:type="gramStart"/>
      <w:r>
        <w:t>Use when necessary to break down large systems.</w:t>
      </w:r>
      <w:proofErr w:type="gramEnd"/>
      <w:r>
        <w:t xml:space="preserve"> If system is small, they may be omitted.</w:t>
      </w:r>
    </w:p>
    <w:p w:rsidR="00B5759D" w:rsidRDefault="00B5759D" w:rsidP="00B5759D">
      <w:pPr>
        <w:pStyle w:val="Heading2"/>
      </w:pPr>
      <w:r>
        <w:t>Subsystem 1</w:t>
      </w:r>
    </w:p>
    <w:p w:rsidR="00B5759D" w:rsidRDefault="00B5759D" w:rsidP="00B5759D">
      <w:pPr>
        <w:pStyle w:val="BodyText"/>
      </w:pPr>
      <w:r>
        <w:t>Describe subsystem 1.</w:t>
      </w:r>
    </w:p>
    <w:p w:rsidR="00B5759D" w:rsidRDefault="00B5759D" w:rsidP="00B5759D">
      <w:pPr>
        <w:pStyle w:val="Heading2"/>
      </w:pPr>
      <w:r>
        <w:t>Subsystem 2</w:t>
      </w:r>
    </w:p>
    <w:p w:rsidR="00B5759D" w:rsidRDefault="00B5759D" w:rsidP="00B5759D">
      <w:pPr>
        <w:pStyle w:val="BodyText"/>
      </w:pPr>
      <w:r>
        <w:t>Describe subsystem 2.</w:t>
      </w:r>
    </w:p>
    <w:p w:rsidR="008E2681" w:rsidRDefault="008E2681" w:rsidP="008E2681">
      <w:pPr>
        <w:pStyle w:val="Heading1"/>
      </w:pPr>
      <w:r>
        <w:lastRenderedPageBreak/>
        <w:t>System Design</w:t>
      </w:r>
    </w:p>
    <w:p w:rsidR="008E2681" w:rsidRPr="008E2681" w:rsidRDefault="008E2681" w:rsidP="008E2681">
      <w:pPr>
        <w:pStyle w:val="BodyText"/>
      </w:pPr>
      <w:r>
        <w:t>Describe the base level design decisions made and the reasons for those decisions. This includes choices for operating system, database, component packages (open source, purchased), languages, etc. Create subsections as necessary if this section gets large.</w:t>
      </w:r>
    </w:p>
    <w:p w:rsidR="00B5759D" w:rsidRDefault="00B5759D" w:rsidP="00B5759D">
      <w:pPr>
        <w:pStyle w:val="Heading1"/>
      </w:pPr>
      <w:r>
        <w:t>Component Design</w:t>
      </w:r>
    </w:p>
    <w:p w:rsidR="00B5759D" w:rsidRDefault="00B5759D" w:rsidP="00B5759D">
      <w:pPr>
        <w:pStyle w:val="BodyText"/>
      </w:pPr>
      <w:r>
        <w:t>This section contains a description about each of the components identified by the architecture.</w:t>
      </w:r>
    </w:p>
    <w:p w:rsidR="00B5759D" w:rsidRPr="00B5759D" w:rsidRDefault="00B5759D" w:rsidP="00B5759D">
      <w:pPr>
        <w:pStyle w:val="Heading2"/>
      </w:pPr>
      <w:r>
        <w:t>Component 1</w:t>
      </w:r>
    </w:p>
    <w:p w:rsidR="00B5759D" w:rsidRDefault="00B5759D" w:rsidP="00B5759D">
      <w:pPr>
        <w:pStyle w:val="BodyText"/>
      </w:pPr>
      <w:proofErr w:type="gramStart"/>
      <w:r>
        <w:t>Summary description of the component.</w:t>
      </w:r>
      <w:proofErr w:type="gramEnd"/>
    </w:p>
    <w:p w:rsidR="001947EC" w:rsidRPr="00B5759D" w:rsidRDefault="001947EC" w:rsidP="00B5759D">
      <w:pPr>
        <w:pStyle w:val="BodyText"/>
      </w:pPr>
      <w:r>
        <w:t>In all subsections, reference requirements implemented by the component.</w:t>
      </w:r>
    </w:p>
    <w:p w:rsidR="00637EE8" w:rsidRDefault="00B5759D" w:rsidP="00B5759D">
      <w:pPr>
        <w:pStyle w:val="Heading3"/>
      </w:pPr>
      <w:r>
        <w:t>Purpose</w:t>
      </w:r>
    </w:p>
    <w:p w:rsidR="0057085E" w:rsidRPr="0057085E" w:rsidRDefault="00B5759D" w:rsidP="0057085E">
      <w:pPr>
        <w:pStyle w:val="BodyText"/>
      </w:pPr>
      <w:r>
        <w:t>Describe why the component exists. This is a good place to reference requirements since components should exist to meet the requirements.</w:t>
      </w:r>
    </w:p>
    <w:p w:rsidR="00480695" w:rsidRPr="007D5D8E" w:rsidRDefault="00B5759D" w:rsidP="00480695">
      <w:pPr>
        <w:pStyle w:val="Heading3"/>
      </w:pPr>
      <w:r>
        <w:t>Function</w:t>
      </w:r>
    </w:p>
    <w:p w:rsidR="00637EE8" w:rsidRDefault="00B5759D" w:rsidP="000F7102">
      <w:pPr>
        <w:pStyle w:val="BodyText"/>
      </w:pPr>
      <w:r>
        <w:t>Describe what the component does.</w:t>
      </w:r>
    </w:p>
    <w:p w:rsidR="00B5759D" w:rsidRDefault="00B5759D" w:rsidP="00B5759D">
      <w:pPr>
        <w:pStyle w:val="Heading3"/>
      </w:pPr>
      <w:r>
        <w:t>Inputs</w:t>
      </w:r>
    </w:p>
    <w:p w:rsidR="00B5759D" w:rsidRDefault="00B5759D" w:rsidP="00B5759D">
      <w:pPr>
        <w:pStyle w:val="BodyText"/>
      </w:pPr>
      <w:proofErr w:type="gramStart"/>
      <w:r>
        <w:t>Optional.</w:t>
      </w:r>
      <w:proofErr w:type="gramEnd"/>
      <w:r>
        <w:t xml:space="preserve"> Describe the input required for the component to perform its function. If these are minimal, include them in the Function section and omit this section.</w:t>
      </w:r>
    </w:p>
    <w:p w:rsidR="00AA12C3" w:rsidRDefault="00AA12C3" w:rsidP="00AA12C3">
      <w:pPr>
        <w:pStyle w:val="Heading3"/>
      </w:pPr>
      <w:r>
        <w:t>Outputs</w:t>
      </w:r>
    </w:p>
    <w:p w:rsidR="00AA12C3" w:rsidRPr="00AA12C3" w:rsidRDefault="00AA12C3" w:rsidP="00AA12C3">
      <w:pPr>
        <w:pStyle w:val="BodyText"/>
      </w:pPr>
      <w:proofErr w:type="gramStart"/>
      <w:r>
        <w:t>Optional.</w:t>
      </w:r>
      <w:proofErr w:type="gramEnd"/>
      <w:r>
        <w:t xml:space="preserve"> Describe outputs produced by the component as a result of its function. If these are minimal, include them in the Function section and omit this section.</w:t>
      </w:r>
    </w:p>
    <w:p w:rsidR="007D5D8E" w:rsidRDefault="00B5759D" w:rsidP="00B5759D">
      <w:pPr>
        <w:pStyle w:val="Heading3"/>
      </w:pPr>
      <w:r>
        <w:t>Algorithms</w:t>
      </w:r>
    </w:p>
    <w:p w:rsidR="00480695" w:rsidRPr="00480695" w:rsidRDefault="00B5759D" w:rsidP="00480695">
      <w:pPr>
        <w:pStyle w:val="BodyText"/>
      </w:pPr>
      <w:proofErr w:type="gramStart"/>
      <w:r>
        <w:t>Optional.</w:t>
      </w:r>
      <w:proofErr w:type="gramEnd"/>
      <w:r>
        <w:t xml:space="preserve"> Describe any special algorithms/logic the component performs.</w:t>
      </w:r>
    </w:p>
    <w:p w:rsidR="00637EE8" w:rsidRPr="007D5D8E" w:rsidRDefault="00B5759D" w:rsidP="00480695">
      <w:pPr>
        <w:pStyle w:val="Heading3"/>
      </w:pPr>
      <w:r>
        <w:t>Interfaces</w:t>
      </w:r>
    </w:p>
    <w:p w:rsidR="00637EE8" w:rsidRPr="007D5D8E" w:rsidRDefault="00B5759D" w:rsidP="000F7102">
      <w:pPr>
        <w:pStyle w:val="BodyText"/>
      </w:pPr>
      <w:proofErr w:type="gramStart"/>
      <w:r>
        <w:t>Optional.</w:t>
      </w:r>
      <w:proofErr w:type="gramEnd"/>
      <w:r>
        <w:t xml:space="preserve"> Describe any special/significant interfaces this </w:t>
      </w:r>
      <w:proofErr w:type="gramStart"/>
      <w:r>
        <w:t>components</w:t>
      </w:r>
      <w:proofErr w:type="gramEnd"/>
      <w:r>
        <w:t xml:space="preserve"> provides or uses.</w:t>
      </w:r>
    </w:p>
    <w:p w:rsidR="00637EE8" w:rsidRDefault="00B5759D" w:rsidP="00480695">
      <w:pPr>
        <w:pStyle w:val="Heading3"/>
      </w:pPr>
      <w:r>
        <w:t>Data</w:t>
      </w:r>
    </w:p>
    <w:p w:rsidR="00B5759D" w:rsidRDefault="00B5759D" w:rsidP="00B5759D">
      <w:pPr>
        <w:pStyle w:val="BodyText"/>
      </w:pPr>
      <w:proofErr w:type="gramStart"/>
      <w:r>
        <w:t>Optional.</w:t>
      </w:r>
      <w:proofErr w:type="gramEnd"/>
      <w:r>
        <w:t xml:space="preserve"> Describe data objects created, modified and deleted.</w:t>
      </w:r>
    </w:p>
    <w:p w:rsidR="00FF212B" w:rsidRDefault="00FF212B" w:rsidP="00FF212B">
      <w:pPr>
        <w:pStyle w:val="Heading2"/>
      </w:pPr>
      <w:r>
        <w:t>Component 2</w:t>
      </w:r>
    </w:p>
    <w:p w:rsidR="00FF212B" w:rsidRDefault="00FF212B" w:rsidP="00FF212B">
      <w:pPr>
        <w:pStyle w:val="BodyText"/>
      </w:pPr>
      <w:r>
        <w:t>Repeat as necessary to describe all components.</w:t>
      </w:r>
    </w:p>
    <w:p w:rsidR="00FF212B" w:rsidRDefault="00FF212B" w:rsidP="00FF212B">
      <w:pPr>
        <w:pStyle w:val="Heading1"/>
      </w:pPr>
      <w:r>
        <w:lastRenderedPageBreak/>
        <w:t>Requirements Traceability Matrix</w:t>
      </w:r>
    </w:p>
    <w:p w:rsidR="00FF212B" w:rsidRDefault="00FF212B" w:rsidP="00FF212B">
      <w:pPr>
        <w:pStyle w:val="BodyText"/>
      </w:pPr>
      <w:r>
        <w:t>This section contains a matrix that cross references each requirement to the sections of this specification that describe how the requirement is met.</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403"/>
        <w:gridCol w:w="3842"/>
        <w:gridCol w:w="1079"/>
        <w:gridCol w:w="3258"/>
      </w:tblGrid>
      <w:tr w:rsidR="00FF212B" w:rsidTr="0033377F">
        <w:trPr>
          <w:cantSplit/>
          <w:tblHeader/>
        </w:trPr>
        <w:tc>
          <w:tcPr>
            <w:tcW w:w="732"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Requirement</w:t>
            </w:r>
          </w:p>
        </w:tc>
        <w:tc>
          <w:tcPr>
            <w:tcW w:w="2005"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Requirement Summary</w:t>
            </w:r>
          </w:p>
        </w:tc>
        <w:tc>
          <w:tcPr>
            <w:tcW w:w="563"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Section</w:t>
            </w:r>
          </w:p>
        </w:tc>
        <w:tc>
          <w:tcPr>
            <w:tcW w:w="1700"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Section Title</w:t>
            </w:r>
          </w:p>
        </w:tc>
      </w:tr>
      <w:tr w:rsidR="00FF212B" w:rsidTr="0012645E">
        <w:trPr>
          <w:cantSplit/>
        </w:trPr>
        <w:tc>
          <w:tcPr>
            <w:tcW w:w="732" w:type="pct"/>
            <w:tcBorders>
              <w:top w:val="single" w:sz="4" w:space="0" w:color="auto"/>
              <w:left w:val="single" w:sz="4" w:space="0" w:color="auto"/>
              <w:bottom w:val="single" w:sz="4" w:space="0" w:color="auto"/>
              <w:right w:val="single" w:sz="4" w:space="0" w:color="auto"/>
            </w:tcBorders>
            <w:hideMark/>
          </w:tcPr>
          <w:p w:rsidR="00FF212B" w:rsidRPr="007D5D8E" w:rsidRDefault="00FF212B" w:rsidP="00FF212B">
            <w:pPr>
              <w:pStyle w:val="BodyText"/>
            </w:pPr>
          </w:p>
        </w:tc>
        <w:tc>
          <w:tcPr>
            <w:tcW w:w="2005" w:type="pct"/>
            <w:tcBorders>
              <w:top w:val="single" w:sz="4" w:space="0" w:color="auto"/>
              <w:left w:val="single" w:sz="4" w:space="0" w:color="auto"/>
              <w:bottom w:val="single" w:sz="4" w:space="0" w:color="auto"/>
              <w:right w:val="single" w:sz="4" w:space="0" w:color="auto"/>
            </w:tcBorders>
            <w:hideMark/>
          </w:tcPr>
          <w:p w:rsidR="00FF212B" w:rsidRPr="007D5D8E" w:rsidRDefault="00FF212B" w:rsidP="00FF212B">
            <w:pPr>
              <w:pStyle w:val="BodyText"/>
            </w:pPr>
          </w:p>
        </w:tc>
        <w:tc>
          <w:tcPr>
            <w:tcW w:w="563" w:type="pct"/>
            <w:tcBorders>
              <w:top w:val="single" w:sz="4" w:space="0" w:color="auto"/>
              <w:left w:val="single" w:sz="4" w:space="0" w:color="auto"/>
              <w:bottom w:val="single" w:sz="4" w:space="0" w:color="auto"/>
              <w:right w:val="single" w:sz="4" w:space="0" w:color="auto"/>
            </w:tcBorders>
          </w:tcPr>
          <w:p w:rsidR="00FF212B" w:rsidRDefault="00FF212B" w:rsidP="00FF212B">
            <w:pPr>
              <w:pStyle w:val="BodyText"/>
            </w:pPr>
          </w:p>
        </w:tc>
        <w:tc>
          <w:tcPr>
            <w:tcW w:w="1700" w:type="pct"/>
            <w:tcBorders>
              <w:top w:val="single" w:sz="4" w:space="0" w:color="auto"/>
              <w:left w:val="single" w:sz="4" w:space="0" w:color="auto"/>
              <w:bottom w:val="single" w:sz="4" w:space="0" w:color="auto"/>
              <w:right w:val="single" w:sz="4" w:space="0" w:color="auto"/>
            </w:tcBorders>
          </w:tcPr>
          <w:p w:rsidR="00FF212B" w:rsidRDefault="00FF212B" w:rsidP="00FF212B">
            <w:pPr>
              <w:pStyle w:val="BodyText"/>
            </w:pPr>
          </w:p>
        </w:tc>
      </w:tr>
      <w:tr w:rsidR="00FF212B" w:rsidTr="0012645E">
        <w:trPr>
          <w:cantSplit/>
        </w:trPr>
        <w:tc>
          <w:tcPr>
            <w:tcW w:w="732" w:type="pct"/>
            <w:tcBorders>
              <w:top w:val="single" w:sz="4" w:space="0" w:color="auto"/>
              <w:left w:val="single" w:sz="4" w:space="0" w:color="auto"/>
              <w:bottom w:val="single" w:sz="4" w:space="0" w:color="auto"/>
              <w:right w:val="single" w:sz="4" w:space="0" w:color="auto"/>
            </w:tcBorders>
            <w:hideMark/>
          </w:tcPr>
          <w:p w:rsidR="00FF212B" w:rsidRPr="007D5D8E" w:rsidRDefault="00FF212B" w:rsidP="00FF212B">
            <w:pPr>
              <w:pStyle w:val="BodyText"/>
            </w:pPr>
          </w:p>
        </w:tc>
        <w:tc>
          <w:tcPr>
            <w:tcW w:w="2005" w:type="pct"/>
            <w:tcBorders>
              <w:top w:val="single" w:sz="4" w:space="0" w:color="auto"/>
              <w:left w:val="single" w:sz="4" w:space="0" w:color="auto"/>
              <w:bottom w:val="single" w:sz="4" w:space="0" w:color="auto"/>
              <w:right w:val="single" w:sz="4" w:space="0" w:color="auto"/>
            </w:tcBorders>
            <w:hideMark/>
          </w:tcPr>
          <w:p w:rsidR="00FF212B" w:rsidRPr="007D5D8E" w:rsidRDefault="00FF212B" w:rsidP="00FF212B">
            <w:pPr>
              <w:pStyle w:val="BodyText"/>
            </w:pPr>
          </w:p>
        </w:tc>
        <w:tc>
          <w:tcPr>
            <w:tcW w:w="563" w:type="pct"/>
            <w:tcBorders>
              <w:top w:val="single" w:sz="4" w:space="0" w:color="auto"/>
              <w:left w:val="single" w:sz="4" w:space="0" w:color="auto"/>
              <w:bottom w:val="single" w:sz="4" w:space="0" w:color="auto"/>
              <w:right w:val="single" w:sz="4" w:space="0" w:color="auto"/>
            </w:tcBorders>
          </w:tcPr>
          <w:p w:rsidR="00FF212B" w:rsidRDefault="00FF212B" w:rsidP="00FF212B">
            <w:pPr>
              <w:pStyle w:val="BodyText"/>
            </w:pPr>
          </w:p>
        </w:tc>
        <w:tc>
          <w:tcPr>
            <w:tcW w:w="1700" w:type="pct"/>
            <w:tcBorders>
              <w:top w:val="single" w:sz="4" w:space="0" w:color="auto"/>
              <w:left w:val="single" w:sz="4" w:space="0" w:color="auto"/>
              <w:bottom w:val="single" w:sz="4" w:space="0" w:color="auto"/>
              <w:right w:val="single" w:sz="4" w:space="0" w:color="auto"/>
            </w:tcBorders>
          </w:tcPr>
          <w:p w:rsidR="00FF212B" w:rsidRDefault="00FF212B" w:rsidP="00FF212B">
            <w:pPr>
              <w:pStyle w:val="BodyText"/>
            </w:pPr>
          </w:p>
        </w:tc>
      </w:tr>
    </w:tbl>
    <w:p w:rsidR="00FF212B" w:rsidRPr="00FF212B" w:rsidRDefault="00FF212B" w:rsidP="00FF212B">
      <w:pPr>
        <w:pStyle w:val="BodyText"/>
      </w:pPr>
    </w:p>
    <w:sectPr w:rsidR="00FF212B" w:rsidRPr="00FF212B" w:rsidSect="009A427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8CE" w:rsidRDefault="001118CE" w:rsidP="00494F6F">
      <w:pPr>
        <w:spacing w:after="0"/>
      </w:pPr>
      <w:r>
        <w:separator/>
      </w:r>
    </w:p>
  </w:endnote>
  <w:endnote w:type="continuationSeparator" w:id="0">
    <w:p w:rsidR="001118CE" w:rsidRDefault="001118CE" w:rsidP="00494F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18CE" w:rsidRPr="008D41C3" w:rsidRDefault="001118CE">
    <w:pPr>
      <w:pStyle w:val="Footer"/>
      <w:rPr>
        <w:rFonts w:asciiTheme="minorHAnsi" w:hAnsiTheme="minorHAnsi" w:cstheme="minorHAnsi"/>
        <w:sz w:val="20"/>
        <w:szCs w:val="20"/>
      </w:rPr>
    </w:pPr>
    <w:r w:rsidRPr="008D41C3">
      <w:rPr>
        <w:rFonts w:asciiTheme="minorHAnsi" w:hAnsiTheme="minorHAnsi" w:cstheme="minorHAnsi"/>
        <w:sz w:val="20"/>
        <w:szCs w:val="20"/>
      </w:rPr>
      <w:t>Document Name</w:t>
    </w:r>
    <w:r>
      <w:rPr>
        <w:rFonts w:asciiTheme="minorHAnsi" w:hAnsiTheme="minorHAnsi" w:cstheme="minorHAnsi"/>
        <w:sz w:val="20"/>
        <w:szCs w:val="20"/>
      </w:rPr>
      <w:t>:  EPIC Central Specification</w:t>
    </w:r>
    <w:r w:rsidRPr="008D41C3">
      <w:rPr>
        <w:rFonts w:asciiTheme="minorHAnsi" w:hAnsiTheme="minorHAnsi" w:cstheme="minorHAnsi"/>
        <w:sz w:val="20"/>
        <w:szCs w:val="20"/>
      </w:rPr>
      <w:tab/>
    </w:r>
    <w:r w:rsidRPr="008D41C3">
      <w:rPr>
        <w:rFonts w:asciiTheme="minorHAnsi" w:hAnsiTheme="minorHAnsi" w:cstheme="minorHAnsi"/>
        <w:sz w:val="20"/>
        <w:szCs w:val="20"/>
      </w:rPr>
      <w:tab/>
      <w:t>Confidential &amp; Proprietary</w:t>
    </w:r>
  </w:p>
  <w:p w:rsidR="001118CE" w:rsidRPr="008D41C3" w:rsidRDefault="001118CE">
    <w:pPr>
      <w:pStyle w:val="Footer"/>
      <w:rPr>
        <w:rFonts w:asciiTheme="minorHAnsi" w:hAnsiTheme="minorHAnsi" w:cstheme="minorHAnsi"/>
        <w:sz w:val="20"/>
        <w:szCs w:val="20"/>
      </w:rPr>
    </w:pPr>
    <w:r w:rsidRPr="008D41C3">
      <w:rPr>
        <w:rFonts w:asciiTheme="minorHAnsi" w:hAnsiTheme="minorHAnsi" w:cstheme="minorHAnsi"/>
        <w:sz w:val="20"/>
        <w:szCs w:val="20"/>
      </w:rPr>
      <w:t>Document Number:</w:t>
    </w:r>
    <w:r>
      <w:rPr>
        <w:rFonts w:asciiTheme="minorHAnsi" w:hAnsiTheme="minorHAnsi" w:cstheme="minorHAnsi"/>
        <w:sz w:val="20"/>
        <w:szCs w:val="20"/>
      </w:rPr>
      <w:t xml:space="preserve">  SS-XXX</w:t>
    </w:r>
    <w:r w:rsidRPr="008D41C3">
      <w:rPr>
        <w:rFonts w:asciiTheme="minorHAnsi" w:hAnsiTheme="minorHAnsi" w:cstheme="minorHAnsi"/>
        <w:sz w:val="20"/>
        <w:szCs w:val="20"/>
      </w:rPr>
      <w:tab/>
    </w:r>
    <w:r w:rsidRPr="008D41C3">
      <w:rPr>
        <w:rFonts w:asciiTheme="minorHAnsi" w:hAnsiTheme="minorHAnsi" w:cstheme="minorHAnsi"/>
        <w:sz w:val="20"/>
        <w:szCs w:val="20"/>
      </w:rPr>
      <w:tab/>
      <w:t xml:space="preserve">Page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PAGE   \* MERGEFORMAT </w:instrText>
    </w:r>
    <w:r w:rsidRPr="008D41C3">
      <w:rPr>
        <w:rFonts w:asciiTheme="minorHAnsi" w:hAnsiTheme="minorHAnsi" w:cstheme="minorHAnsi"/>
        <w:sz w:val="20"/>
        <w:szCs w:val="20"/>
      </w:rPr>
      <w:fldChar w:fldCharType="separate"/>
    </w:r>
    <w:r w:rsidR="00F7533E" w:rsidRPr="00F7533E">
      <w:rPr>
        <w:rFonts w:asciiTheme="minorHAnsi" w:hAnsiTheme="minorHAnsi" w:cstheme="minorHAnsi"/>
        <w:noProof/>
        <w:szCs w:val="20"/>
      </w:rPr>
      <w:t>1</w:t>
    </w:r>
    <w:r w:rsidRPr="008D41C3">
      <w:rPr>
        <w:rFonts w:asciiTheme="minorHAnsi" w:hAnsiTheme="minorHAnsi" w:cstheme="minorHAnsi"/>
        <w:sz w:val="20"/>
        <w:szCs w:val="20"/>
      </w:rPr>
      <w:fldChar w:fldCharType="end"/>
    </w:r>
    <w:r w:rsidRPr="008D41C3">
      <w:rPr>
        <w:rFonts w:asciiTheme="minorHAnsi" w:hAnsiTheme="minorHAnsi" w:cstheme="minorHAnsi"/>
        <w:sz w:val="20"/>
        <w:szCs w:val="20"/>
      </w:rPr>
      <w:t xml:space="preserve"> of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NUMPAGES   \* MERGEFORMAT </w:instrText>
    </w:r>
    <w:r w:rsidRPr="008D41C3">
      <w:rPr>
        <w:rFonts w:asciiTheme="minorHAnsi" w:hAnsiTheme="minorHAnsi" w:cstheme="minorHAnsi"/>
        <w:sz w:val="20"/>
        <w:szCs w:val="20"/>
      </w:rPr>
      <w:fldChar w:fldCharType="separate"/>
    </w:r>
    <w:r w:rsidR="00F7533E" w:rsidRPr="00F7533E">
      <w:rPr>
        <w:rFonts w:asciiTheme="minorHAnsi" w:hAnsiTheme="minorHAnsi" w:cstheme="minorHAnsi"/>
        <w:noProof/>
        <w:szCs w:val="20"/>
      </w:rPr>
      <w:t>4</w:t>
    </w:r>
    <w:r w:rsidRPr="008D41C3">
      <w:rPr>
        <w:rFonts w:asciiTheme="minorHAnsi" w:hAnsiTheme="minorHAnsi" w:cstheme="minorHAnsi"/>
        <w:noProof/>
        <w:sz w:val="20"/>
        <w:szCs w:val="20"/>
      </w:rPr>
      <w:fldChar w:fldCharType="end"/>
    </w:r>
  </w:p>
  <w:p w:rsidR="001118CE" w:rsidRPr="008D41C3" w:rsidRDefault="001118CE">
    <w:pPr>
      <w:pStyle w:val="Footer"/>
      <w:rPr>
        <w:rFonts w:asciiTheme="minorHAnsi" w:hAnsiTheme="minorHAnsi" w:cstheme="minorHAnsi"/>
        <w:sz w:val="20"/>
        <w:szCs w:val="20"/>
      </w:rPr>
    </w:pPr>
    <w:r w:rsidRPr="008D41C3">
      <w:rPr>
        <w:rFonts w:asciiTheme="minorHAnsi" w:hAnsiTheme="minorHAnsi" w:cstheme="minorHAnsi"/>
        <w:sz w:val="20"/>
        <w:szCs w:val="20"/>
      </w:rPr>
      <w:t>Revision Number:</w:t>
    </w:r>
    <w:r>
      <w:rPr>
        <w:rFonts w:asciiTheme="minorHAnsi" w:hAnsiTheme="minorHAnsi" w:cstheme="minorHAnsi"/>
        <w:sz w:val="20"/>
        <w:szCs w:val="20"/>
      </w:rPr>
      <w:t xml:space="preserve">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8CE" w:rsidRDefault="001118CE" w:rsidP="00494F6F">
      <w:pPr>
        <w:spacing w:after="0"/>
      </w:pPr>
      <w:r>
        <w:separator/>
      </w:r>
    </w:p>
  </w:footnote>
  <w:footnote w:type="continuationSeparator" w:id="0">
    <w:p w:rsidR="001118CE" w:rsidRDefault="001118CE" w:rsidP="00494F6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1118CE" w:rsidRPr="008F5E7A">
      <w:tc>
        <w:tcPr>
          <w:tcW w:w="3888" w:type="dxa"/>
          <w:vAlign w:val="center"/>
        </w:tcPr>
        <w:p w:rsidR="001118CE" w:rsidRPr="008F5E7A" w:rsidRDefault="001118CE" w:rsidP="008F5E7A">
          <w:pPr>
            <w:pStyle w:val="Header"/>
            <w:jc w:val="center"/>
          </w:pPr>
          <w:r>
            <w:rPr>
              <w:noProof/>
            </w:rPr>
            <w:drawing>
              <wp:inline distT="0" distB="0" distL="0" distR="0" wp14:anchorId="55ACDCC1" wp14:editId="639DB5FF">
                <wp:extent cx="2035810" cy="707390"/>
                <wp:effectExtent l="0" t="0" r="2540" b="0"/>
                <wp:docPr id="3"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2035810" cy="707390"/>
                        </a:xfrm>
                        <a:prstGeom prst="rect">
                          <a:avLst/>
                        </a:prstGeom>
                        <a:noFill/>
                        <a:ln>
                          <a:noFill/>
                        </a:ln>
                      </pic:spPr>
                    </pic:pic>
                  </a:graphicData>
                </a:graphic>
              </wp:inline>
            </w:drawing>
          </w:r>
        </w:p>
      </w:tc>
      <w:tc>
        <w:tcPr>
          <w:tcW w:w="5688" w:type="dxa"/>
          <w:vAlign w:val="center"/>
        </w:tcPr>
        <w:p w:rsidR="001118CE" w:rsidRPr="008D41C3" w:rsidRDefault="001118CE" w:rsidP="00C205C4">
          <w:pPr>
            <w:pStyle w:val="Header"/>
            <w:jc w:val="center"/>
            <w:rPr>
              <w:rFonts w:asciiTheme="minorHAnsi" w:hAnsiTheme="minorHAnsi" w:cstheme="minorHAnsi"/>
              <w:b/>
              <w:bCs/>
              <w:sz w:val="36"/>
              <w:szCs w:val="36"/>
            </w:rPr>
          </w:pPr>
          <w:r w:rsidRPr="008D41C3">
            <w:rPr>
              <w:rFonts w:asciiTheme="minorHAnsi" w:hAnsiTheme="minorHAnsi" w:cstheme="minorHAnsi"/>
              <w:b/>
              <w:bCs/>
              <w:sz w:val="36"/>
              <w:szCs w:val="36"/>
            </w:rPr>
            <w:t xml:space="preserve">EPIC Central </w:t>
          </w:r>
          <w:r>
            <w:rPr>
              <w:rFonts w:asciiTheme="minorHAnsi" w:hAnsiTheme="minorHAnsi" w:cstheme="minorHAnsi"/>
              <w:b/>
              <w:bCs/>
              <w:sz w:val="36"/>
              <w:szCs w:val="36"/>
            </w:rPr>
            <w:t>Specification</w:t>
          </w:r>
        </w:p>
      </w:tc>
    </w:tr>
  </w:tbl>
  <w:p w:rsidR="001118CE" w:rsidRDefault="001118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6E852D8"/>
    <w:lvl w:ilvl="0">
      <w:start w:val="1"/>
      <w:numFmt w:val="decimal"/>
      <w:lvlText w:val="%1."/>
      <w:lvlJc w:val="left"/>
      <w:pPr>
        <w:tabs>
          <w:tab w:val="num" w:pos="1800"/>
        </w:tabs>
        <w:ind w:left="1800" w:hanging="360"/>
      </w:pPr>
    </w:lvl>
  </w:abstractNum>
  <w:abstractNum w:abstractNumId="1">
    <w:nsid w:val="FFFFFF7D"/>
    <w:multiLevelType w:val="singleLevel"/>
    <w:tmpl w:val="161465A6"/>
    <w:lvl w:ilvl="0">
      <w:start w:val="1"/>
      <w:numFmt w:val="decimal"/>
      <w:lvlText w:val="%1."/>
      <w:lvlJc w:val="left"/>
      <w:pPr>
        <w:tabs>
          <w:tab w:val="num" w:pos="1440"/>
        </w:tabs>
        <w:ind w:left="1440" w:hanging="360"/>
      </w:pPr>
    </w:lvl>
  </w:abstractNum>
  <w:abstractNum w:abstractNumId="2">
    <w:nsid w:val="FFFFFF7E"/>
    <w:multiLevelType w:val="singleLevel"/>
    <w:tmpl w:val="6F2C8A82"/>
    <w:lvl w:ilvl="0">
      <w:start w:val="1"/>
      <w:numFmt w:val="decimal"/>
      <w:lvlText w:val="%1."/>
      <w:lvlJc w:val="left"/>
      <w:pPr>
        <w:tabs>
          <w:tab w:val="num" w:pos="1080"/>
        </w:tabs>
        <w:ind w:left="1080" w:hanging="360"/>
      </w:pPr>
    </w:lvl>
  </w:abstractNum>
  <w:abstractNum w:abstractNumId="3">
    <w:nsid w:val="FFFFFF7F"/>
    <w:multiLevelType w:val="singleLevel"/>
    <w:tmpl w:val="ADF40866"/>
    <w:lvl w:ilvl="0">
      <w:start w:val="1"/>
      <w:numFmt w:val="decimal"/>
      <w:lvlText w:val="%1."/>
      <w:lvlJc w:val="left"/>
      <w:pPr>
        <w:tabs>
          <w:tab w:val="num" w:pos="720"/>
        </w:tabs>
        <w:ind w:left="720" w:hanging="360"/>
      </w:pPr>
    </w:lvl>
  </w:abstractNum>
  <w:abstractNum w:abstractNumId="4">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5">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6">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7">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8">
    <w:nsid w:val="FFFFFF88"/>
    <w:multiLevelType w:val="singleLevel"/>
    <w:tmpl w:val="E51A91CC"/>
    <w:lvl w:ilvl="0">
      <w:start w:val="1"/>
      <w:numFmt w:val="decimal"/>
      <w:lvlText w:val="%1."/>
      <w:lvlJc w:val="left"/>
      <w:pPr>
        <w:tabs>
          <w:tab w:val="num" w:pos="360"/>
        </w:tabs>
        <w:ind w:left="360" w:hanging="360"/>
      </w:pPr>
    </w:lvl>
  </w:abstractNum>
  <w:abstractNum w:abstractNumId="9">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10">
    <w:nsid w:val="02505F6A"/>
    <w:multiLevelType w:val="hybridMultilevel"/>
    <w:tmpl w:val="6B92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0BB3774B"/>
    <w:multiLevelType w:val="multilevel"/>
    <w:tmpl w:val="DB7CBE6C"/>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abstractNum w:abstractNumId="13">
    <w:nsid w:val="3B8176C4"/>
    <w:multiLevelType w:val="hybridMultilevel"/>
    <w:tmpl w:val="FCB0B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63A1E57"/>
    <w:multiLevelType w:val="multilevel"/>
    <w:tmpl w:val="DB7CBE6C"/>
    <w:numStyleLink w:val="Headings"/>
  </w:abstractNum>
  <w:num w:numId="1">
    <w:abstractNumId w:val="11"/>
  </w:num>
  <w:num w:numId="2">
    <w:abstractNumId w:val="13"/>
  </w:num>
  <w:num w:numId="3">
    <w:abstractNumId w:val="12"/>
  </w:num>
  <w:num w:numId="4">
    <w:abstractNumId w:val="1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doNotValidateAgainstSchema/>
  <w:doNotDemarcateInvalidXml/>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0721"/>
    <w:rsid w:val="00083243"/>
    <w:rsid w:val="0009168E"/>
    <w:rsid w:val="000D7BA9"/>
    <w:rsid w:val="000F4FC3"/>
    <w:rsid w:val="000F7102"/>
    <w:rsid w:val="001047F7"/>
    <w:rsid w:val="001118CE"/>
    <w:rsid w:val="001244D3"/>
    <w:rsid w:val="00124A98"/>
    <w:rsid w:val="0012645E"/>
    <w:rsid w:val="00135F23"/>
    <w:rsid w:val="001408F6"/>
    <w:rsid w:val="00140C1B"/>
    <w:rsid w:val="001657CE"/>
    <w:rsid w:val="001747FC"/>
    <w:rsid w:val="00184709"/>
    <w:rsid w:val="00184D1C"/>
    <w:rsid w:val="00187192"/>
    <w:rsid w:val="001947EC"/>
    <w:rsid w:val="001A3CBE"/>
    <w:rsid w:val="001B579B"/>
    <w:rsid w:val="001E1DBD"/>
    <w:rsid w:val="001E3848"/>
    <w:rsid w:val="001E4576"/>
    <w:rsid w:val="001F111E"/>
    <w:rsid w:val="002021BA"/>
    <w:rsid w:val="00205B02"/>
    <w:rsid w:val="002402C4"/>
    <w:rsid w:val="00256CDF"/>
    <w:rsid w:val="002611CE"/>
    <w:rsid w:val="0027754C"/>
    <w:rsid w:val="00277D4A"/>
    <w:rsid w:val="002C7ADD"/>
    <w:rsid w:val="002D4661"/>
    <w:rsid w:val="002E2835"/>
    <w:rsid w:val="002F0FBF"/>
    <w:rsid w:val="00301F7C"/>
    <w:rsid w:val="0033377F"/>
    <w:rsid w:val="00360373"/>
    <w:rsid w:val="003623BE"/>
    <w:rsid w:val="003711A3"/>
    <w:rsid w:val="00393965"/>
    <w:rsid w:val="003D3014"/>
    <w:rsid w:val="00406165"/>
    <w:rsid w:val="0042795C"/>
    <w:rsid w:val="00447D2D"/>
    <w:rsid w:val="004538E4"/>
    <w:rsid w:val="00465801"/>
    <w:rsid w:val="00465EEB"/>
    <w:rsid w:val="00476202"/>
    <w:rsid w:val="00480695"/>
    <w:rsid w:val="0048723A"/>
    <w:rsid w:val="00492FF9"/>
    <w:rsid w:val="00494BB7"/>
    <w:rsid w:val="00494F6F"/>
    <w:rsid w:val="004B45E8"/>
    <w:rsid w:val="004B49CF"/>
    <w:rsid w:val="004C315D"/>
    <w:rsid w:val="004D3713"/>
    <w:rsid w:val="004E7510"/>
    <w:rsid w:val="004F00F4"/>
    <w:rsid w:val="00507479"/>
    <w:rsid w:val="00520778"/>
    <w:rsid w:val="0055595C"/>
    <w:rsid w:val="0057085E"/>
    <w:rsid w:val="005A4847"/>
    <w:rsid w:val="005C7374"/>
    <w:rsid w:val="006064DA"/>
    <w:rsid w:val="00610A54"/>
    <w:rsid w:val="006315BD"/>
    <w:rsid w:val="00637EE8"/>
    <w:rsid w:val="00652C68"/>
    <w:rsid w:val="0068152E"/>
    <w:rsid w:val="006A1116"/>
    <w:rsid w:val="006B2B96"/>
    <w:rsid w:val="006E5BFA"/>
    <w:rsid w:val="007179BB"/>
    <w:rsid w:val="007211C9"/>
    <w:rsid w:val="0075016E"/>
    <w:rsid w:val="00760737"/>
    <w:rsid w:val="007B0BB3"/>
    <w:rsid w:val="007D5D8E"/>
    <w:rsid w:val="007E345E"/>
    <w:rsid w:val="00864A47"/>
    <w:rsid w:val="00872891"/>
    <w:rsid w:val="00873C17"/>
    <w:rsid w:val="00885B6A"/>
    <w:rsid w:val="008867C0"/>
    <w:rsid w:val="00895521"/>
    <w:rsid w:val="008961D6"/>
    <w:rsid w:val="008A0EC6"/>
    <w:rsid w:val="008D41C3"/>
    <w:rsid w:val="008E2681"/>
    <w:rsid w:val="008F5E7A"/>
    <w:rsid w:val="00902674"/>
    <w:rsid w:val="0090618A"/>
    <w:rsid w:val="0092652B"/>
    <w:rsid w:val="00947205"/>
    <w:rsid w:val="009527C7"/>
    <w:rsid w:val="009600E4"/>
    <w:rsid w:val="00984D97"/>
    <w:rsid w:val="009A2E55"/>
    <w:rsid w:val="009A35FC"/>
    <w:rsid w:val="009A4279"/>
    <w:rsid w:val="009A7501"/>
    <w:rsid w:val="009B50FA"/>
    <w:rsid w:val="009D3959"/>
    <w:rsid w:val="00A362CF"/>
    <w:rsid w:val="00A41A4F"/>
    <w:rsid w:val="00A63964"/>
    <w:rsid w:val="00A73B70"/>
    <w:rsid w:val="00A94D3F"/>
    <w:rsid w:val="00AA12C3"/>
    <w:rsid w:val="00AC68B3"/>
    <w:rsid w:val="00AD0C7A"/>
    <w:rsid w:val="00AD6BA9"/>
    <w:rsid w:val="00B22525"/>
    <w:rsid w:val="00B2356A"/>
    <w:rsid w:val="00B2615E"/>
    <w:rsid w:val="00B30B58"/>
    <w:rsid w:val="00B35BC9"/>
    <w:rsid w:val="00B4213C"/>
    <w:rsid w:val="00B5759D"/>
    <w:rsid w:val="00B60FB6"/>
    <w:rsid w:val="00B94B2F"/>
    <w:rsid w:val="00BB145B"/>
    <w:rsid w:val="00BD2986"/>
    <w:rsid w:val="00BD3D1F"/>
    <w:rsid w:val="00BD576B"/>
    <w:rsid w:val="00BD636F"/>
    <w:rsid w:val="00BF338F"/>
    <w:rsid w:val="00BF5C1A"/>
    <w:rsid w:val="00C0223D"/>
    <w:rsid w:val="00C0654F"/>
    <w:rsid w:val="00C205C4"/>
    <w:rsid w:val="00C2727E"/>
    <w:rsid w:val="00C35747"/>
    <w:rsid w:val="00C36B95"/>
    <w:rsid w:val="00C436E6"/>
    <w:rsid w:val="00C6203A"/>
    <w:rsid w:val="00C74498"/>
    <w:rsid w:val="00C80C4C"/>
    <w:rsid w:val="00C8768B"/>
    <w:rsid w:val="00CB7270"/>
    <w:rsid w:val="00CD72D9"/>
    <w:rsid w:val="00CE4CA4"/>
    <w:rsid w:val="00CE51F1"/>
    <w:rsid w:val="00CF44A3"/>
    <w:rsid w:val="00CF754E"/>
    <w:rsid w:val="00D52DFD"/>
    <w:rsid w:val="00D7588F"/>
    <w:rsid w:val="00D76278"/>
    <w:rsid w:val="00D83335"/>
    <w:rsid w:val="00DA0EBA"/>
    <w:rsid w:val="00DB76C7"/>
    <w:rsid w:val="00DE1051"/>
    <w:rsid w:val="00DE5643"/>
    <w:rsid w:val="00E562D1"/>
    <w:rsid w:val="00E6345B"/>
    <w:rsid w:val="00E8015E"/>
    <w:rsid w:val="00E8231B"/>
    <w:rsid w:val="00E96B79"/>
    <w:rsid w:val="00EA5B0A"/>
    <w:rsid w:val="00EB2CBC"/>
    <w:rsid w:val="00ED074E"/>
    <w:rsid w:val="00F44D86"/>
    <w:rsid w:val="00F62F9A"/>
    <w:rsid w:val="00F7533E"/>
    <w:rsid w:val="00F85A52"/>
    <w:rsid w:val="00F85C09"/>
    <w:rsid w:val="00F87D47"/>
    <w:rsid w:val="00F90FE0"/>
    <w:rsid w:val="00FA4ADD"/>
    <w:rsid w:val="00FA7B6F"/>
    <w:rsid w:val="00FB329C"/>
    <w:rsid w:val="00FB4B3B"/>
    <w:rsid w:val="00FC66DA"/>
    <w:rsid w:val="00FC73C6"/>
    <w:rsid w:val="00FE4216"/>
    <w:rsid w:val="00FF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02"/>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AD6BA9"/>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480695"/>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7085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7085E"/>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57085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57085E"/>
    <w:pPr>
      <w:numPr>
        <w:ilvl w:val="7"/>
      </w:numPr>
      <w:ind w:left="0" w:firstLine="0"/>
      <w:outlineLvl w:val="7"/>
    </w:pPr>
  </w:style>
  <w:style w:type="paragraph" w:styleId="Heading9">
    <w:name w:val="heading 9"/>
    <w:basedOn w:val="Heading8"/>
    <w:next w:val="BodyText"/>
    <w:link w:val="Heading9Char"/>
    <w:uiPriority w:val="9"/>
    <w:unhideWhenUsed/>
    <w:qFormat/>
    <w:rsid w:val="0057085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AD6BA9"/>
    <w:rPr>
      <w:rFonts w:eastAsia="Times New Roman" w:cs="Arial"/>
      <w:b/>
      <w:bCs/>
      <w:kern w:val="32"/>
      <w:sz w:val="24"/>
      <w:szCs w:val="20"/>
    </w:rPr>
  </w:style>
  <w:style w:type="character" w:customStyle="1" w:styleId="Heading5Char">
    <w:name w:val="Heading 5 Char"/>
    <w:basedOn w:val="DefaultParagraphFont"/>
    <w:link w:val="Heading5"/>
    <w:uiPriority w:val="99"/>
    <w:rsid w:val="0057085E"/>
    <w:rPr>
      <w:rFonts w:eastAsia="Times New Roman" w:cs="Arial"/>
      <w:bCs/>
      <w:i/>
      <w:iCs/>
      <w:kern w:val="32"/>
      <w:szCs w:val="20"/>
    </w:rPr>
  </w:style>
  <w:style w:type="character" w:customStyle="1" w:styleId="Heading6Char">
    <w:name w:val="Heading 6 Char"/>
    <w:basedOn w:val="DefaultParagraphFont"/>
    <w:link w:val="Heading6"/>
    <w:uiPriority w:val="99"/>
    <w:rsid w:val="0057085E"/>
    <w:rPr>
      <w:rFonts w:eastAsia="Times New Roman"/>
      <w:i/>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F7533E"/>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F7533E"/>
    <w:rPr>
      <w:rFonts w:cs="Calibri"/>
    </w:rPr>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480695"/>
    <w:rPr>
      <w:rFonts w:eastAsiaTheme="majorEastAsia" w:cstheme="majorBidi"/>
      <w:b/>
      <w: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57085E"/>
    <w:rPr>
      <w:rFonts w:eastAsiaTheme="majorEastAsia" w:cstheme="majorBidi"/>
      <w:i/>
      <w:kern w:val="32"/>
      <w:szCs w:val="20"/>
    </w:rPr>
  </w:style>
  <w:style w:type="character" w:customStyle="1" w:styleId="Heading8Char">
    <w:name w:val="Heading 8 Char"/>
    <w:basedOn w:val="DefaultParagraphFont"/>
    <w:link w:val="Heading8"/>
    <w:uiPriority w:val="9"/>
    <w:rsid w:val="0057085E"/>
    <w:rPr>
      <w:rFonts w:eastAsiaTheme="majorEastAsia" w:cstheme="majorBidi"/>
      <w:i/>
      <w:kern w:val="32"/>
      <w:szCs w:val="20"/>
    </w:rPr>
  </w:style>
  <w:style w:type="character" w:customStyle="1" w:styleId="Heading9Char">
    <w:name w:val="Heading 9 Char"/>
    <w:basedOn w:val="DefaultParagraphFont"/>
    <w:link w:val="Heading9"/>
    <w:uiPriority w:val="9"/>
    <w:rsid w:val="0057085E"/>
    <w:rPr>
      <w:rFonts w:eastAsiaTheme="majorEastAsia" w:cstheme="majorBidi"/>
      <w: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02"/>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AD6BA9"/>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480695"/>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7085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7085E"/>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57085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57085E"/>
    <w:pPr>
      <w:numPr>
        <w:ilvl w:val="7"/>
      </w:numPr>
      <w:ind w:left="0" w:firstLine="0"/>
      <w:outlineLvl w:val="7"/>
    </w:pPr>
  </w:style>
  <w:style w:type="paragraph" w:styleId="Heading9">
    <w:name w:val="heading 9"/>
    <w:basedOn w:val="Heading8"/>
    <w:next w:val="BodyText"/>
    <w:link w:val="Heading9Char"/>
    <w:uiPriority w:val="9"/>
    <w:unhideWhenUsed/>
    <w:qFormat/>
    <w:rsid w:val="0057085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AD6BA9"/>
    <w:rPr>
      <w:rFonts w:eastAsia="Times New Roman" w:cs="Arial"/>
      <w:b/>
      <w:bCs/>
      <w:kern w:val="32"/>
      <w:sz w:val="24"/>
      <w:szCs w:val="20"/>
    </w:rPr>
  </w:style>
  <w:style w:type="character" w:customStyle="1" w:styleId="Heading5Char">
    <w:name w:val="Heading 5 Char"/>
    <w:basedOn w:val="DefaultParagraphFont"/>
    <w:link w:val="Heading5"/>
    <w:uiPriority w:val="99"/>
    <w:rsid w:val="0057085E"/>
    <w:rPr>
      <w:rFonts w:eastAsia="Times New Roman" w:cs="Arial"/>
      <w:bCs/>
      <w:i/>
      <w:iCs/>
      <w:kern w:val="32"/>
      <w:szCs w:val="20"/>
    </w:rPr>
  </w:style>
  <w:style w:type="character" w:customStyle="1" w:styleId="Heading6Char">
    <w:name w:val="Heading 6 Char"/>
    <w:basedOn w:val="DefaultParagraphFont"/>
    <w:link w:val="Heading6"/>
    <w:uiPriority w:val="99"/>
    <w:rsid w:val="0057085E"/>
    <w:rPr>
      <w:rFonts w:eastAsia="Times New Roman"/>
      <w:i/>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F7533E"/>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F7533E"/>
    <w:rPr>
      <w:rFonts w:cs="Calibri"/>
    </w:rPr>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480695"/>
    <w:rPr>
      <w:rFonts w:eastAsiaTheme="majorEastAsia" w:cstheme="majorBidi"/>
      <w:b/>
      <w: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57085E"/>
    <w:rPr>
      <w:rFonts w:eastAsiaTheme="majorEastAsia" w:cstheme="majorBidi"/>
      <w:i/>
      <w:kern w:val="32"/>
      <w:szCs w:val="20"/>
    </w:rPr>
  </w:style>
  <w:style w:type="character" w:customStyle="1" w:styleId="Heading8Char">
    <w:name w:val="Heading 8 Char"/>
    <w:basedOn w:val="DefaultParagraphFont"/>
    <w:link w:val="Heading8"/>
    <w:uiPriority w:val="9"/>
    <w:rsid w:val="0057085E"/>
    <w:rPr>
      <w:rFonts w:eastAsiaTheme="majorEastAsia" w:cstheme="majorBidi"/>
      <w:i/>
      <w:kern w:val="32"/>
      <w:szCs w:val="20"/>
    </w:rPr>
  </w:style>
  <w:style w:type="character" w:customStyle="1" w:styleId="Heading9Char">
    <w:name w:val="Heading 9 Char"/>
    <w:basedOn w:val="DefaultParagraphFont"/>
    <w:link w:val="Heading9"/>
    <w:uiPriority w:val="9"/>
    <w:rsid w:val="0057085E"/>
    <w:rPr>
      <w:rFonts w:eastAsiaTheme="majorEastAsia" w:cstheme="majorBidi"/>
      <w: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151164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DCF0546D.dotm</Template>
  <TotalTime>203</TotalTime>
  <Pages>4</Pages>
  <Words>413</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Lloyd Kurth</cp:lastModifiedBy>
  <cp:revision>11</cp:revision>
  <cp:lastPrinted>2012-08-24T21:17:00Z</cp:lastPrinted>
  <dcterms:created xsi:type="dcterms:W3CDTF">2012-09-04T18:26:00Z</dcterms:created>
  <dcterms:modified xsi:type="dcterms:W3CDTF">2012-09-20T23:58:00Z</dcterms:modified>
</cp:coreProperties>
</file>