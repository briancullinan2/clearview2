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80"/>
        <w:gridCol w:w="630"/>
        <w:gridCol w:w="1890"/>
        <w:gridCol w:w="270"/>
        <w:gridCol w:w="900"/>
        <w:gridCol w:w="1530"/>
        <w:gridCol w:w="270"/>
        <w:gridCol w:w="1260"/>
        <w:gridCol w:w="720"/>
        <w:gridCol w:w="810"/>
      </w:tblGrid>
      <w:tr w:rsidR="00DF6030" w:rsidRPr="00EC4CDA" w:rsidTr="004D270E">
        <w:trPr>
          <w:trHeight w:hRule="exact" w:val="340"/>
        </w:trPr>
        <w:tc>
          <w:tcPr>
            <w:tcW w:w="1098" w:type="dxa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pStyle w:val="Heading5"/>
              <w:spacing w:before="60"/>
              <w:jc w:val="left"/>
              <w:rPr>
                <w:rFonts w:ascii="Times New Roman" w:hAnsi="Times New Roman"/>
                <w:sz w:val="19"/>
              </w:rPr>
            </w:pPr>
            <w:r w:rsidRPr="00EC4CDA">
              <w:rPr>
                <w:rFonts w:ascii="Times New Roman" w:hAnsi="Times New Roman"/>
                <w:sz w:val="19"/>
              </w:rPr>
              <w:t>Project:</w:t>
            </w:r>
          </w:p>
        </w:tc>
        <w:tc>
          <w:tcPr>
            <w:tcW w:w="2700" w:type="dxa"/>
            <w:gridSpan w:val="3"/>
            <w:tcBorders>
              <w:left w:val="nil"/>
              <w:bottom w:val="single" w:sz="4" w:space="0" w:color="auto"/>
            </w:tcBorders>
          </w:tcPr>
          <w:p w:rsidR="00DF6030" w:rsidRPr="00EC4CDA" w:rsidRDefault="00891093" w:rsidP="003B6029">
            <w:pPr>
              <w:spacing w:before="60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ClearView System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spacing w:before="6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Project #: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</w:tcBorders>
          </w:tcPr>
          <w:p w:rsidR="00DF6030" w:rsidRPr="003B6029" w:rsidRDefault="00891093" w:rsidP="003B6029">
            <w:pPr>
              <w:spacing w:before="60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100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spacing w:before="60"/>
              <w:rPr>
                <w:rFonts w:ascii="Times New Roman" w:hAnsi="Times New Roman" w:cs="Times New Roman"/>
                <w:b/>
                <w:sz w:val="19"/>
              </w:rPr>
            </w:pPr>
            <w:r w:rsidRPr="00EC4CDA">
              <w:rPr>
                <w:rFonts w:ascii="Times New Roman" w:hAnsi="Times New Roman" w:cs="Times New Roman"/>
                <w:b/>
                <w:sz w:val="19"/>
              </w:rPr>
              <w:t>Design Stage:</w:t>
            </w:r>
          </w:p>
        </w:tc>
        <w:tc>
          <w:tcPr>
            <w:tcW w:w="1530" w:type="dxa"/>
            <w:gridSpan w:val="2"/>
            <w:tcBorders>
              <w:left w:val="nil"/>
              <w:bottom w:val="single" w:sz="4" w:space="0" w:color="auto"/>
            </w:tcBorders>
          </w:tcPr>
          <w:p w:rsidR="00DF6030" w:rsidRPr="003B6029" w:rsidRDefault="00891093" w:rsidP="003B6029">
            <w:pPr>
              <w:spacing w:before="60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Initial</w:t>
            </w:r>
          </w:p>
        </w:tc>
      </w:tr>
      <w:tr w:rsidR="00DF6030" w:rsidRPr="00EC4CDA" w:rsidTr="004D270E">
        <w:trPr>
          <w:cantSplit/>
        </w:trPr>
        <w:tc>
          <w:tcPr>
            <w:tcW w:w="9558" w:type="dxa"/>
            <w:gridSpan w:val="11"/>
            <w:tcBorders>
              <w:left w:val="nil"/>
              <w:bottom w:val="single" w:sz="4" w:space="0" w:color="auto"/>
              <w:right w:val="nil"/>
            </w:tcBorders>
          </w:tcPr>
          <w:p w:rsidR="00DF6030" w:rsidRPr="00EC4CDA" w:rsidRDefault="00DF6030" w:rsidP="00056566">
            <w:pPr>
              <w:pStyle w:val="Heading2"/>
              <w:jc w:val="both"/>
              <w:rPr>
                <w:sz w:val="16"/>
              </w:rPr>
            </w:pPr>
          </w:p>
        </w:tc>
      </w:tr>
      <w:tr w:rsidR="00416C0E" w:rsidRPr="00EC4CDA" w:rsidTr="004D270E">
        <w:trPr>
          <w:cantSplit/>
          <w:trHeight w:hRule="exact" w:val="300"/>
        </w:trPr>
        <w:tc>
          <w:tcPr>
            <w:tcW w:w="9558" w:type="dxa"/>
            <w:gridSpan w:val="11"/>
            <w:tcBorders>
              <w:top w:val="nil"/>
              <w:bottom w:val="nil"/>
            </w:tcBorders>
          </w:tcPr>
          <w:p w:rsidR="00416C0E" w:rsidRPr="00EC4CDA" w:rsidRDefault="00416C0E" w:rsidP="00416C0E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 w:rsidRPr="00EC4CDA">
              <w:rPr>
                <w:sz w:val="19"/>
              </w:rPr>
              <w:t>Design Approval Participants</w:t>
            </w:r>
          </w:p>
        </w:tc>
      </w:tr>
      <w:tr w:rsidR="00416C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Dept.</w:t>
            </w:r>
          </w:p>
        </w:tc>
        <w:tc>
          <w:tcPr>
            <w:tcW w:w="2160" w:type="dxa"/>
            <w:gridSpan w:val="2"/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Signature</w:t>
            </w:r>
          </w:p>
        </w:tc>
        <w:tc>
          <w:tcPr>
            <w:tcW w:w="900" w:type="dxa"/>
          </w:tcPr>
          <w:p w:rsidR="00416C0E" w:rsidRPr="00EC4CDA" w:rsidRDefault="00416C0E" w:rsidP="00056566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Date</w:t>
            </w: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proofErr w:type="gramStart"/>
            <w:r>
              <w:rPr>
                <w:b w:val="0"/>
                <w:sz w:val="19"/>
              </w:rPr>
              <w:t>Dept.</w:t>
            </w:r>
            <w:proofErr w:type="gramEnd"/>
          </w:p>
        </w:tc>
        <w:tc>
          <w:tcPr>
            <w:tcW w:w="1980" w:type="dxa"/>
            <w:gridSpan w:val="2"/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Signature</w:t>
            </w:r>
          </w:p>
        </w:tc>
        <w:tc>
          <w:tcPr>
            <w:tcW w:w="810" w:type="dxa"/>
          </w:tcPr>
          <w:p w:rsidR="00416C0E" w:rsidRPr="00EC4CDA" w:rsidRDefault="00416C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Date</w:t>
            </w:r>
          </w:p>
        </w:tc>
      </w:tr>
      <w:tr w:rsidR="004D27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D270E" w:rsidRPr="0029525C" w:rsidRDefault="00885284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Executive/CSO</w:t>
            </w:r>
          </w:p>
        </w:tc>
        <w:tc>
          <w:tcPr>
            <w:tcW w:w="2160" w:type="dxa"/>
            <w:gridSpan w:val="2"/>
          </w:tcPr>
          <w:p w:rsidR="004D270E" w:rsidRPr="0029525C" w:rsidRDefault="004D270E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900" w:type="dxa"/>
          </w:tcPr>
          <w:p w:rsidR="004D270E" w:rsidRPr="0029525C" w:rsidRDefault="004D270E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D270E" w:rsidRPr="0029525C" w:rsidRDefault="00891093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Project Management</w:t>
            </w:r>
          </w:p>
        </w:tc>
        <w:tc>
          <w:tcPr>
            <w:tcW w:w="1980" w:type="dxa"/>
            <w:gridSpan w:val="2"/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4D270E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4D270E" w:rsidRPr="0029525C" w:rsidRDefault="00885284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I.T.</w:t>
            </w:r>
          </w:p>
        </w:tc>
        <w:tc>
          <w:tcPr>
            <w:tcW w:w="2160" w:type="dxa"/>
            <w:gridSpan w:val="2"/>
            <w:tcBorders>
              <w:bottom w:val="nil"/>
            </w:tcBorders>
          </w:tcPr>
          <w:p w:rsidR="004D270E" w:rsidRPr="0029525C" w:rsidRDefault="004D270E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4D270E" w:rsidRPr="0029525C" w:rsidRDefault="004D270E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4D270E" w:rsidRPr="0029525C" w:rsidRDefault="0029525C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Q</w:t>
            </w:r>
            <w:r w:rsidR="00ED426E">
              <w:rPr>
                <w:b w:val="0"/>
                <w:sz w:val="19"/>
              </w:rPr>
              <w:t xml:space="preserve">uality </w:t>
            </w:r>
            <w:r>
              <w:rPr>
                <w:b w:val="0"/>
                <w:sz w:val="19"/>
              </w:rPr>
              <w:t>A</w:t>
            </w:r>
            <w:r w:rsidR="00ED426E">
              <w:rPr>
                <w:b w:val="0"/>
                <w:sz w:val="19"/>
              </w:rPr>
              <w:t>ssurance</w:t>
            </w:r>
          </w:p>
        </w:tc>
        <w:tc>
          <w:tcPr>
            <w:tcW w:w="1980" w:type="dxa"/>
            <w:gridSpan w:val="2"/>
            <w:tcBorders>
              <w:bottom w:val="nil"/>
            </w:tcBorders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4D270E" w:rsidRPr="00EC4CDA" w:rsidRDefault="004D270E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891093" w:rsidRPr="00EC4CDA" w:rsidTr="004D270E">
        <w:trPr>
          <w:trHeight w:hRule="exact" w:val="300"/>
        </w:trPr>
        <w:tc>
          <w:tcPr>
            <w:tcW w:w="1908" w:type="dxa"/>
            <w:gridSpan w:val="3"/>
            <w:tcBorders>
              <w:bottom w:val="nil"/>
            </w:tcBorders>
          </w:tcPr>
          <w:p w:rsidR="00891093" w:rsidRDefault="00885284" w:rsidP="00F6211C">
            <w:pPr>
              <w:spacing w:before="60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ascii="Times New Roman" w:hAnsi="Times New Roman" w:cs="Times New Roman"/>
                <w:sz w:val="19"/>
              </w:rPr>
              <w:t>Engineering (PADT)</w:t>
            </w:r>
          </w:p>
        </w:tc>
        <w:tc>
          <w:tcPr>
            <w:tcW w:w="2160" w:type="dxa"/>
            <w:gridSpan w:val="2"/>
            <w:tcBorders>
              <w:bottom w:val="nil"/>
            </w:tcBorders>
          </w:tcPr>
          <w:p w:rsidR="00891093" w:rsidRPr="0029525C" w:rsidRDefault="00891093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891093" w:rsidRPr="0029525C" w:rsidRDefault="00891093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1800" w:type="dxa"/>
            <w:gridSpan w:val="2"/>
            <w:tcBorders>
              <w:bottom w:val="nil"/>
            </w:tcBorders>
          </w:tcPr>
          <w:p w:rsidR="00891093" w:rsidRPr="00885284" w:rsidRDefault="00ED426E" w:rsidP="00F6211C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  <w:r>
              <w:rPr>
                <w:b w:val="0"/>
                <w:sz w:val="19"/>
              </w:rPr>
              <w:t>Mfg. Engineering</w:t>
            </w:r>
          </w:p>
        </w:tc>
        <w:tc>
          <w:tcPr>
            <w:tcW w:w="1980" w:type="dxa"/>
            <w:gridSpan w:val="2"/>
            <w:tcBorders>
              <w:bottom w:val="nil"/>
            </w:tcBorders>
          </w:tcPr>
          <w:p w:rsidR="00891093" w:rsidRPr="00EC4CDA" w:rsidRDefault="00891093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891093" w:rsidRPr="00EC4CDA" w:rsidRDefault="00891093" w:rsidP="00056566">
            <w:pPr>
              <w:pStyle w:val="Heading2"/>
              <w:spacing w:before="60"/>
              <w:jc w:val="both"/>
              <w:rPr>
                <w:b w:val="0"/>
                <w:sz w:val="19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left w:val="nil"/>
              <w:bottom w:val="single" w:sz="12" w:space="0" w:color="auto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D270E" w:rsidRPr="00EB5A0B" w:rsidRDefault="004D270E" w:rsidP="00056566">
            <w:pPr>
              <w:pStyle w:val="Heading2"/>
              <w:jc w:val="center"/>
              <w:rPr>
                <w:b w:val="0"/>
                <w:sz w:val="19"/>
                <w:szCs w:val="19"/>
              </w:rPr>
            </w:pPr>
            <w:r w:rsidRPr="00EB5A0B">
              <w:rPr>
                <w:b w:val="0"/>
                <w:sz w:val="19"/>
                <w:szCs w:val="19"/>
              </w:rPr>
              <w:t>Design Approved?</w:t>
            </w:r>
            <w:r>
              <w:rPr>
                <w:b w:val="0"/>
                <w:sz w:val="19"/>
                <w:szCs w:val="19"/>
              </w:rPr>
              <w:tab/>
            </w:r>
            <w:r>
              <w:rPr>
                <w:b w:val="0"/>
                <w:sz w:val="19"/>
                <w:szCs w:val="19"/>
              </w:rPr>
              <w:tab/>
              <w:t>⁭Yes</w:t>
            </w:r>
            <w:r>
              <w:rPr>
                <w:b w:val="0"/>
                <w:sz w:val="19"/>
                <w:szCs w:val="19"/>
              </w:rPr>
              <w:tab/>
            </w:r>
            <w:r>
              <w:rPr>
                <w:b w:val="0"/>
                <w:sz w:val="19"/>
                <w:szCs w:val="19"/>
              </w:rPr>
              <w:tab/>
              <w:t>⁭No</w:t>
            </w:r>
            <w:r>
              <w:rPr>
                <w:b w:val="0"/>
                <w:sz w:val="19"/>
                <w:szCs w:val="19"/>
              </w:rPr>
              <w:tab/>
              <w:t>Action Items are documented below.</w:t>
            </w: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1278" w:type="dxa"/>
            <w:gridSpan w:val="2"/>
            <w:tcBorders>
              <w:bottom w:val="nil"/>
              <w:right w:val="nil"/>
            </w:tcBorders>
          </w:tcPr>
          <w:p w:rsidR="004D270E" w:rsidRPr="00EC4CDA" w:rsidRDefault="004D270E" w:rsidP="00056566">
            <w:pPr>
              <w:pStyle w:val="Heading2"/>
              <w:rPr>
                <w:b w:val="0"/>
                <w:sz w:val="19"/>
              </w:rPr>
            </w:pPr>
            <w:r w:rsidRPr="00EC4CDA">
              <w:rPr>
                <w:sz w:val="19"/>
              </w:rPr>
              <w:t xml:space="preserve">Objectives:  </w:t>
            </w:r>
          </w:p>
        </w:tc>
        <w:tc>
          <w:tcPr>
            <w:tcW w:w="8280" w:type="dxa"/>
            <w:gridSpan w:val="9"/>
            <w:tcBorders>
              <w:left w:val="nil"/>
              <w:bottom w:val="nil"/>
            </w:tcBorders>
          </w:tcPr>
          <w:p w:rsidR="004D270E" w:rsidRPr="00EC4CDA" w:rsidRDefault="004D270E" w:rsidP="00AF1C62">
            <w:pPr>
              <w:pStyle w:val="Heading2"/>
              <w:rPr>
                <w:sz w:val="19"/>
              </w:rPr>
            </w:pPr>
            <w:r w:rsidRPr="00EC4CDA">
              <w:rPr>
                <w:b w:val="0"/>
                <w:sz w:val="16"/>
              </w:rPr>
              <w:t>Design approval should include attached documentation to fully describe the project</w:t>
            </w:r>
            <w:r>
              <w:rPr>
                <w:b w:val="0"/>
                <w:sz w:val="16"/>
              </w:rPr>
              <w:t xml:space="preserve"> and/or design control under review</w:t>
            </w:r>
            <w:r w:rsidRPr="00EC4CDA">
              <w:rPr>
                <w:b w:val="0"/>
                <w:sz w:val="16"/>
              </w:rPr>
              <w:t>.  The design objective should be written in a broad and complete manner to fully characterize the project</w:t>
            </w:r>
            <w:r>
              <w:rPr>
                <w:b w:val="0"/>
                <w:sz w:val="16"/>
              </w:rPr>
              <w:t xml:space="preserve"> and/or design control under review</w:t>
            </w:r>
            <w:r w:rsidRPr="00EC4CDA">
              <w:rPr>
                <w:b w:val="0"/>
                <w:sz w:val="16"/>
              </w:rPr>
              <w:t xml:space="preserve">.  During future stages, the complete design </w:t>
            </w:r>
            <w:r>
              <w:rPr>
                <w:b w:val="0"/>
                <w:sz w:val="16"/>
              </w:rPr>
              <w:t>control documentation/</w:t>
            </w:r>
            <w:r w:rsidRPr="00EC4CDA">
              <w:rPr>
                <w:b w:val="0"/>
                <w:sz w:val="16"/>
              </w:rPr>
              <w:t>requirements will continue to evolve</w:t>
            </w:r>
            <w:r>
              <w:rPr>
                <w:b w:val="0"/>
                <w:sz w:val="16"/>
              </w:rPr>
              <w:t xml:space="preserve"> and this approval is based solely on the stage and information available at the time of review</w:t>
            </w:r>
            <w:r w:rsidRPr="00EC4CDA">
              <w:rPr>
                <w:b w:val="0"/>
                <w:sz w:val="16"/>
              </w:rPr>
              <w:t xml:space="preserve">.  </w:t>
            </w:r>
          </w:p>
        </w:tc>
      </w:tr>
      <w:tr w:rsidR="004D270E" w:rsidRPr="00EC4CDA" w:rsidTr="004D270E">
        <w:trPr>
          <w:cantSplit/>
          <w:trHeight w:val="477"/>
        </w:trPr>
        <w:tc>
          <w:tcPr>
            <w:tcW w:w="9558" w:type="dxa"/>
            <w:gridSpan w:val="11"/>
            <w:tcBorders>
              <w:top w:val="nil"/>
              <w:bottom w:val="nil"/>
            </w:tcBorders>
          </w:tcPr>
          <w:p w:rsidR="004D270E" w:rsidRPr="004D270E" w:rsidRDefault="00431C80" w:rsidP="00963487">
            <w:pPr>
              <w:pStyle w:val="Heading2"/>
              <w:spacing w:before="240"/>
              <w:jc w:val="both"/>
              <w:rPr>
                <w:rFonts w:asciiTheme="minorHAnsi" w:hAnsiTheme="minorHAnsi" w:cstheme="minorHAnsi"/>
                <w:b w:val="0"/>
                <w:sz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</w:rPr>
              <w:t xml:space="preserve">This Initial Product Design Review is being conducted to address the concerns of design control compliance raised in CPAP 1017. </w:t>
            </w:r>
            <w:r w:rsidR="00963487">
              <w:rPr>
                <w:rFonts w:asciiTheme="minorHAnsi" w:hAnsiTheme="minorHAnsi" w:cstheme="minorHAnsi"/>
                <w:b w:val="0"/>
                <w:sz w:val="18"/>
              </w:rPr>
              <w:t xml:space="preserve">The objective of the Initial Product Design Review is to provide approval to begin the </w:t>
            </w:r>
            <w:r w:rsidR="00EE45F3">
              <w:rPr>
                <w:rFonts w:asciiTheme="minorHAnsi" w:hAnsiTheme="minorHAnsi" w:cstheme="minorHAnsi"/>
                <w:b w:val="0"/>
                <w:sz w:val="18"/>
              </w:rPr>
              <w:t>design stage of</w:t>
            </w:r>
            <w:r w:rsidR="004C6073">
              <w:rPr>
                <w:rFonts w:asciiTheme="minorHAnsi" w:hAnsiTheme="minorHAnsi" w:cstheme="minorHAnsi"/>
                <w:b w:val="0"/>
                <w:sz w:val="18"/>
              </w:rPr>
              <w:t xml:space="preserve"> the ClearView System in accordance with EPIC’s Design Control Procedure (EG-001).</w:t>
            </w:r>
            <w:r>
              <w:rPr>
                <w:rFonts w:asciiTheme="minorHAnsi" w:hAnsiTheme="minorHAnsi" w:cstheme="minorHAnsi"/>
                <w:b w:val="0"/>
                <w:sz w:val="18"/>
              </w:rPr>
              <w:t xml:space="preserve">  The design has been an ongoing development and this Design Review is intended to bring the Design History File into compliance.</w:t>
            </w: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D270E" w:rsidRPr="00EC4CDA" w:rsidRDefault="004D270E" w:rsidP="00056566">
            <w:pPr>
              <w:pStyle w:val="Heading2"/>
              <w:jc w:val="both"/>
              <w:rPr>
                <w:b w:val="0"/>
                <w:sz w:val="16"/>
              </w:rPr>
            </w:pPr>
          </w:p>
        </w:tc>
      </w:tr>
      <w:tr w:rsidR="004D270E" w:rsidRPr="00EC4CDA" w:rsidTr="004D270E">
        <w:trPr>
          <w:cantSplit/>
        </w:trPr>
        <w:tc>
          <w:tcPr>
            <w:tcW w:w="9558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D270E" w:rsidRDefault="004D270E" w:rsidP="00DF6030">
            <w:pPr>
              <w:spacing w:after="0"/>
              <w:rPr>
                <w:rFonts w:ascii="Times New Roman" w:hAnsi="Times New Roman" w:cs="Times New Roman"/>
                <w:b/>
                <w:sz w:val="19"/>
              </w:rPr>
            </w:pPr>
            <w:r>
              <w:rPr>
                <w:rFonts w:ascii="Times New Roman" w:hAnsi="Times New Roman" w:cs="Times New Roman"/>
                <w:b/>
                <w:sz w:val="19"/>
              </w:rPr>
              <w:t>Documentation of Design Information:</w:t>
            </w:r>
          </w:p>
          <w:p w:rsidR="004D270E" w:rsidRPr="00AF1C62" w:rsidRDefault="004D270E" w:rsidP="00AF1C62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F1C62">
              <w:rPr>
                <w:rFonts w:ascii="Times New Roman" w:hAnsi="Times New Roman" w:cs="Times New Roman"/>
                <w:sz w:val="16"/>
                <w:szCs w:val="16"/>
              </w:rPr>
              <w:t>Include major activities, assignments, and responsibilities where appropriate.  List all attached design documentation under review.</w:t>
            </w:r>
          </w:p>
        </w:tc>
      </w:tr>
      <w:tr w:rsidR="004D270E" w:rsidRPr="00EC4CDA" w:rsidTr="002A083F">
        <w:trPr>
          <w:trHeight w:hRule="exact" w:val="2340"/>
        </w:trPr>
        <w:tc>
          <w:tcPr>
            <w:tcW w:w="9558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270E" w:rsidRDefault="004D270E" w:rsidP="0029525C">
            <w:pPr>
              <w:pStyle w:val="Heading2"/>
              <w:ind w:left="360"/>
              <w:jc w:val="both"/>
              <w:rPr>
                <w:rFonts w:asciiTheme="minorHAnsi" w:hAnsiTheme="minorHAnsi" w:cstheme="minorHAnsi"/>
                <w:b w:val="0"/>
                <w:sz w:val="18"/>
              </w:rPr>
            </w:pPr>
          </w:p>
          <w:p w:rsidR="00E8160D" w:rsidRDefault="00E8160D" w:rsidP="00E8160D">
            <w:r>
              <w:t>DDP-001.000  Design &amp; Development Plan (DDP) ClearView System</w:t>
            </w:r>
          </w:p>
          <w:p w:rsidR="00E8160D" w:rsidRDefault="00E8160D" w:rsidP="00E8160D">
            <w:r>
              <w:t>DD-005.001</w:t>
            </w:r>
            <w:r w:rsidR="00535B95">
              <w:t xml:space="preserve">    Risk Management Plan ClearView System</w:t>
            </w:r>
          </w:p>
          <w:p w:rsidR="00535B95" w:rsidRDefault="00535B95" w:rsidP="00E8160D">
            <w:r>
              <w:t>DD-032.000    Product Requirements ClearView System</w:t>
            </w:r>
          </w:p>
          <w:p w:rsidR="00535B95" w:rsidRPr="00E8160D" w:rsidRDefault="00535B95" w:rsidP="00E8160D">
            <w:bookmarkStart w:id="0" w:name="_GoBack"/>
            <w:bookmarkEnd w:id="0"/>
          </w:p>
        </w:tc>
      </w:tr>
    </w:tbl>
    <w:p w:rsidR="00DF6030" w:rsidRPr="00EC4CDA" w:rsidRDefault="00DF6030" w:rsidP="00DF6030">
      <w:pPr>
        <w:pStyle w:val="BodyText"/>
        <w:jc w:val="both"/>
        <w:rPr>
          <w:rFonts w:ascii="Times New Roman" w:hAnsi="Times New Roman"/>
          <w:b/>
          <w:sz w:val="19"/>
        </w:rPr>
      </w:pPr>
    </w:p>
    <w:p w:rsidR="00DF6030" w:rsidRPr="00EC4CDA" w:rsidRDefault="00DF6030" w:rsidP="00DF6030">
      <w:pPr>
        <w:pStyle w:val="BodyText"/>
        <w:jc w:val="both"/>
        <w:rPr>
          <w:rFonts w:ascii="Times New Roman" w:hAnsi="Times New Roman"/>
          <w:b/>
          <w:sz w:val="19"/>
        </w:rPr>
      </w:pPr>
      <w:r w:rsidRPr="00EC4CDA">
        <w:rPr>
          <w:rFonts w:ascii="Times New Roman" w:hAnsi="Times New Roman"/>
          <w:b/>
          <w:sz w:val="19"/>
        </w:rPr>
        <w:t>ACTION ITEMS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1440"/>
        <w:gridCol w:w="1710"/>
      </w:tblGrid>
      <w:tr w:rsidR="00DF6030" w:rsidRPr="00EC4CDA" w:rsidTr="005061F3">
        <w:tc>
          <w:tcPr>
            <w:tcW w:w="6408" w:type="dxa"/>
          </w:tcPr>
          <w:p w:rsidR="00DF6030" w:rsidRPr="00EC4CDA" w:rsidRDefault="00DF6030" w:rsidP="00056566">
            <w:pPr>
              <w:pStyle w:val="BodyText"/>
              <w:jc w:val="both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Description</w:t>
            </w:r>
          </w:p>
        </w:tc>
        <w:tc>
          <w:tcPr>
            <w:tcW w:w="1440" w:type="dxa"/>
          </w:tcPr>
          <w:p w:rsidR="00DF6030" w:rsidRPr="00EC4CDA" w:rsidRDefault="00DF6030" w:rsidP="00056566">
            <w:pPr>
              <w:pStyle w:val="BodyText"/>
              <w:jc w:val="center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Responsibility</w:t>
            </w:r>
          </w:p>
        </w:tc>
        <w:tc>
          <w:tcPr>
            <w:tcW w:w="1710" w:type="dxa"/>
          </w:tcPr>
          <w:p w:rsidR="00DF6030" w:rsidRPr="00EC4CDA" w:rsidRDefault="00DF6030" w:rsidP="00056566">
            <w:pPr>
              <w:pStyle w:val="BodyText"/>
              <w:jc w:val="center"/>
              <w:rPr>
                <w:rFonts w:ascii="Times New Roman" w:hAnsi="Times New Roman"/>
                <w:b/>
                <w:sz w:val="19"/>
              </w:rPr>
            </w:pPr>
            <w:r w:rsidRPr="00EC4CDA">
              <w:rPr>
                <w:rFonts w:ascii="Times New Roman" w:hAnsi="Times New Roman"/>
                <w:b/>
                <w:sz w:val="19"/>
              </w:rPr>
              <w:t>Due Date</w:t>
            </w:r>
          </w:p>
        </w:tc>
      </w:tr>
      <w:tr w:rsidR="00DF6030" w:rsidRPr="00EC4CDA" w:rsidTr="005061F3">
        <w:tc>
          <w:tcPr>
            <w:tcW w:w="6408" w:type="dxa"/>
            <w:vAlign w:val="center"/>
          </w:tcPr>
          <w:p w:rsidR="00DF6030" w:rsidRPr="002A083F" w:rsidRDefault="00431C80" w:rsidP="00FA4400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Update the Risk Analysis Document (RAD), including</w:t>
            </w:r>
            <w:r w:rsidR="00B06FEE" w:rsidRPr="002A083F">
              <w:rPr>
                <w:rFonts w:asciiTheme="minorHAnsi" w:hAnsiTheme="minorHAnsi"/>
                <w:sz w:val="22"/>
                <w:szCs w:val="22"/>
              </w:rPr>
              <w:t xml:space="preserve"> DD-006 Risk Analysis Report, DD-009 System FMEA, DD-010 Software FMEA, DD-011 Process FMEA, and any applicable risk documents </w:t>
            </w:r>
            <w:r w:rsidRPr="002A083F">
              <w:rPr>
                <w:rFonts w:asciiTheme="minorHAnsi" w:hAnsiTheme="minorHAnsi"/>
                <w:sz w:val="22"/>
                <w:szCs w:val="22"/>
              </w:rPr>
              <w:t>to be compliant</w:t>
            </w:r>
            <w:r w:rsidR="00B06FEE" w:rsidRPr="002A083F">
              <w:rPr>
                <w:rFonts w:asciiTheme="minorHAnsi" w:hAnsiTheme="minorHAnsi"/>
                <w:sz w:val="22"/>
                <w:szCs w:val="22"/>
              </w:rPr>
              <w:t xml:space="preserve"> with EG-001 Design Control Procedure and EG-012 Risk Management.</w:t>
            </w:r>
          </w:p>
        </w:tc>
        <w:tc>
          <w:tcPr>
            <w:tcW w:w="1440" w:type="dxa"/>
            <w:vAlign w:val="center"/>
          </w:tcPr>
          <w:p w:rsidR="00431C80" w:rsidRPr="002A083F" w:rsidRDefault="00431C80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:rsidR="00DF6030" w:rsidRPr="002A083F" w:rsidRDefault="00431C80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Dan Miller</w:t>
            </w:r>
          </w:p>
        </w:tc>
        <w:tc>
          <w:tcPr>
            <w:tcW w:w="1710" w:type="dxa"/>
            <w:vAlign w:val="center"/>
          </w:tcPr>
          <w:p w:rsidR="00DF6030" w:rsidRPr="002A083F" w:rsidRDefault="00431C80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Prior to the Design Phase Review</w:t>
            </w:r>
          </w:p>
        </w:tc>
      </w:tr>
      <w:tr w:rsidR="00DF6030" w:rsidRPr="00EC4CDA" w:rsidTr="005061F3">
        <w:tc>
          <w:tcPr>
            <w:tcW w:w="6408" w:type="dxa"/>
            <w:vAlign w:val="center"/>
          </w:tcPr>
          <w:p w:rsidR="00DF6030" w:rsidRPr="002A083F" w:rsidRDefault="00431C80" w:rsidP="00FA4400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Update Project Task List to include action items from this design review.</w:t>
            </w:r>
          </w:p>
        </w:tc>
        <w:tc>
          <w:tcPr>
            <w:tcW w:w="1440" w:type="dxa"/>
            <w:vAlign w:val="center"/>
          </w:tcPr>
          <w:p w:rsidR="00DF6030" w:rsidRPr="002A083F" w:rsidRDefault="00431C80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Jan Ayres</w:t>
            </w:r>
          </w:p>
        </w:tc>
        <w:tc>
          <w:tcPr>
            <w:tcW w:w="1710" w:type="dxa"/>
            <w:vAlign w:val="center"/>
          </w:tcPr>
          <w:p w:rsidR="00DF6030" w:rsidRPr="002A083F" w:rsidRDefault="00431C80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3/29/13</w:t>
            </w:r>
          </w:p>
        </w:tc>
      </w:tr>
      <w:tr w:rsidR="00DF6030" w:rsidRPr="00EC4CDA" w:rsidTr="005061F3">
        <w:tc>
          <w:tcPr>
            <w:tcW w:w="6408" w:type="dxa"/>
            <w:vAlign w:val="center"/>
          </w:tcPr>
          <w:p w:rsidR="00DF6030" w:rsidRPr="002A083F" w:rsidRDefault="0067105A" w:rsidP="00FA4400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 xml:space="preserve">Forward an updated Project Task List to Don </w:t>
            </w:r>
            <w:proofErr w:type="spellStart"/>
            <w:r w:rsidRPr="002A083F">
              <w:rPr>
                <w:rFonts w:asciiTheme="minorHAnsi" w:hAnsiTheme="minorHAnsi"/>
                <w:sz w:val="22"/>
                <w:szCs w:val="22"/>
              </w:rPr>
              <w:t>Pegg</w:t>
            </w:r>
            <w:proofErr w:type="spellEnd"/>
            <w:r w:rsidRPr="002A083F">
              <w:rPr>
                <w:rFonts w:asciiTheme="minorHAnsi" w:hAnsiTheme="minorHAnsi"/>
                <w:sz w:val="22"/>
                <w:szCs w:val="22"/>
              </w:rPr>
              <w:t xml:space="preserve"> for reference.</w:t>
            </w:r>
          </w:p>
        </w:tc>
        <w:tc>
          <w:tcPr>
            <w:tcW w:w="1440" w:type="dxa"/>
            <w:vAlign w:val="center"/>
          </w:tcPr>
          <w:p w:rsidR="00DF6030" w:rsidRPr="002A083F" w:rsidRDefault="0067105A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Dan Miller</w:t>
            </w:r>
          </w:p>
        </w:tc>
        <w:tc>
          <w:tcPr>
            <w:tcW w:w="1710" w:type="dxa"/>
            <w:vAlign w:val="center"/>
          </w:tcPr>
          <w:p w:rsidR="00DF6030" w:rsidRPr="002A083F" w:rsidRDefault="0067105A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3/26/13</w:t>
            </w:r>
          </w:p>
        </w:tc>
      </w:tr>
      <w:tr w:rsidR="00431C80" w:rsidRPr="00EC4CDA" w:rsidTr="005061F3">
        <w:tc>
          <w:tcPr>
            <w:tcW w:w="6408" w:type="dxa"/>
            <w:vAlign w:val="center"/>
          </w:tcPr>
          <w:p w:rsidR="00431C80" w:rsidRPr="002A083F" w:rsidRDefault="005061F3" w:rsidP="00FA4400">
            <w:pPr>
              <w:pStyle w:val="BodyText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 xml:space="preserve">Add to task list to ensure that risk assessment is in compliance with </w:t>
            </w:r>
            <w:r w:rsidR="00FA4400" w:rsidRPr="002A083F">
              <w:rPr>
                <w:rFonts w:asciiTheme="minorHAnsi" w:hAnsiTheme="minorHAnsi"/>
                <w:sz w:val="22"/>
                <w:szCs w:val="22"/>
              </w:rPr>
              <w:t xml:space="preserve">current ISO </w:t>
            </w:r>
            <w:r w:rsidRPr="002A083F">
              <w:rPr>
                <w:rFonts w:asciiTheme="minorHAnsi" w:hAnsiTheme="minorHAnsi"/>
                <w:sz w:val="22"/>
                <w:szCs w:val="22"/>
              </w:rPr>
              <w:t>14971 methods regarding the assessment of detection only during process risk analysis.</w:t>
            </w:r>
          </w:p>
        </w:tc>
        <w:tc>
          <w:tcPr>
            <w:tcW w:w="1440" w:type="dxa"/>
            <w:vAlign w:val="center"/>
          </w:tcPr>
          <w:p w:rsidR="00431C80" w:rsidRPr="002A083F" w:rsidRDefault="005061F3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Andrea Miller</w:t>
            </w:r>
          </w:p>
        </w:tc>
        <w:tc>
          <w:tcPr>
            <w:tcW w:w="1710" w:type="dxa"/>
            <w:vAlign w:val="center"/>
          </w:tcPr>
          <w:p w:rsidR="00431C80" w:rsidRPr="002A083F" w:rsidRDefault="005061F3" w:rsidP="005061F3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A083F">
              <w:rPr>
                <w:rFonts w:asciiTheme="minorHAnsi" w:hAnsiTheme="minorHAnsi"/>
                <w:sz w:val="22"/>
                <w:szCs w:val="22"/>
              </w:rPr>
              <w:t>Prior to the Design Phase Review</w:t>
            </w:r>
          </w:p>
        </w:tc>
      </w:tr>
    </w:tbl>
    <w:p w:rsidR="00DF6030" w:rsidRDefault="00DF6030">
      <w:pPr>
        <w:rPr>
          <w:rFonts w:ascii="Times New Roman" w:hAnsi="Times New Roman"/>
          <w:b/>
          <w:sz w:val="28"/>
          <w:szCs w:val="28"/>
          <w:lang w:val="fr-FR"/>
        </w:rPr>
      </w:pPr>
    </w:p>
    <w:sectPr w:rsidR="00DF6030" w:rsidSect="006505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566" w:rsidRDefault="00056566" w:rsidP="00237642">
      <w:pPr>
        <w:spacing w:after="0" w:line="240" w:lineRule="auto"/>
      </w:pPr>
      <w:r>
        <w:separator/>
      </w:r>
    </w:p>
  </w:endnote>
  <w:endnote w:type="continuationSeparator" w:id="0">
    <w:p w:rsidR="00056566" w:rsidRDefault="00056566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056566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Design Approval Form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  <w:t>Confidential &amp; Proprietary</w:t>
        </w:r>
        <w:r w:rsidRPr="002D349E">
          <w:rPr>
            <w:rFonts w:ascii="Times New Roman" w:hAnsi="Times New Roman" w:cs="Times New Roman"/>
            <w:sz w:val="20"/>
            <w:szCs w:val="20"/>
          </w:rPr>
          <w:tab/>
          <w:t xml:space="preserve">  </w:t>
        </w:r>
      </w:p>
      <w:p w:rsidR="00056566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Document Number: EGF-001</w:t>
        </w:r>
        <w:r>
          <w:rPr>
            <w:rFonts w:ascii="Times New Roman" w:hAnsi="Times New Roman" w:cs="Times New Roman"/>
            <w:sz w:val="20"/>
            <w:szCs w:val="20"/>
          </w:rPr>
          <w:tab/>
        </w:r>
        <w:r>
          <w:rPr>
            <w:rFonts w:ascii="Times New Roman" w:hAnsi="Times New Roman" w:cs="Times New Roman"/>
            <w:sz w:val="20"/>
            <w:szCs w:val="20"/>
          </w:rPr>
          <w:tab/>
        </w:r>
        <w:r w:rsidRPr="002D349E">
          <w:rPr>
            <w:rFonts w:ascii="Times New Roman" w:hAnsi="Times New Roman" w:cs="Times New Roman"/>
            <w:sz w:val="20"/>
            <w:szCs w:val="20"/>
          </w:rPr>
          <w:t xml:space="preserve">Page </w: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D349E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A083F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2D349E">
          <w:rPr>
            <w:rFonts w:ascii="Times New Roman" w:hAnsi="Times New Roman" w:cs="Times New Roman"/>
            <w:sz w:val="20"/>
            <w:szCs w:val="20"/>
          </w:rPr>
          <w:fldChar w:fldCharType="end"/>
        </w:r>
      </w:p>
      <w:p w:rsidR="00056566" w:rsidRPr="002D349E" w:rsidRDefault="00056566" w:rsidP="00237642">
        <w:pPr>
          <w:pStyle w:val="Footer"/>
          <w:rPr>
            <w:rFonts w:ascii="Times New Roman" w:hAnsi="Times New Roman" w:cs="Times New Roman"/>
            <w:sz w:val="20"/>
            <w:szCs w:val="20"/>
          </w:rPr>
        </w:pPr>
        <w:r>
          <w:rPr>
            <w:rFonts w:ascii="Times New Roman" w:hAnsi="Times New Roman" w:cs="Times New Roman"/>
            <w:sz w:val="20"/>
            <w:szCs w:val="20"/>
          </w:rPr>
          <w:t>Version Number:  000</w:t>
        </w:r>
      </w:p>
      <w:p w:rsidR="00056566" w:rsidRDefault="002A083F" w:rsidP="00237642">
        <w:pPr>
          <w:pStyle w:val="Footer"/>
          <w:jc w:val="cen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566" w:rsidRDefault="00056566" w:rsidP="00237642">
      <w:pPr>
        <w:spacing w:after="0" w:line="240" w:lineRule="auto"/>
      </w:pPr>
      <w:r>
        <w:separator/>
      </w:r>
    </w:p>
  </w:footnote>
  <w:footnote w:type="continuationSeparator" w:id="0">
    <w:p w:rsidR="00056566" w:rsidRDefault="00056566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056566" w:rsidTr="00825788">
      <w:tc>
        <w:tcPr>
          <w:tcW w:w="3798" w:type="dxa"/>
          <w:vAlign w:val="center"/>
        </w:tcPr>
        <w:p w:rsidR="00056566" w:rsidRDefault="00056566" w:rsidP="0082578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B459CC" wp14:editId="7EE598C9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056566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056566" w:rsidRPr="005D6ECD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Design Approval Form</w:t>
          </w:r>
        </w:p>
        <w:p w:rsidR="00056566" w:rsidRPr="008540C1" w:rsidRDefault="00056566" w:rsidP="00825788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056566" w:rsidRDefault="00056566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6566" w:rsidRDefault="0005656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F48011A"/>
    <w:multiLevelType w:val="hybridMultilevel"/>
    <w:tmpl w:val="D9A08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555F21"/>
    <w:multiLevelType w:val="hybridMultilevel"/>
    <w:tmpl w:val="9FC6F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876746"/>
    <w:multiLevelType w:val="hybridMultilevel"/>
    <w:tmpl w:val="4C5001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83E6D5D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7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8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25261"/>
    <w:rsid w:val="00056566"/>
    <w:rsid w:val="00062CC8"/>
    <w:rsid w:val="00080866"/>
    <w:rsid w:val="000A7329"/>
    <w:rsid w:val="000B01F5"/>
    <w:rsid w:val="000C1E11"/>
    <w:rsid w:val="000E0756"/>
    <w:rsid w:val="000E1855"/>
    <w:rsid w:val="00237642"/>
    <w:rsid w:val="00256E3C"/>
    <w:rsid w:val="00263B6C"/>
    <w:rsid w:val="0029525C"/>
    <w:rsid w:val="002A00ED"/>
    <w:rsid w:val="002A083F"/>
    <w:rsid w:val="002B5884"/>
    <w:rsid w:val="002D425C"/>
    <w:rsid w:val="00326FA7"/>
    <w:rsid w:val="0033346B"/>
    <w:rsid w:val="003739A2"/>
    <w:rsid w:val="0037567C"/>
    <w:rsid w:val="003A1B14"/>
    <w:rsid w:val="003B6029"/>
    <w:rsid w:val="003D050D"/>
    <w:rsid w:val="004079E3"/>
    <w:rsid w:val="00416C0E"/>
    <w:rsid w:val="00431C80"/>
    <w:rsid w:val="00461AF2"/>
    <w:rsid w:val="00494ECD"/>
    <w:rsid w:val="004C6073"/>
    <w:rsid w:val="004C65C6"/>
    <w:rsid w:val="004D270E"/>
    <w:rsid w:val="004F70E7"/>
    <w:rsid w:val="005061F3"/>
    <w:rsid w:val="00535B95"/>
    <w:rsid w:val="0054671C"/>
    <w:rsid w:val="005652DF"/>
    <w:rsid w:val="005D6ECD"/>
    <w:rsid w:val="005F08A5"/>
    <w:rsid w:val="005F0F3F"/>
    <w:rsid w:val="00606942"/>
    <w:rsid w:val="00625E9F"/>
    <w:rsid w:val="0065054B"/>
    <w:rsid w:val="0067105A"/>
    <w:rsid w:val="006723EC"/>
    <w:rsid w:val="00677F1E"/>
    <w:rsid w:val="006D4CA6"/>
    <w:rsid w:val="00750C29"/>
    <w:rsid w:val="0076732E"/>
    <w:rsid w:val="007F5510"/>
    <w:rsid w:val="00825788"/>
    <w:rsid w:val="00885284"/>
    <w:rsid w:val="00891093"/>
    <w:rsid w:val="0090462C"/>
    <w:rsid w:val="00917FD1"/>
    <w:rsid w:val="00947302"/>
    <w:rsid w:val="00963487"/>
    <w:rsid w:val="00A004B4"/>
    <w:rsid w:val="00AC213E"/>
    <w:rsid w:val="00AF1C62"/>
    <w:rsid w:val="00B06FEE"/>
    <w:rsid w:val="00B43D56"/>
    <w:rsid w:val="00BE118B"/>
    <w:rsid w:val="00BF7C9C"/>
    <w:rsid w:val="00C316BE"/>
    <w:rsid w:val="00C73375"/>
    <w:rsid w:val="00CA2441"/>
    <w:rsid w:val="00CC6770"/>
    <w:rsid w:val="00CE21AD"/>
    <w:rsid w:val="00CF6ED8"/>
    <w:rsid w:val="00D3230C"/>
    <w:rsid w:val="00D41A03"/>
    <w:rsid w:val="00D56E76"/>
    <w:rsid w:val="00D9040F"/>
    <w:rsid w:val="00D9569B"/>
    <w:rsid w:val="00DF6030"/>
    <w:rsid w:val="00E07A4C"/>
    <w:rsid w:val="00E1052A"/>
    <w:rsid w:val="00E21475"/>
    <w:rsid w:val="00E51F4B"/>
    <w:rsid w:val="00E8160D"/>
    <w:rsid w:val="00E90C22"/>
    <w:rsid w:val="00EC4CDA"/>
    <w:rsid w:val="00ED020E"/>
    <w:rsid w:val="00ED426E"/>
    <w:rsid w:val="00EE45F3"/>
    <w:rsid w:val="00F26926"/>
    <w:rsid w:val="00F632C9"/>
    <w:rsid w:val="00FA4400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spacing w:after="0" w:line="240" w:lineRule="auto"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DF6030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F6030"/>
    <w:pPr>
      <w:keepNext/>
      <w:spacing w:after="0" w:line="240" w:lineRule="auto"/>
      <w:jc w:val="both"/>
      <w:outlineLvl w:val="4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DF6030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F6030"/>
    <w:rPr>
      <w:rFonts w:ascii="Arial" w:eastAsia="Times New Roman" w:hAnsi="Arial" w:cs="Times New Roman"/>
      <w:b/>
      <w:szCs w:val="20"/>
    </w:rPr>
  </w:style>
  <w:style w:type="paragraph" w:styleId="BodyText">
    <w:name w:val="Body Text"/>
    <w:basedOn w:val="Normal"/>
    <w:link w:val="BodyTextChar"/>
    <w:semiHidden/>
    <w:rsid w:val="00DF6030"/>
    <w:pPr>
      <w:tabs>
        <w:tab w:val="left" w:pos="1530"/>
      </w:tabs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DF6030"/>
    <w:rPr>
      <w:rFonts w:ascii="Arial" w:eastAsia="Times New Roman" w:hAnsi="Arial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7DA95B26</Template>
  <TotalTime>45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6</cp:revision>
  <cp:lastPrinted>2013-03-22T22:24:00Z</cp:lastPrinted>
  <dcterms:created xsi:type="dcterms:W3CDTF">2013-03-22T21:11:00Z</dcterms:created>
  <dcterms:modified xsi:type="dcterms:W3CDTF">2013-03-22T22:25:00Z</dcterms:modified>
</cp:coreProperties>
</file>