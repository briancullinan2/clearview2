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CC539A" w:rsidP="00CC539A">
      <w:pPr>
        <w:rPr>
          <w:rFonts w:cstheme="minorHAnsi"/>
          <w:b/>
          <w:sz w:val="24"/>
          <w:szCs w:val="24"/>
        </w:rPr>
      </w:pPr>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B06576" w:rsidP="003141D0">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0F421D" w:rsidRPr="00026FB5" w:rsidRDefault="000F421D" w:rsidP="000F421D">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0F421D" w:rsidRPr="00E12FFA" w:rsidTr="007E5D3F">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Revised By</w:t>
            </w:r>
          </w:p>
        </w:tc>
      </w:tr>
      <w:tr w:rsidR="000F421D" w:rsidRPr="00E12FFA" w:rsidTr="00A005BE">
        <w:trPr>
          <w:cantSplit/>
          <w:trHeight w:val="542"/>
        </w:trPr>
        <w:tc>
          <w:tcPr>
            <w:tcW w:w="1080" w:type="dxa"/>
            <w:tcBorders>
              <w:top w:val="single" w:sz="4" w:space="0" w:color="auto"/>
              <w:bottom w:val="single" w:sz="4" w:space="0" w:color="auto"/>
            </w:tcBorders>
          </w:tcPr>
          <w:p w:rsidR="000F421D" w:rsidRPr="00E12FFA" w:rsidRDefault="000F421D" w:rsidP="007E5D3F">
            <w:pPr>
              <w:spacing w:before="120" w:after="120"/>
              <w:jc w:val="center"/>
              <w:rPr>
                <w:rFonts w:ascii="Calibri" w:hAnsi="Calibri" w:cs="Calibri"/>
                <w:sz w:val="24"/>
                <w:szCs w:val="24"/>
              </w:rPr>
            </w:pPr>
            <w:r>
              <w:rPr>
                <w:rFonts w:ascii="Calibri" w:hAnsi="Calibri" w:cs="Calibri"/>
                <w:sz w:val="24"/>
                <w:szCs w:val="24"/>
              </w:rPr>
              <w:t>005</w:t>
            </w:r>
          </w:p>
        </w:tc>
        <w:tc>
          <w:tcPr>
            <w:tcW w:w="1620" w:type="dxa"/>
            <w:tcBorders>
              <w:top w:val="single" w:sz="4" w:space="0" w:color="auto"/>
              <w:bottom w:val="single" w:sz="4" w:space="0" w:color="auto"/>
            </w:tcBorders>
          </w:tcPr>
          <w:p w:rsidR="000F421D" w:rsidRPr="00026FB5" w:rsidRDefault="000F421D" w:rsidP="007E5D3F">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F421D" w:rsidRPr="00E12FFA" w:rsidRDefault="00FE5FE2" w:rsidP="00FE5FE2">
            <w:pPr>
              <w:pStyle w:val="Index1"/>
              <w:spacing w:before="120" w:after="120"/>
              <w:rPr>
                <w:rFonts w:ascii="Calibri" w:hAnsi="Calibri" w:cs="Calibri"/>
                <w:sz w:val="24"/>
                <w:szCs w:val="24"/>
              </w:rPr>
            </w:pPr>
            <w:r>
              <w:rPr>
                <w:rFonts w:ascii="Calibri" w:hAnsi="Calibri" w:cs="Calibri"/>
                <w:sz w:val="24"/>
                <w:szCs w:val="24"/>
              </w:rPr>
              <w:t xml:space="preserve">Version 1.1.1.4 of the </w:t>
            </w:r>
            <w:proofErr w:type="spellStart"/>
            <w:r>
              <w:rPr>
                <w:rFonts w:ascii="Calibri" w:hAnsi="Calibri" w:cs="Calibri"/>
                <w:sz w:val="24"/>
                <w:szCs w:val="24"/>
              </w:rPr>
              <w:t>ClearView</w:t>
            </w:r>
            <w:proofErr w:type="spellEnd"/>
            <w:r>
              <w:rPr>
                <w:rFonts w:ascii="Calibri" w:hAnsi="Calibri" w:cs="Calibri"/>
                <w:sz w:val="24"/>
                <w:szCs w:val="24"/>
              </w:rPr>
              <w:t xml:space="preserve"> software added the ability for the system to attempt to auto-reconnect to the scanner in the situation where a connection was lost. A new section was added to the script to test this feature in the ‘Gather Capture’ section of ClearView.</w:t>
            </w:r>
          </w:p>
        </w:tc>
        <w:tc>
          <w:tcPr>
            <w:tcW w:w="1620" w:type="dxa"/>
            <w:tcBorders>
              <w:top w:val="single" w:sz="4" w:space="0" w:color="auto"/>
              <w:bottom w:val="single" w:sz="4" w:space="0" w:color="auto"/>
            </w:tcBorders>
          </w:tcPr>
          <w:p w:rsidR="000F421D" w:rsidRPr="00E12FFA" w:rsidRDefault="000F421D"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512C8E" w:rsidRPr="00E12FFA" w:rsidTr="007E5D3F">
        <w:trPr>
          <w:cantSplit/>
          <w:trHeight w:val="542"/>
        </w:trPr>
        <w:tc>
          <w:tcPr>
            <w:tcW w:w="1080" w:type="dxa"/>
            <w:tcBorders>
              <w:top w:val="single" w:sz="4" w:space="0" w:color="auto"/>
            </w:tcBorders>
          </w:tcPr>
          <w:p w:rsidR="00512C8E" w:rsidRDefault="00512C8E" w:rsidP="007E5D3F">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tcBorders>
          </w:tcPr>
          <w:p w:rsidR="00512C8E" w:rsidRPr="00026FB5" w:rsidRDefault="00512C8E" w:rsidP="00512C8E">
            <w:pPr>
              <w:spacing w:before="120" w:after="120"/>
              <w:rPr>
                <w:rFonts w:ascii="Calibri" w:hAnsi="Calibri" w:cs="Calibri"/>
                <w:sz w:val="24"/>
                <w:szCs w:val="24"/>
              </w:rPr>
            </w:pPr>
            <w:r>
              <w:rPr>
                <w:rFonts w:ascii="Calibri" w:hAnsi="Calibri" w:cs="Calibri"/>
                <w:sz w:val="24"/>
                <w:szCs w:val="24"/>
              </w:rPr>
              <w:t>06Sep12</w:t>
            </w:r>
          </w:p>
        </w:tc>
        <w:tc>
          <w:tcPr>
            <w:tcW w:w="5220" w:type="dxa"/>
            <w:tcBorders>
              <w:top w:val="single" w:sz="4" w:space="0" w:color="auto"/>
            </w:tcBorders>
          </w:tcPr>
          <w:p w:rsidR="00512C8E" w:rsidRDefault="00512C8E" w:rsidP="00FE5FE2">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512C8E" w:rsidRDefault="00512C8E"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196DA7" w:rsidTr="002873D8">
        <w:trPr>
          <w:cantSplit/>
          <w:trHeight w:val="542"/>
        </w:trPr>
        <w:tc>
          <w:tcPr>
            <w:tcW w:w="1080" w:type="dxa"/>
            <w:tcBorders>
              <w:top w:val="single" w:sz="4" w:space="0" w:color="auto"/>
              <w:left w:val="single" w:sz="6" w:space="0" w:color="auto"/>
              <w:bottom w:val="single" w:sz="4" w:space="0" w:color="auto"/>
              <w:right w:val="single" w:sz="6" w:space="0" w:color="auto"/>
            </w:tcBorders>
          </w:tcPr>
          <w:p w:rsidR="00196DA7" w:rsidRDefault="00196DA7" w:rsidP="00196DA7">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left w:val="single" w:sz="6" w:space="0" w:color="auto"/>
              <w:bottom w:val="single" w:sz="4" w:space="0" w:color="auto"/>
              <w:right w:val="single" w:sz="6" w:space="0" w:color="auto"/>
            </w:tcBorders>
          </w:tcPr>
          <w:p w:rsidR="00196DA7" w:rsidRPr="00026FB5" w:rsidRDefault="00196DA7" w:rsidP="00196DA7">
            <w:pPr>
              <w:spacing w:before="120" w:after="120"/>
              <w:rPr>
                <w:rFonts w:ascii="Calibri" w:hAnsi="Calibri" w:cs="Calibri"/>
                <w:sz w:val="24"/>
                <w:szCs w:val="24"/>
              </w:rPr>
            </w:pPr>
            <w:r>
              <w:rPr>
                <w:rFonts w:ascii="Calibri" w:hAnsi="Calibri" w:cs="Calibri"/>
                <w:sz w:val="24"/>
                <w:szCs w:val="24"/>
              </w:rPr>
              <w:t>11Sep12</w:t>
            </w:r>
          </w:p>
        </w:tc>
        <w:tc>
          <w:tcPr>
            <w:tcW w:w="5220" w:type="dxa"/>
            <w:tcBorders>
              <w:top w:val="single" w:sz="4" w:space="0" w:color="auto"/>
              <w:left w:val="single" w:sz="6" w:space="0" w:color="auto"/>
              <w:bottom w:val="single" w:sz="4" w:space="0" w:color="auto"/>
              <w:right w:val="single" w:sz="6" w:space="0" w:color="auto"/>
            </w:tcBorders>
          </w:tcPr>
          <w:p w:rsidR="00196DA7" w:rsidRDefault="00EB7376" w:rsidP="00196DA7">
            <w:pPr>
              <w:pStyle w:val="Index1"/>
              <w:spacing w:before="120" w:after="120"/>
              <w:rPr>
                <w:rFonts w:ascii="Calibri" w:hAnsi="Calibri" w:cs="Calibri"/>
                <w:sz w:val="24"/>
                <w:szCs w:val="24"/>
              </w:rPr>
            </w:pPr>
            <w:r>
              <w:rPr>
                <w:rFonts w:ascii="Calibri" w:hAnsi="Calibri" w:cs="Calibri"/>
                <w:sz w:val="24"/>
                <w:szCs w:val="24"/>
              </w:rPr>
              <w:t>Made edits to the red line corrections found during the Rev.006 execution, and added an extra step in section 8.1 to test the successful calibration data save feature.</w:t>
            </w:r>
          </w:p>
        </w:tc>
        <w:tc>
          <w:tcPr>
            <w:tcW w:w="1620" w:type="dxa"/>
            <w:tcBorders>
              <w:top w:val="single" w:sz="4" w:space="0" w:color="auto"/>
              <w:left w:val="single" w:sz="6" w:space="0" w:color="auto"/>
              <w:bottom w:val="single" w:sz="4" w:space="0" w:color="auto"/>
              <w:right w:val="single" w:sz="6" w:space="0" w:color="auto"/>
            </w:tcBorders>
          </w:tcPr>
          <w:p w:rsidR="00196DA7" w:rsidRDefault="00196DA7" w:rsidP="00196DA7">
            <w:pPr>
              <w:spacing w:before="120" w:after="120"/>
              <w:rPr>
                <w:rFonts w:ascii="Calibri" w:hAnsi="Calibri" w:cs="Calibri"/>
                <w:color w:val="000000"/>
                <w:sz w:val="24"/>
                <w:szCs w:val="24"/>
              </w:rPr>
            </w:pPr>
            <w:r>
              <w:rPr>
                <w:rFonts w:ascii="Calibri" w:hAnsi="Calibri" w:cs="Calibri"/>
                <w:color w:val="000000"/>
                <w:sz w:val="24"/>
                <w:szCs w:val="24"/>
              </w:rPr>
              <w:t>J. Sims</w:t>
            </w:r>
          </w:p>
        </w:tc>
      </w:tr>
      <w:tr w:rsidR="00B37E85" w:rsidTr="00196DA7">
        <w:trPr>
          <w:cantSplit/>
          <w:trHeight w:val="542"/>
        </w:trPr>
        <w:tc>
          <w:tcPr>
            <w:tcW w:w="1080" w:type="dxa"/>
            <w:tcBorders>
              <w:top w:val="single" w:sz="4" w:space="0" w:color="auto"/>
              <w:left w:val="single" w:sz="6" w:space="0" w:color="auto"/>
              <w:bottom w:val="single" w:sz="6" w:space="0" w:color="auto"/>
              <w:right w:val="single" w:sz="6" w:space="0" w:color="auto"/>
            </w:tcBorders>
          </w:tcPr>
          <w:p w:rsidR="00B37E85" w:rsidRDefault="00B37E85" w:rsidP="00196DA7">
            <w:pPr>
              <w:spacing w:before="120" w:after="120"/>
              <w:jc w:val="center"/>
              <w:rPr>
                <w:rFonts w:ascii="Calibri" w:hAnsi="Calibri" w:cs="Calibri"/>
                <w:sz w:val="24"/>
                <w:szCs w:val="24"/>
              </w:rPr>
            </w:pPr>
            <w:r>
              <w:rPr>
                <w:rFonts w:ascii="Calibri" w:hAnsi="Calibri" w:cs="Calibri"/>
                <w:sz w:val="24"/>
                <w:szCs w:val="24"/>
              </w:rPr>
              <w:lastRenderedPageBreak/>
              <w:t>008</w:t>
            </w:r>
          </w:p>
        </w:tc>
        <w:tc>
          <w:tcPr>
            <w:tcW w:w="1620" w:type="dxa"/>
            <w:tcBorders>
              <w:top w:val="single" w:sz="4" w:space="0" w:color="auto"/>
              <w:left w:val="single" w:sz="6" w:space="0" w:color="auto"/>
              <w:bottom w:val="single" w:sz="6" w:space="0" w:color="auto"/>
              <w:right w:val="single" w:sz="6" w:space="0" w:color="auto"/>
            </w:tcBorders>
          </w:tcPr>
          <w:p w:rsidR="00B37E85" w:rsidRDefault="00B37E85" w:rsidP="00196DA7">
            <w:pPr>
              <w:spacing w:before="120" w:after="120"/>
              <w:rPr>
                <w:rFonts w:ascii="Calibri" w:hAnsi="Calibri" w:cs="Calibri"/>
                <w:sz w:val="24"/>
                <w:szCs w:val="24"/>
              </w:rPr>
            </w:pPr>
            <w:r>
              <w:rPr>
                <w:rFonts w:ascii="Calibri" w:hAnsi="Calibri" w:cs="Calibri"/>
                <w:sz w:val="24"/>
                <w:szCs w:val="24"/>
              </w:rPr>
              <w:t>24Sep12</w:t>
            </w:r>
          </w:p>
        </w:tc>
        <w:tc>
          <w:tcPr>
            <w:tcW w:w="5220" w:type="dxa"/>
            <w:tcBorders>
              <w:top w:val="single" w:sz="4" w:space="0" w:color="auto"/>
              <w:left w:val="single" w:sz="6" w:space="0" w:color="auto"/>
              <w:bottom w:val="single" w:sz="6" w:space="0" w:color="auto"/>
              <w:right w:val="single" w:sz="6" w:space="0" w:color="auto"/>
            </w:tcBorders>
          </w:tcPr>
          <w:p w:rsidR="00B37E85" w:rsidRDefault="00B37E85" w:rsidP="00196DA7">
            <w:pPr>
              <w:pStyle w:val="Index1"/>
              <w:spacing w:before="120" w:after="120"/>
              <w:rPr>
                <w:rFonts w:ascii="Calibri" w:hAnsi="Calibri" w:cs="Calibri"/>
                <w:sz w:val="24"/>
                <w:szCs w:val="24"/>
              </w:rPr>
            </w:pPr>
            <w:r>
              <w:rPr>
                <w:rFonts w:ascii="Calibri" w:hAnsi="Calibri" w:cs="Calibri"/>
                <w:sz w:val="24"/>
                <w:szCs w:val="24"/>
              </w:rPr>
              <w:t xml:space="preserve">Revised sections 9.1.3, 9.1.5, 9.1.7, 9.1.8, and 9.1.10 to completely address nonconformance #1 documented during the execution of revision 006. </w:t>
            </w:r>
          </w:p>
        </w:tc>
        <w:tc>
          <w:tcPr>
            <w:tcW w:w="1620" w:type="dxa"/>
            <w:tcBorders>
              <w:top w:val="single" w:sz="4" w:space="0" w:color="auto"/>
              <w:left w:val="single" w:sz="6" w:space="0" w:color="auto"/>
              <w:bottom w:val="single" w:sz="6" w:space="0" w:color="auto"/>
              <w:right w:val="single" w:sz="6" w:space="0" w:color="auto"/>
            </w:tcBorders>
          </w:tcPr>
          <w:p w:rsidR="00B37E85" w:rsidRDefault="00B37E85" w:rsidP="00196DA7">
            <w:pPr>
              <w:spacing w:before="120" w:after="120"/>
              <w:rPr>
                <w:rFonts w:ascii="Calibri" w:hAnsi="Calibri" w:cs="Calibri"/>
                <w:color w:val="000000"/>
                <w:sz w:val="24"/>
                <w:szCs w:val="24"/>
              </w:rPr>
            </w:pPr>
            <w:r>
              <w:rPr>
                <w:rFonts w:ascii="Calibri" w:hAnsi="Calibri" w:cs="Calibri"/>
                <w:color w:val="000000"/>
                <w:sz w:val="24"/>
                <w:szCs w:val="24"/>
              </w:rPr>
              <w:t>S. Pletzer</w:t>
            </w:r>
          </w:p>
        </w:tc>
      </w:tr>
    </w:tbl>
    <w:p w:rsidR="008B0CD9" w:rsidRPr="00871A36" w:rsidRDefault="008B0CD9">
      <w:pPr>
        <w:rPr>
          <w:rFonts w:cstheme="minorHAnsi"/>
          <w:b/>
          <w:sz w:val="24"/>
          <w:szCs w:val="24"/>
        </w:rPr>
      </w:pPr>
      <w:r w:rsidRPr="00871A36">
        <w:rPr>
          <w:rFonts w:cstheme="minorHAnsi"/>
          <w:b/>
          <w:sz w:val="24"/>
          <w:szCs w:val="24"/>
        </w:rPr>
        <w:br w:type="page"/>
      </w:r>
    </w:p>
    <w:p w:rsidR="0033346B" w:rsidRPr="00871A36" w:rsidRDefault="008C5009" w:rsidP="00363152">
      <w:pPr>
        <w:pStyle w:val="ListParagraph"/>
        <w:numPr>
          <w:ilvl w:val="0"/>
          <w:numId w:val="5"/>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validate the </w:t>
      </w:r>
      <w:r w:rsidR="001C1D0E" w:rsidRPr="00871A36">
        <w:rPr>
          <w:rFonts w:cstheme="minorHAnsi"/>
          <w:sz w:val="24"/>
          <w:szCs w:val="24"/>
        </w:rPr>
        <w:t xml:space="preserve">CAPTURE </w:t>
      </w:r>
      <w:r w:rsidR="0074149E" w:rsidRPr="00871A36">
        <w:rPr>
          <w:rFonts w:cstheme="minorHAnsi"/>
          <w:sz w:val="24"/>
          <w:szCs w:val="24"/>
        </w:rPr>
        <w:t>i</w:t>
      </w:r>
      <w:r w:rsidRPr="00871A36">
        <w:rPr>
          <w:rFonts w:cstheme="minorHAnsi"/>
          <w:sz w:val="24"/>
          <w:szCs w:val="24"/>
        </w:rPr>
        <w:t xml:space="preserve">con portion of the ClearView software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Policy</w:t>
      </w:r>
    </w:p>
    <w:p w:rsidR="005F1357" w:rsidRPr="00871A36" w:rsidRDefault="00363152">
      <w:pPr>
        <w:pStyle w:val="ListParagraph"/>
        <w:numPr>
          <w:ilvl w:val="1"/>
          <w:numId w:val="5"/>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pPr>
        <w:pStyle w:val="ListParagraph"/>
        <w:numPr>
          <w:ilvl w:val="1"/>
          <w:numId w:val="5"/>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pPr>
        <w:pStyle w:val="ListParagraph"/>
        <w:numPr>
          <w:ilvl w:val="2"/>
          <w:numId w:val="5"/>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FB4BD3">
      <w:pPr>
        <w:pStyle w:val="ListParagraph"/>
        <w:numPr>
          <w:ilvl w:val="2"/>
          <w:numId w:val="5"/>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445FC6">
      <w:pPr>
        <w:pStyle w:val="ListParagraph"/>
        <w:numPr>
          <w:ilvl w:val="2"/>
          <w:numId w:val="5"/>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1C1D0E" w:rsidRPr="00871A36">
        <w:rPr>
          <w:rFonts w:cstheme="minorHAnsi"/>
          <w:sz w:val="24"/>
          <w:szCs w:val="24"/>
        </w:rPr>
        <w:t xml:space="preserve">CAPTURE </w:t>
      </w:r>
      <w:r w:rsidRPr="00871A36">
        <w:rPr>
          <w:rFonts w:cstheme="minorHAnsi"/>
          <w:sz w:val="24"/>
          <w:szCs w:val="24"/>
        </w:rPr>
        <w:t>Icon.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pPr>
        <w:pStyle w:val="ListParagraph"/>
        <w:numPr>
          <w:ilvl w:val="1"/>
          <w:numId w:val="5"/>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871A36" w:rsidRDefault="005F1357">
      <w:pPr>
        <w:pStyle w:val="ListParagraph"/>
        <w:ind w:left="1440"/>
        <w:rPr>
          <w:rFonts w:cstheme="minorHAnsi"/>
          <w:sz w:val="24"/>
          <w:szCs w:val="24"/>
        </w:rPr>
      </w:pPr>
    </w:p>
    <w:p w:rsidR="005F1357" w:rsidRPr="00871A36" w:rsidRDefault="00320451">
      <w:pPr>
        <w:pStyle w:val="ListParagraph"/>
        <w:numPr>
          <w:ilvl w:val="1"/>
          <w:numId w:val="5"/>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A3892" w:rsidRDefault="000A3892" w:rsidP="000A3892">
      <w:pPr>
        <w:pStyle w:val="ListParagraph"/>
        <w:numPr>
          <w:ilvl w:val="1"/>
          <w:numId w:val="5"/>
        </w:numPr>
        <w:tabs>
          <w:tab w:val="left" w:pos="-360"/>
        </w:tabs>
        <w:rPr>
          <w:rFonts w:cs="Times New Roman"/>
          <w:sz w:val="24"/>
          <w:szCs w:val="24"/>
        </w:rPr>
      </w:pPr>
      <w:r>
        <w:rPr>
          <w:rFonts w:cs="Times New Roman"/>
          <w:sz w:val="24"/>
          <w:szCs w:val="24"/>
        </w:rPr>
        <w:t>ClearView Error Messages</w:t>
      </w:r>
    </w:p>
    <w:p w:rsidR="000A3892" w:rsidRPr="003361E2" w:rsidRDefault="000A3892" w:rsidP="000A3892">
      <w:pPr>
        <w:pStyle w:val="ListParagraph"/>
        <w:ind w:left="1080"/>
        <w:rPr>
          <w:rFonts w:cs="Times New Roman"/>
          <w:sz w:val="24"/>
          <w:szCs w:val="24"/>
        </w:rPr>
      </w:pPr>
      <w:r>
        <w:rPr>
          <w:rFonts w:cs="Times New Roman"/>
          <w:sz w:val="24"/>
          <w:szCs w:val="24"/>
        </w:rPr>
        <w:t xml:space="preserve">The </w:t>
      </w:r>
      <w:r w:rsidR="00B06576">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and record the error on the Non-Conformances Worksheet.  </w:t>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CCCCDF1" wp14:editId="28053C64">
            <wp:extent cx="4304762" cy="1752381"/>
            <wp:effectExtent l="19050" t="0" r="538" b="0"/>
            <wp:docPr id="6"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6BEA97C0" wp14:editId="21CC8F45">
            <wp:extent cx="3238095" cy="1200000"/>
            <wp:effectExtent l="19050" t="0" r="405" b="0"/>
            <wp:docPr id="9"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3FA120E9" wp14:editId="23785221">
            <wp:extent cx="2390476" cy="1180952"/>
            <wp:effectExtent l="19050" t="0" r="0" b="0"/>
            <wp:docPr id="1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A3892" w:rsidRDefault="000A3892" w:rsidP="006139E8">
      <w:pPr>
        <w:pStyle w:val="ListParagraph"/>
        <w:rPr>
          <w:rFonts w:cstheme="minorHAnsi"/>
          <w:sz w:val="24"/>
          <w:szCs w:val="24"/>
        </w:rPr>
      </w:pPr>
    </w:p>
    <w:p w:rsidR="000A3892" w:rsidRDefault="00EA5134" w:rsidP="00EA5134">
      <w:pPr>
        <w:pStyle w:val="ListParagraph"/>
        <w:ind w:firstLine="360"/>
        <w:rPr>
          <w:rFonts w:cstheme="minorHAnsi"/>
          <w:sz w:val="24"/>
          <w:szCs w:val="24"/>
        </w:rPr>
      </w:pPr>
      <w:r>
        <w:rPr>
          <w:noProof/>
        </w:rPr>
        <w:drawing>
          <wp:inline distT="0" distB="0" distL="0" distR="0" wp14:anchorId="59F37A67" wp14:editId="6CABA705">
            <wp:extent cx="1838325"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EA5134" w:rsidRDefault="00EA5134" w:rsidP="00EA5134">
      <w:pPr>
        <w:pStyle w:val="ListParagraph"/>
        <w:ind w:firstLine="360"/>
        <w:rPr>
          <w:rFonts w:cstheme="minorHAnsi"/>
          <w:sz w:val="24"/>
          <w:szCs w:val="24"/>
        </w:rPr>
      </w:pPr>
    </w:p>
    <w:p w:rsidR="00EA5134" w:rsidRDefault="00EA5134" w:rsidP="00EA5134">
      <w:pPr>
        <w:pStyle w:val="ListParagraph"/>
        <w:ind w:firstLine="360"/>
        <w:rPr>
          <w:rFonts w:cstheme="minorHAnsi"/>
          <w:sz w:val="24"/>
          <w:szCs w:val="24"/>
        </w:rPr>
      </w:pPr>
    </w:p>
    <w:p w:rsidR="00EA5134" w:rsidRPr="00871A36" w:rsidRDefault="00EA5134" w:rsidP="00EA5134">
      <w:pPr>
        <w:pStyle w:val="ListParagraph"/>
        <w:ind w:firstLine="360"/>
        <w:rPr>
          <w:rFonts w:cstheme="minorHAnsi"/>
          <w:sz w:val="24"/>
          <w:szCs w:val="24"/>
        </w:rPr>
      </w:pPr>
    </w:p>
    <w:p w:rsidR="006139E8" w:rsidRPr="00871A36" w:rsidRDefault="008C5009" w:rsidP="006139E8">
      <w:pPr>
        <w:pStyle w:val="ListParagraph"/>
        <w:numPr>
          <w:ilvl w:val="0"/>
          <w:numId w:val="5"/>
        </w:numPr>
        <w:spacing w:after="0"/>
        <w:rPr>
          <w:rFonts w:cstheme="minorHAnsi"/>
          <w:b/>
          <w:sz w:val="24"/>
          <w:szCs w:val="24"/>
        </w:rPr>
      </w:pPr>
      <w:r w:rsidRPr="00871A36">
        <w:rPr>
          <w:rFonts w:cstheme="minorHAnsi"/>
          <w:b/>
          <w:sz w:val="24"/>
          <w:szCs w:val="24"/>
        </w:rPr>
        <w:lastRenderedPageBreak/>
        <w:t>Procedur</w:t>
      </w:r>
      <w:bookmarkStart w:id="0" w:name="_Toc245116324"/>
      <w:r w:rsidRPr="00871A36">
        <w:rPr>
          <w:rFonts w:cstheme="minorHAnsi"/>
          <w:b/>
          <w:sz w:val="24"/>
          <w:szCs w:val="24"/>
        </w:rPr>
        <w:t>e</w:t>
      </w:r>
    </w:p>
    <w:bookmarkEnd w:id="0"/>
    <w:p w:rsidR="005F1357" w:rsidRPr="00871A36" w:rsidRDefault="008C5009">
      <w:pPr>
        <w:pStyle w:val="ListParagraph"/>
        <w:numPr>
          <w:ilvl w:val="1"/>
          <w:numId w:val="5"/>
        </w:numPr>
        <w:rPr>
          <w:rFonts w:cstheme="minorHAnsi"/>
          <w:b/>
          <w:sz w:val="24"/>
          <w:szCs w:val="24"/>
        </w:rPr>
      </w:pPr>
      <w:r w:rsidRPr="00871A36">
        <w:rPr>
          <w:rFonts w:cstheme="minorHAnsi"/>
          <w:b/>
          <w:sz w:val="24"/>
          <w:szCs w:val="24"/>
        </w:rPr>
        <w:t>Device Set Up</w:t>
      </w:r>
    </w:p>
    <w:p w:rsidR="00121C5A" w:rsidRPr="00760BF1" w:rsidRDefault="00121C5A" w:rsidP="00121C5A">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FB4BD3">
      <w:pPr>
        <w:pStyle w:val="ListParagraph"/>
        <w:numPr>
          <w:ilvl w:val="2"/>
          <w:numId w:val="5"/>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This will open the </w:t>
      </w:r>
      <w:r w:rsidR="0077210E" w:rsidRPr="00871A36">
        <w:rPr>
          <w:rFonts w:cstheme="minorHAnsi"/>
          <w:sz w:val="24"/>
          <w:szCs w:val="24"/>
        </w:rPr>
        <w:t>ClearView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The version of the </w:t>
      </w:r>
      <w:r w:rsidR="0077210E" w:rsidRPr="00871A36">
        <w:rPr>
          <w:rFonts w:cstheme="minorHAnsi"/>
          <w:sz w:val="24"/>
          <w:szCs w:val="24"/>
        </w:rPr>
        <w:t>ClearView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AF4FEE" w:rsidRPr="00871A36" w:rsidRDefault="00AF4FEE" w:rsidP="00AF4FEE">
      <w:pPr>
        <w:pStyle w:val="ListParagraph"/>
        <w:spacing w:after="0"/>
        <w:ind w:left="2340"/>
        <w:rPr>
          <w:rFonts w:cstheme="minorHAnsi"/>
          <w:sz w:val="24"/>
          <w:szCs w:val="24"/>
        </w:rPr>
      </w:pPr>
    </w:p>
    <w:p w:rsidR="005F1357" w:rsidRPr="00871A36" w:rsidRDefault="008D7CD3">
      <w:pPr>
        <w:pStyle w:val="ListParagraph"/>
        <w:numPr>
          <w:ilvl w:val="1"/>
          <w:numId w:val="5"/>
        </w:numPr>
        <w:spacing w:after="0"/>
        <w:rPr>
          <w:rFonts w:cstheme="minorHAnsi"/>
          <w:sz w:val="24"/>
          <w:szCs w:val="24"/>
        </w:rPr>
      </w:pPr>
      <w:r w:rsidRPr="00871A36">
        <w:rPr>
          <w:rFonts w:cstheme="minorHAnsi"/>
          <w:b/>
          <w:sz w:val="24"/>
          <w:szCs w:val="24"/>
        </w:rPr>
        <w:t>“</w:t>
      </w:r>
      <w:r w:rsidR="008C5009" w:rsidRPr="00871A36">
        <w:rPr>
          <w:rFonts w:cstheme="minorHAnsi"/>
          <w:b/>
          <w:sz w:val="24"/>
          <w:szCs w:val="24"/>
        </w:rPr>
        <w:t>Login As</w:t>
      </w:r>
      <w:r w:rsidRPr="00871A36">
        <w:rPr>
          <w:rFonts w:cstheme="minorHAnsi"/>
          <w:b/>
          <w:sz w:val="24"/>
          <w:szCs w:val="24"/>
        </w:rPr>
        <w:t>”</w:t>
      </w:r>
      <w:r w:rsidR="008C5009" w:rsidRPr="00871A36">
        <w:rPr>
          <w:rFonts w:cstheme="minorHAnsi"/>
          <w:b/>
          <w:sz w:val="24"/>
          <w:szCs w:val="24"/>
        </w:rPr>
        <w:t xml:space="preserve"> function</w:t>
      </w:r>
      <w:r w:rsidR="00FA43A5" w:rsidRPr="00871A36">
        <w:rPr>
          <w:rFonts w:cstheme="minorHAnsi"/>
          <w:sz w:val="24"/>
          <w:szCs w:val="24"/>
        </w:rPr>
        <w:t xml:space="preserve">- </w:t>
      </w:r>
      <w:r w:rsidR="006F21D7" w:rsidRPr="00871A36">
        <w:rPr>
          <w:rFonts w:cstheme="minorHAnsi"/>
          <w:sz w:val="24"/>
          <w:szCs w:val="24"/>
        </w:rPr>
        <w:t xml:space="preserve">This window provides the user a method to enter their user name and password in order to access the </w:t>
      </w:r>
      <w:r w:rsidR="0077210E" w:rsidRPr="00871A36">
        <w:rPr>
          <w:rFonts w:cstheme="minorHAnsi"/>
          <w:sz w:val="24"/>
          <w:szCs w:val="24"/>
        </w:rPr>
        <w:t>ClearView software</w:t>
      </w:r>
      <w:r w:rsidR="006F21D7" w:rsidRPr="00871A36">
        <w:rPr>
          <w:rFonts w:cstheme="minorHAnsi"/>
          <w:sz w:val="24"/>
          <w:szCs w:val="24"/>
        </w:rPr>
        <w:t xml:space="preserve"> application.  </w:t>
      </w:r>
    </w:p>
    <w:p w:rsidR="006F21D7" w:rsidRPr="00871A36" w:rsidRDefault="006F21D7" w:rsidP="006F21D7">
      <w:pPr>
        <w:pStyle w:val="ListParagraph"/>
        <w:spacing w:after="0"/>
        <w:ind w:left="1440"/>
        <w:rPr>
          <w:rFonts w:cstheme="minorHAnsi"/>
          <w:sz w:val="24"/>
          <w:szCs w:val="24"/>
        </w:rPr>
      </w:pPr>
    </w:p>
    <w:p w:rsidR="005F1357" w:rsidRPr="00871A36" w:rsidRDefault="00466983">
      <w:pPr>
        <w:pStyle w:val="ListParagraph"/>
        <w:spacing w:after="0"/>
        <w:ind w:left="1080"/>
        <w:outlineLvl w:val="0"/>
        <w:rPr>
          <w:rFonts w:cstheme="minorHAnsi"/>
          <w:sz w:val="24"/>
          <w:szCs w:val="24"/>
        </w:rPr>
      </w:pPr>
      <w:r>
        <w:rPr>
          <w:rFonts w:cstheme="minorHAnsi"/>
          <w:sz w:val="24"/>
          <w:szCs w:val="24"/>
        </w:rPr>
        <w:t xml:space="preserve">Double click on the ClearView icon located on the computer desktop.  </w:t>
      </w:r>
      <w:r w:rsidR="003C206A" w:rsidRPr="00871A36">
        <w:rPr>
          <w:rFonts w:cstheme="minorHAnsi"/>
          <w:sz w:val="24"/>
          <w:szCs w:val="24"/>
        </w:rPr>
        <w:t>Verify that the Username and Password box are empty.</w:t>
      </w:r>
    </w:p>
    <w:p w:rsidR="005F1357" w:rsidRPr="00871A36" w:rsidRDefault="005F1357">
      <w:pPr>
        <w:pStyle w:val="ListParagraph"/>
        <w:spacing w:after="0"/>
        <w:ind w:left="1080"/>
        <w:rPr>
          <w:rFonts w:cstheme="minorHAnsi"/>
          <w:sz w:val="24"/>
          <w:szCs w:val="24"/>
        </w:rPr>
      </w:pPr>
    </w:p>
    <w:p w:rsidR="005F1357" w:rsidRPr="00871A36" w:rsidRDefault="004C7B5C">
      <w:pPr>
        <w:pStyle w:val="ListParagraph"/>
        <w:spacing w:after="0"/>
        <w:ind w:left="1080"/>
        <w:rPr>
          <w:rFonts w:cstheme="minorHAnsi"/>
          <w:b/>
          <w:sz w:val="24"/>
          <w:szCs w:val="24"/>
          <w:u w:val="single"/>
        </w:rPr>
      </w:pPr>
      <w:r w:rsidRPr="00871A36">
        <w:rPr>
          <w:rFonts w:cstheme="minorHAnsi"/>
          <w:b/>
          <w:sz w:val="24"/>
          <w:szCs w:val="24"/>
          <w:u w:val="single"/>
        </w:rPr>
        <w:tab/>
      </w:r>
      <w:r w:rsidR="003C206A" w:rsidRPr="00871A36">
        <w:rPr>
          <w:rFonts w:cstheme="minorHAnsi"/>
          <w:b/>
          <w:sz w:val="24"/>
          <w:szCs w:val="24"/>
          <w:u w:val="single"/>
        </w:rPr>
        <w:tab/>
      </w:r>
      <w:r w:rsidR="003C206A" w:rsidRPr="00871A36">
        <w:rPr>
          <w:rFonts w:cstheme="minorHAnsi"/>
          <w:b/>
          <w:sz w:val="24"/>
          <w:szCs w:val="24"/>
        </w:rPr>
        <w:t xml:space="preserve"> Verified</w:t>
      </w:r>
      <w:r w:rsidR="003C206A" w:rsidRPr="00871A36">
        <w:rPr>
          <w:rFonts w:cstheme="minorHAnsi"/>
          <w:b/>
          <w:sz w:val="24"/>
          <w:szCs w:val="24"/>
        </w:rPr>
        <w:tab/>
      </w:r>
      <w:r w:rsidR="003C206A" w:rsidRPr="00871A36">
        <w:rPr>
          <w:rFonts w:cstheme="minorHAnsi"/>
          <w:b/>
          <w:sz w:val="24"/>
          <w:szCs w:val="24"/>
          <w:u w:val="single"/>
        </w:rPr>
        <w:tab/>
      </w:r>
      <w:r w:rsidR="003C206A" w:rsidRPr="00871A36">
        <w:rPr>
          <w:rFonts w:cstheme="minorHAnsi"/>
          <w:b/>
          <w:sz w:val="24"/>
          <w:szCs w:val="24"/>
        </w:rPr>
        <w:t xml:space="preserve"> Not Verified</w:t>
      </w:r>
      <w:r w:rsidR="003C206A" w:rsidRPr="00871A36">
        <w:rPr>
          <w:rFonts w:cstheme="minorHAnsi"/>
          <w:b/>
          <w:sz w:val="24"/>
          <w:szCs w:val="24"/>
        </w:rPr>
        <w:tab/>
        <w:t xml:space="preserve">Non-Conformance Ref. No. </w:t>
      </w:r>
      <w:r w:rsidR="003C206A" w:rsidRPr="00871A36">
        <w:rPr>
          <w:rFonts w:cstheme="minorHAnsi"/>
          <w:b/>
          <w:sz w:val="24"/>
          <w:szCs w:val="24"/>
          <w:u w:val="single"/>
        </w:rPr>
        <w:tab/>
      </w:r>
      <w:r w:rsidR="003C206A" w:rsidRPr="00871A36">
        <w:rPr>
          <w:rFonts w:cstheme="minorHAnsi"/>
          <w:b/>
          <w:sz w:val="24"/>
          <w:szCs w:val="24"/>
          <w:u w:val="single"/>
        </w:rPr>
        <w:tab/>
      </w:r>
    </w:p>
    <w:p w:rsidR="005F1357" w:rsidRPr="00871A36" w:rsidRDefault="005F1357">
      <w:pPr>
        <w:pStyle w:val="ListParagraph"/>
        <w:spacing w:after="0"/>
        <w:ind w:left="0" w:firstLine="720"/>
        <w:rPr>
          <w:rFonts w:cstheme="minorHAnsi"/>
          <w:sz w:val="24"/>
          <w:szCs w:val="24"/>
        </w:rPr>
      </w:pPr>
    </w:p>
    <w:p w:rsidR="005F1357" w:rsidRPr="00871A36" w:rsidRDefault="006F21D7">
      <w:pPr>
        <w:pStyle w:val="ListParagraph"/>
        <w:spacing w:after="0"/>
        <w:ind w:left="1080"/>
        <w:rPr>
          <w:rFonts w:cstheme="minorHAnsi"/>
          <w:sz w:val="24"/>
          <w:szCs w:val="24"/>
        </w:rPr>
      </w:pPr>
      <w:r w:rsidRPr="00871A36">
        <w:rPr>
          <w:rFonts w:cstheme="minorHAnsi"/>
          <w:sz w:val="24"/>
          <w:szCs w:val="24"/>
        </w:rPr>
        <w:t xml:space="preserve">Click in the Username box and enter </w:t>
      </w:r>
      <w:r w:rsidR="008D7CD3" w:rsidRPr="00871A36">
        <w:rPr>
          <w:rFonts w:cstheme="minorHAnsi"/>
          <w:sz w:val="24"/>
          <w:szCs w:val="24"/>
        </w:rPr>
        <w:t>“</w:t>
      </w:r>
      <w:r w:rsidR="00D4076D" w:rsidRPr="00871A36">
        <w:rPr>
          <w:rFonts w:cstheme="minorHAnsi"/>
          <w:sz w:val="24"/>
          <w:szCs w:val="24"/>
        </w:rPr>
        <w:t>EPICUser</w:t>
      </w:r>
      <w:r w:rsidR="008D7CD3" w:rsidRPr="00871A36">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provided</w:t>
      </w:r>
      <w:r w:rsidR="008E04FD" w:rsidRPr="00871A36">
        <w:rPr>
          <w:rFonts w:cstheme="minorHAnsi"/>
          <w:sz w:val="24"/>
          <w:szCs w:val="24"/>
        </w:rPr>
        <w:t xml:space="preserve"> by the Network Administrator.  Click the Cancel button.  Verify that the </w:t>
      </w:r>
      <w:r w:rsidR="00FB584A" w:rsidRPr="00871A36">
        <w:rPr>
          <w:rFonts w:cstheme="minorHAnsi"/>
          <w:sz w:val="24"/>
          <w:szCs w:val="24"/>
        </w:rPr>
        <w:t>“</w:t>
      </w:r>
      <w:r w:rsidR="008E04FD" w:rsidRPr="00871A36">
        <w:rPr>
          <w:rFonts w:cstheme="minorHAnsi"/>
          <w:sz w:val="24"/>
          <w:szCs w:val="24"/>
        </w:rPr>
        <w:t>Login As</w:t>
      </w:r>
      <w:r w:rsidR="00FB584A" w:rsidRPr="00871A36">
        <w:rPr>
          <w:rFonts w:cstheme="minorHAnsi"/>
          <w:sz w:val="24"/>
          <w:szCs w:val="24"/>
        </w:rPr>
        <w:t>”</w:t>
      </w:r>
      <w:r w:rsidR="008E04FD" w:rsidRPr="00871A36">
        <w:rPr>
          <w:rFonts w:cstheme="minorHAnsi"/>
          <w:sz w:val="24"/>
          <w:szCs w:val="24"/>
        </w:rPr>
        <w:t xml:space="preserve"> window and the </w:t>
      </w:r>
      <w:r w:rsidR="0077210E" w:rsidRPr="00871A36">
        <w:rPr>
          <w:rFonts w:cstheme="minorHAnsi"/>
          <w:sz w:val="24"/>
          <w:szCs w:val="24"/>
        </w:rPr>
        <w:t>ClearView software</w:t>
      </w:r>
      <w:r w:rsidR="008E04FD" w:rsidRPr="00871A36">
        <w:rPr>
          <w:rFonts w:cstheme="minorHAnsi"/>
          <w:sz w:val="24"/>
          <w:szCs w:val="24"/>
        </w:rPr>
        <w:t xml:space="preserve"> window close and returned to the computer desktop.</w:t>
      </w:r>
    </w:p>
    <w:p w:rsidR="005F1357" w:rsidRPr="00871A36" w:rsidRDefault="005F1357">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5F1357">
      <w:pPr>
        <w:pStyle w:val="ListParagraph"/>
        <w:spacing w:after="0"/>
        <w:ind w:left="1080"/>
        <w:rPr>
          <w:rFonts w:cstheme="minorHAnsi"/>
          <w:sz w:val="24"/>
          <w:szCs w:val="24"/>
        </w:rPr>
      </w:pPr>
    </w:p>
    <w:p w:rsidR="005F1357" w:rsidRPr="00871A36" w:rsidRDefault="007C4E7F">
      <w:pPr>
        <w:spacing w:after="0"/>
        <w:ind w:left="108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Click in the Username box and enter </w:t>
      </w:r>
      <w:r w:rsidR="000F5737" w:rsidRPr="00871A36">
        <w:rPr>
          <w:rFonts w:cstheme="minorHAnsi"/>
          <w:sz w:val="24"/>
          <w:szCs w:val="24"/>
        </w:rPr>
        <w:t>“</w:t>
      </w:r>
      <w:r w:rsidR="00991B12" w:rsidRPr="00871A36">
        <w:rPr>
          <w:rFonts w:cstheme="minorHAnsi"/>
          <w:sz w:val="24"/>
          <w:szCs w:val="24"/>
        </w:rPr>
        <w:t>EPICUser</w:t>
      </w:r>
      <w:r w:rsidR="000F5737" w:rsidRPr="00871A36">
        <w:rPr>
          <w:rFonts w:cstheme="minorHAnsi"/>
          <w:sz w:val="24"/>
          <w:szCs w:val="24"/>
        </w:rPr>
        <w:t xml:space="preserve">”. </w:t>
      </w:r>
      <w:r w:rsidR="009F705F">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w:t>
      </w:r>
      <w:bookmarkStart w:id="1" w:name="OLE_LINK1"/>
      <w:r w:rsidR="00D4076D" w:rsidRPr="00871A36">
        <w:rPr>
          <w:rFonts w:cstheme="minorHAnsi"/>
          <w:sz w:val="24"/>
          <w:szCs w:val="24"/>
        </w:rPr>
        <w:t>provided by the Network Administrator</w:t>
      </w:r>
      <w:r w:rsidRPr="00871A36">
        <w:rPr>
          <w:rFonts w:cstheme="minorHAnsi"/>
          <w:sz w:val="24"/>
          <w:szCs w:val="24"/>
        </w:rPr>
        <w:t xml:space="preserve">.  </w:t>
      </w:r>
      <w:bookmarkEnd w:id="1"/>
      <w:r w:rsidRPr="00871A36">
        <w:rPr>
          <w:rFonts w:cstheme="minorHAnsi"/>
          <w:sz w:val="24"/>
          <w:szCs w:val="24"/>
        </w:rPr>
        <w:t xml:space="preserve">Click the Login button.  Verify that the </w:t>
      </w:r>
      <w:r w:rsidR="00FB584A" w:rsidRPr="00871A36">
        <w:rPr>
          <w:rFonts w:cstheme="minorHAnsi"/>
          <w:sz w:val="24"/>
          <w:szCs w:val="24"/>
        </w:rPr>
        <w:t>“</w:t>
      </w:r>
      <w:r w:rsidRPr="00871A36">
        <w:rPr>
          <w:rFonts w:cstheme="minorHAnsi"/>
          <w:sz w:val="24"/>
          <w:szCs w:val="24"/>
        </w:rPr>
        <w:t>Login As</w:t>
      </w:r>
      <w:r w:rsidR="00FB584A" w:rsidRPr="00871A36">
        <w:rPr>
          <w:rFonts w:cstheme="minorHAnsi"/>
          <w:sz w:val="24"/>
          <w:szCs w:val="24"/>
        </w:rPr>
        <w:t>”</w:t>
      </w:r>
      <w:r w:rsidRPr="00871A36">
        <w:rPr>
          <w:rFonts w:cstheme="minorHAnsi"/>
          <w:sz w:val="24"/>
          <w:szCs w:val="24"/>
        </w:rPr>
        <w:t xml:space="preserve"> window is closed and </w:t>
      </w:r>
      <w:r w:rsidR="00567B36" w:rsidRPr="00871A36">
        <w:rPr>
          <w:rFonts w:cstheme="minorHAnsi"/>
          <w:sz w:val="24"/>
          <w:szCs w:val="24"/>
        </w:rPr>
        <w:t>EPIC ClearView main screen</w:t>
      </w:r>
      <w:r w:rsidRPr="00871A36">
        <w:rPr>
          <w:rFonts w:cstheme="minorHAnsi"/>
          <w:sz w:val="24"/>
          <w:szCs w:val="24"/>
        </w:rPr>
        <w:t xml:space="preserve"> for the </w:t>
      </w:r>
      <w:r w:rsidR="0077210E" w:rsidRPr="00871A36">
        <w:rPr>
          <w:rFonts w:cstheme="minorHAnsi"/>
          <w:sz w:val="24"/>
          <w:szCs w:val="24"/>
        </w:rPr>
        <w:t>ClearView software</w:t>
      </w:r>
      <w:r w:rsidRPr="00871A36">
        <w:rPr>
          <w:rFonts w:cstheme="minorHAnsi"/>
          <w:sz w:val="24"/>
          <w:szCs w:val="24"/>
        </w:rPr>
        <w:t xml:space="preserve"> is displayed.</w:t>
      </w:r>
    </w:p>
    <w:p w:rsidR="005F1357" w:rsidRPr="00871A36" w:rsidRDefault="005F1357">
      <w:pPr>
        <w:pStyle w:val="ListParagraph"/>
        <w:spacing w:after="0"/>
        <w:ind w:left="144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F21D7" w:rsidRPr="00871A36" w:rsidRDefault="006F21D7" w:rsidP="007C4E7F">
      <w:pPr>
        <w:spacing w:after="0"/>
        <w:rPr>
          <w:rFonts w:cstheme="minorHAnsi"/>
          <w:sz w:val="24"/>
          <w:szCs w:val="24"/>
        </w:rPr>
      </w:pPr>
    </w:p>
    <w:p w:rsidR="00BA6B09" w:rsidRPr="00871A36" w:rsidRDefault="00BA6B09" w:rsidP="00991B12">
      <w:pPr>
        <w:spacing w:after="0"/>
        <w:ind w:left="1080"/>
        <w:rPr>
          <w:rFonts w:cstheme="minorHAnsi"/>
          <w:b/>
          <w:sz w:val="24"/>
          <w:szCs w:val="24"/>
        </w:rPr>
      </w:pPr>
      <w:r w:rsidRPr="00871A36">
        <w:rPr>
          <w:rFonts w:cstheme="minorHAnsi"/>
          <w:b/>
          <w:sz w:val="24"/>
          <w:szCs w:val="24"/>
        </w:rPr>
        <w:t>NOTE: Calibration must be completed prior to proceeding with the validation. Calibration Icon is validated in a different portion of this protocol.</w:t>
      </w:r>
    </w:p>
    <w:p w:rsidR="00BE622B" w:rsidRPr="00871A36" w:rsidRDefault="00BE622B" w:rsidP="00A005BE">
      <w:pPr>
        <w:spacing w:before="120"/>
        <w:rPr>
          <w:rFonts w:cstheme="minorHAnsi"/>
          <w:sz w:val="24"/>
          <w:szCs w:val="24"/>
        </w:rPr>
      </w:pPr>
      <w:r w:rsidRPr="00871A36">
        <w:rPr>
          <w:rFonts w:cstheme="minorHAnsi"/>
          <w:sz w:val="24"/>
          <w:szCs w:val="24"/>
        </w:rPr>
        <w:t>Calibration instructions</w:t>
      </w:r>
      <w:r>
        <w:rPr>
          <w:rFonts w:cstheme="minorHAnsi"/>
          <w:sz w:val="24"/>
          <w:szCs w:val="24"/>
        </w:rPr>
        <w:t>- This section would only be performed if the device had not yet been calibrated during separate testing</w:t>
      </w:r>
      <w:r w:rsidRPr="00871A36">
        <w:rPr>
          <w:rFonts w:cstheme="minorHAnsi"/>
          <w:sz w:val="24"/>
          <w:szCs w:val="24"/>
        </w:rPr>
        <w:t>.</w:t>
      </w:r>
    </w:p>
    <w:p w:rsidR="00BE622B" w:rsidRPr="00871A36" w:rsidRDefault="00BE622B" w:rsidP="00BE622B">
      <w:pPr>
        <w:rPr>
          <w:rFonts w:cstheme="minorHAnsi"/>
          <w:sz w:val="24"/>
          <w:szCs w:val="24"/>
        </w:rPr>
      </w:pPr>
      <w:r w:rsidRPr="00871A36">
        <w:rPr>
          <w:rFonts w:cstheme="minorHAnsi"/>
          <w:sz w:val="24"/>
          <w:szCs w:val="24"/>
        </w:rPr>
        <w:t>In the ClearView</w:t>
      </w:r>
      <w:r w:rsidRPr="00871A36">
        <w:rPr>
          <w:rFonts w:cstheme="minorHAnsi"/>
          <w:b/>
          <w:sz w:val="24"/>
          <w:szCs w:val="24"/>
        </w:rPr>
        <w:t>™</w:t>
      </w:r>
      <w:r w:rsidRPr="00871A36">
        <w:rPr>
          <w:rFonts w:cstheme="minorHAnsi"/>
          <w:sz w:val="24"/>
          <w:szCs w:val="24"/>
        </w:rPr>
        <w:t xml:space="preserve"> software, click on </w:t>
      </w:r>
      <w:r w:rsidRPr="00871A36">
        <w:rPr>
          <w:rFonts w:cstheme="minorHAnsi"/>
          <w:b/>
          <w:sz w:val="24"/>
          <w:szCs w:val="24"/>
        </w:rPr>
        <w:t>Camera Calibration</w:t>
      </w:r>
      <w:r w:rsidRPr="00871A36">
        <w:rPr>
          <w:rFonts w:cstheme="minorHAnsi"/>
          <w:sz w:val="24"/>
          <w:szCs w:val="24"/>
        </w:rPr>
        <w:t>.</w:t>
      </w:r>
    </w:p>
    <w:p w:rsidR="00BE622B" w:rsidRPr="00871A36" w:rsidRDefault="00BE622B" w:rsidP="00BE622B">
      <w:pPr>
        <w:jc w:val="center"/>
        <w:rPr>
          <w:rFonts w:cstheme="minorHAnsi"/>
          <w:sz w:val="24"/>
          <w:szCs w:val="24"/>
        </w:rPr>
      </w:pPr>
      <w:r w:rsidRPr="00A005BE">
        <w:rPr>
          <w:rFonts w:cstheme="minorHAnsi"/>
          <w:noProof/>
          <w:sz w:val="24"/>
          <w:szCs w:val="24"/>
        </w:rPr>
        <w:drawing>
          <wp:inline distT="0" distB="0" distL="0" distR="0" wp14:anchorId="10335059" wp14:editId="1B9E1E9B">
            <wp:extent cx="5295569" cy="3482671"/>
            <wp:effectExtent l="19050" t="0" r="331"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06592" cy="3489920"/>
                    </a:xfrm>
                    <a:prstGeom prst="rect">
                      <a:avLst/>
                    </a:prstGeom>
                  </pic:spPr>
                </pic:pic>
              </a:graphicData>
            </a:graphic>
          </wp:inline>
        </w:drawing>
      </w:r>
    </w:p>
    <w:p w:rsidR="00BE622B" w:rsidRPr="00871A36" w:rsidRDefault="00BE622B" w:rsidP="00BE622B">
      <w:pPr>
        <w:rPr>
          <w:rFonts w:cstheme="minorHAnsi"/>
          <w:sz w:val="24"/>
          <w:szCs w:val="24"/>
        </w:rPr>
      </w:pPr>
      <w:r w:rsidRPr="00871A36">
        <w:rPr>
          <w:rFonts w:cstheme="minorHAnsi"/>
          <w:sz w:val="24"/>
          <w:szCs w:val="24"/>
        </w:rPr>
        <w:t>The Scanner Calibration window will open.  Click the Auto Calibration button in the lower right corner of the window.</w:t>
      </w:r>
    </w:p>
    <w:p w:rsidR="00BE622B" w:rsidRPr="00871A36" w:rsidRDefault="00BE622B" w:rsidP="00BE622B">
      <w:pPr>
        <w:rPr>
          <w:rFonts w:cstheme="minorHAnsi"/>
          <w:sz w:val="24"/>
          <w:szCs w:val="24"/>
        </w:rPr>
      </w:pPr>
      <w:r w:rsidRPr="00A005BE">
        <w:rPr>
          <w:rFonts w:cstheme="minorHAnsi"/>
          <w:noProof/>
          <w:sz w:val="24"/>
          <w:szCs w:val="24"/>
        </w:rPr>
        <w:drawing>
          <wp:anchor distT="0" distB="0" distL="114300" distR="114300" simplePos="0" relativeHeight="251666432" behindDoc="1" locked="0" layoutInCell="1" allowOverlap="1" wp14:anchorId="1C08E399" wp14:editId="1C101C68">
            <wp:simplePos x="0" y="0"/>
            <wp:positionH relativeFrom="column">
              <wp:posOffset>-36609</wp:posOffset>
            </wp:positionH>
            <wp:positionV relativeFrom="paragraph">
              <wp:posOffset>583427</wp:posOffset>
            </wp:positionV>
            <wp:extent cx="399194" cy="349857"/>
            <wp:effectExtent l="19050" t="0" r="856" b="0"/>
            <wp:wrapTight wrapText="bothSides">
              <wp:wrapPolygon edited="0">
                <wp:start x="-1031" y="0"/>
                <wp:lineTo x="-1031" y="19994"/>
                <wp:lineTo x="21646" y="19994"/>
                <wp:lineTo x="21646" y="0"/>
                <wp:lineTo x="-1031" y="0"/>
              </wp:wrapPolygon>
            </wp:wrapTight>
            <wp:docPr id="7" name="Picture 3" descr="See Ref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Ref Documentation"/>
                    <pic:cNvPicPr>
                      <a:picLocks noChangeAspect="1" noChangeArrowheads="1"/>
                    </pic:cNvPicPr>
                  </pic:nvPicPr>
                  <pic:blipFill>
                    <a:blip r:embed="rId14" cstate="print"/>
                    <a:srcRect/>
                    <a:stretch>
                      <a:fillRect/>
                    </a:stretch>
                  </pic:blipFill>
                  <pic:spPr bwMode="auto">
                    <a:xfrm>
                      <a:off x="0" y="0"/>
                      <a:ext cx="399194" cy="349857"/>
                    </a:xfrm>
                    <a:prstGeom prst="rect">
                      <a:avLst/>
                    </a:prstGeom>
                    <a:noFill/>
                    <a:ln w="9525">
                      <a:noFill/>
                      <a:miter lim="800000"/>
                      <a:headEnd/>
                      <a:tailEnd/>
                    </a:ln>
                  </pic:spPr>
                </pic:pic>
              </a:graphicData>
            </a:graphic>
          </wp:anchor>
        </w:drawing>
      </w: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device will make a “beep” sound and will capture five warm-up images and ten calibration images, one after the other.</w:t>
      </w:r>
    </w:p>
    <w:p w:rsidR="00BE622B" w:rsidRPr="00871A36" w:rsidRDefault="00BE622B" w:rsidP="00BE622B">
      <w:pPr>
        <w:rPr>
          <w:rFonts w:cstheme="minorHAnsi"/>
          <w:b/>
          <w:sz w:val="24"/>
          <w:szCs w:val="24"/>
        </w:rPr>
      </w:pPr>
      <w:r w:rsidRPr="00871A36">
        <w:rPr>
          <w:rFonts w:cstheme="minorHAnsi"/>
          <w:sz w:val="24"/>
          <w:szCs w:val="24"/>
        </w:rPr>
        <w:t xml:space="preserve"> </w:t>
      </w:r>
      <w:r w:rsidRPr="00871A36">
        <w:rPr>
          <w:rFonts w:cstheme="minorHAnsi"/>
          <w:b/>
          <w:sz w:val="24"/>
          <w:szCs w:val="24"/>
        </w:rPr>
        <w:t xml:space="preserve">Do not touch the ClearView™ device, the USB cable, or the calibration probe during image capture at any time.  </w:t>
      </w:r>
    </w:p>
    <w:p w:rsidR="00BE622B" w:rsidRPr="00871A36" w:rsidRDefault="00BE622B" w:rsidP="00BE622B">
      <w:pPr>
        <w:rPr>
          <w:rFonts w:cstheme="minorHAnsi"/>
          <w:b/>
          <w:sz w:val="24"/>
          <w:szCs w:val="24"/>
        </w:rPr>
      </w:pPr>
      <w:r w:rsidRPr="00871A36">
        <w:rPr>
          <w:rFonts w:cstheme="minorHAnsi"/>
          <w:sz w:val="24"/>
          <w:szCs w:val="24"/>
        </w:rPr>
        <w:t>After all ten (10) images are automatically captured; the ClearView</w:t>
      </w:r>
      <w:r w:rsidRPr="00871A36">
        <w:rPr>
          <w:rFonts w:cstheme="minorHAnsi"/>
          <w:b/>
          <w:sz w:val="24"/>
          <w:szCs w:val="24"/>
        </w:rPr>
        <w:t>™</w:t>
      </w:r>
      <w:r w:rsidRPr="00871A36">
        <w:rPr>
          <w:rFonts w:cstheme="minorHAnsi"/>
          <w:sz w:val="24"/>
          <w:szCs w:val="24"/>
        </w:rPr>
        <w:t xml:space="preserve"> software will start analyzing the calibration images.  If the calibration images pass, the next screen will return a </w:t>
      </w:r>
      <w:r w:rsidRPr="00871A36">
        <w:rPr>
          <w:rFonts w:cstheme="minorHAnsi"/>
          <w:sz w:val="24"/>
          <w:szCs w:val="24"/>
        </w:rPr>
        <w:lastRenderedPageBreak/>
        <w:t>message indicating the calibration process was successful.</w:t>
      </w:r>
      <w:r w:rsidRPr="00871A36">
        <w:rPr>
          <w:rFonts w:cstheme="minorHAnsi"/>
          <w:b/>
          <w:sz w:val="24"/>
          <w:szCs w:val="24"/>
        </w:rPr>
        <w:t xml:space="preserve">  </w:t>
      </w:r>
      <w:r w:rsidRPr="00871A36">
        <w:rPr>
          <w:rFonts w:cstheme="minorHAnsi"/>
          <w:sz w:val="24"/>
          <w:szCs w:val="24"/>
        </w:rPr>
        <w:t xml:space="preserve">Click </w:t>
      </w:r>
      <w:r w:rsidRPr="00871A36">
        <w:rPr>
          <w:rFonts w:cstheme="minorHAnsi"/>
          <w:b/>
          <w:sz w:val="24"/>
          <w:szCs w:val="24"/>
        </w:rPr>
        <w:t>OK</w:t>
      </w:r>
      <w:r w:rsidRPr="00871A36">
        <w:rPr>
          <w:rFonts w:cstheme="minorHAnsi"/>
          <w:sz w:val="24"/>
          <w:szCs w:val="24"/>
        </w:rPr>
        <w:t xml:space="preserve"> to close the message window and Close to leave the Calibration Tab.</w:t>
      </w:r>
    </w:p>
    <w:p w:rsidR="00BE622B" w:rsidRPr="00871A36" w:rsidRDefault="00BE622B" w:rsidP="00BE622B">
      <w:pPr>
        <w:rPr>
          <w:rFonts w:cstheme="minorHAnsi"/>
          <w:sz w:val="24"/>
          <w:szCs w:val="24"/>
        </w:rPr>
      </w:pPr>
      <w:r w:rsidRPr="00871A36">
        <w:rPr>
          <w:rFonts w:cstheme="minorHAnsi"/>
          <w:sz w:val="24"/>
          <w:szCs w:val="24"/>
        </w:rPr>
        <w:t>If calibration fails</w:t>
      </w:r>
      <w:r w:rsidRPr="00871A36">
        <w:rPr>
          <w:rFonts w:cstheme="minorHAnsi"/>
          <w:sz w:val="24"/>
          <w:szCs w:val="24"/>
        </w:rPr>
        <w:fldChar w:fldCharType="begin"/>
      </w:r>
      <w:r w:rsidRPr="00871A36">
        <w:rPr>
          <w:rFonts w:cstheme="minorHAnsi"/>
          <w:sz w:val="24"/>
          <w:szCs w:val="24"/>
        </w:rPr>
        <w:instrText xml:space="preserve"> XE "Calibration:Failure" </w:instrText>
      </w:r>
      <w:r w:rsidRPr="00871A36">
        <w:rPr>
          <w:rFonts w:cstheme="minorHAnsi"/>
          <w:sz w:val="24"/>
          <w:szCs w:val="24"/>
        </w:rPr>
        <w:fldChar w:fldCharType="end"/>
      </w:r>
      <w:r w:rsidRPr="00871A36">
        <w:rPr>
          <w:rFonts w:cstheme="minorHAnsi"/>
          <w:sz w:val="24"/>
          <w:szCs w:val="24"/>
        </w:rPr>
        <w:t xml:space="preserve">, you will receive an error message that says “Unable to verify calibration.  Please, repeat calibration process.”  Click </w:t>
      </w:r>
      <w:r w:rsidRPr="00871A36">
        <w:rPr>
          <w:rFonts w:cstheme="minorHAnsi"/>
          <w:b/>
          <w:sz w:val="24"/>
          <w:szCs w:val="24"/>
        </w:rPr>
        <w:t>OK</w:t>
      </w:r>
      <w:r w:rsidRPr="00871A36">
        <w:rPr>
          <w:rFonts w:cstheme="minorHAnsi"/>
          <w:sz w:val="24"/>
          <w:szCs w:val="24"/>
        </w:rPr>
        <w:t xml:space="preserve"> to leave the Calibration Tab.</w:t>
      </w:r>
    </w:p>
    <w:p w:rsidR="00BE622B" w:rsidRPr="00871A36" w:rsidRDefault="00BE622B" w:rsidP="00BE622B">
      <w:pPr>
        <w:rPr>
          <w:rFonts w:cstheme="minorHAnsi"/>
          <w:b/>
          <w:sz w:val="24"/>
          <w:szCs w:val="24"/>
        </w:rPr>
      </w:pP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software will only allow you to continue on to patient image capture if the calibration images have passed calibration testing.  If calibration testing has not passed, try the following steps:</w:t>
      </w:r>
    </w:p>
    <w:p w:rsidR="00BE622B" w:rsidRPr="00871A36" w:rsidRDefault="00BE622B" w:rsidP="00BE622B">
      <w:pPr>
        <w:pStyle w:val="ListParagraph"/>
        <w:numPr>
          <w:ilvl w:val="0"/>
          <w:numId w:val="6"/>
        </w:numPr>
        <w:spacing w:after="120" w:line="240" w:lineRule="auto"/>
        <w:contextualSpacing w:val="0"/>
        <w:rPr>
          <w:rFonts w:cstheme="minorHAnsi"/>
          <w:b/>
          <w:sz w:val="24"/>
          <w:szCs w:val="24"/>
        </w:rPr>
      </w:pPr>
      <w:r w:rsidRPr="00871A36">
        <w:rPr>
          <w:rFonts w:cstheme="minorHAnsi"/>
          <w:sz w:val="24"/>
          <w:szCs w:val="24"/>
        </w:rPr>
        <w:t xml:space="preserve">Re-clean the glass surface and metal piece of the calibration probe.  </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Dry the glass surface and metal piece completely with the provided cleaning supplies, ensuring that no debris, lint, or oil remains.</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Make sure to not touch the metal piece of the calibration probe</w:t>
      </w:r>
      <w:r w:rsidR="00196DA7">
        <w:rPr>
          <w:rFonts w:cstheme="minorHAnsi"/>
          <w:sz w:val="24"/>
          <w:szCs w:val="24"/>
        </w:rPr>
        <w:t xml:space="preserve"> with your fingers</w:t>
      </w:r>
      <w:r w:rsidRPr="00871A36">
        <w:rPr>
          <w:rFonts w:cstheme="minorHAnsi"/>
          <w:sz w:val="24"/>
          <w:szCs w:val="24"/>
        </w:rPr>
        <w:t>.</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Ensure that the metal piece of the calibration probe fits snugly through the calibration cover and lays flat on the glass surface.</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 xml:space="preserve">Ensure that the testing surface is level.  </w:t>
      </w:r>
    </w:p>
    <w:p w:rsidR="00DE2C5D" w:rsidRPr="00871A36" w:rsidRDefault="00DE2C5D">
      <w:pPr>
        <w:ind w:left="1080"/>
        <w:rPr>
          <w:rFonts w:cstheme="minorHAnsi"/>
          <w:b/>
          <w:sz w:val="24"/>
          <w:szCs w:val="24"/>
        </w:rPr>
      </w:pPr>
    </w:p>
    <w:p w:rsidR="005F1357" w:rsidRPr="00871A36" w:rsidRDefault="007C4E7F">
      <w:pPr>
        <w:ind w:left="1080"/>
        <w:rPr>
          <w:rFonts w:cstheme="minorHAnsi"/>
          <w:sz w:val="24"/>
          <w:szCs w:val="24"/>
        </w:rPr>
      </w:pPr>
      <w:r w:rsidRPr="00871A36">
        <w:rPr>
          <w:rFonts w:cstheme="minorHAnsi"/>
          <w:b/>
          <w:sz w:val="24"/>
          <w:szCs w:val="24"/>
        </w:rPr>
        <w:t>N</w:t>
      </w:r>
      <w:r w:rsidR="0075079F" w:rsidRPr="00871A36">
        <w:rPr>
          <w:rFonts w:cstheme="minorHAnsi"/>
          <w:b/>
          <w:sz w:val="24"/>
          <w:szCs w:val="24"/>
        </w:rPr>
        <w:t>OTE</w:t>
      </w:r>
      <w:r w:rsidR="0075079F" w:rsidRPr="00871A36">
        <w:rPr>
          <w:rFonts w:cstheme="minorHAnsi"/>
          <w:sz w:val="24"/>
          <w:szCs w:val="24"/>
        </w:rPr>
        <w:t xml:space="preserve">: </w:t>
      </w:r>
      <w:r w:rsidR="002F0480" w:rsidRPr="00871A36">
        <w:rPr>
          <w:rFonts w:cstheme="minorHAnsi"/>
          <w:sz w:val="24"/>
          <w:szCs w:val="24"/>
        </w:rPr>
        <w:t xml:space="preserve">The </w:t>
      </w:r>
      <w:r w:rsidR="00392826" w:rsidRPr="00871A36">
        <w:rPr>
          <w:rFonts w:cstheme="minorHAnsi"/>
          <w:sz w:val="24"/>
          <w:szCs w:val="24"/>
        </w:rPr>
        <w:t xml:space="preserve">ClearView </w:t>
      </w:r>
      <w:r w:rsidR="0077210E" w:rsidRPr="00871A36">
        <w:rPr>
          <w:rFonts w:cstheme="minorHAnsi"/>
          <w:sz w:val="24"/>
          <w:szCs w:val="24"/>
        </w:rPr>
        <w:t>s</w:t>
      </w:r>
      <w:r w:rsidR="002F0480" w:rsidRPr="00871A36">
        <w:rPr>
          <w:rFonts w:cstheme="minorHAnsi"/>
          <w:sz w:val="24"/>
          <w:szCs w:val="24"/>
        </w:rPr>
        <w:t xml:space="preserve">oftware is divided into three levels: tabs, </w:t>
      </w:r>
      <w:r w:rsidR="00526D0F" w:rsidRPr="00871A36">
        <w:rPr>
          <w:rFonts w:cstheme="minorHAnsi"/>
          <w:sz w:val="24"/>
          <w:szCs w:val="24"/>
        </w:rPr>
        <w:t>subtab</w:t>
      </w:r>
      <w:r w:rsidR="002F0480" w:rsidRPr="00871A36">
        <w:rPr>
          <w:rFonts w:cstheme="minorHAnsi"/>
          <w:sz w:val="24"/>
          <w:szCs w:val="24"/>
        </w:rPr>
        <w:t xml:space="preserve">s, and categories.  These levels will be referenced throughout this </w:t>
      </w:r>
      <w:r w:rsidR="00557DA9" w:rsidRPr="00871A36">
        <w:rPr>
          <w:rFonts w:cstheme="minorHAnsi"/>
          <w:sz w:val="24"/>
          <w:szCs w:val="24"/>
        </w:rPr>
        <w:t>document</w:t>
      </w:r>
      <w:r w:rsidR="002F0480" w:rsidRPr="00871A36">
        <w:rPr>
          <w:rFonts w:cstheme="minorHAnsi"/>
          <w:sz w:val="24"/>
          <w:szCs w:val="24"/>
        </w:rPr>
        <w:t>.</w:t>
      </w:r>
      <w:r w:rsidR="00B2255D" w:rsidRPr="00871A36">
        <w:rPr>
          <w:rFonts w:cstheme="minorHAnsi"/>
          <w:noProof/>
          <w:sz w:val="24"/>
          <w:szCs w:val="24"/>
        </w:rPr>
        <w:t xml:space="preserve"> </w:t>
      </w:r>
      <w:r w:rsidR="005F1357" w:rsidRPr="00871A36">
        <w:rPr>
          <w:rFonts w:cstheme="minorHAnsi"/>
          <w:noProof/>
          <w:sz w:val="24"/>
          <w:szCs w:val="24"/>
        </w:rPr>
        <w:drawing>
          <wp:inline distT="0" distB="0" distL="0" distR="0" wp14:anchorId="311E819F" wp14:editId="7A5F814E">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327763" cy="1262165"/>
                    </a:xfrm>
                    <a:prstGeom prst="rect">
                      <a:avLst/>
                    </a:prstGeom>
                  </pic:spPr>
                </pic:pic>
              </a:graphicData>
            </a:graphic>
          </wp:inline>
        </w:drawing>
      </w:r>
    </w:p>
    <w:p w:rsidR="005F1357" w:rsidRPr="00871A36" w:rsidRDefault="005F1357">
      <w:pPr>
        <w:pStyle w:val="ListParagraph"/>
        <w:ind w:left="-450"/>
        <w:jc w:val="center"/>
        <w:rPr>
          <w:rFonts w:cstheme="minorHAnsi"/>
          <w:sz w:val="24"/>
          <w:szCs w:val="24"/>
        </w:rPr>
      </w:pPr>
    </w:p>
    <w:p w:rsidR="00F30500" w:rsidRPr="00871A36" w:rsidRDefault="00F31964" w:rsidP="00FF4CFF">
      <w:pPr>
        <w:pStyle w:val="ListParagraph"/>
        <w:numPr>
          <w:ilvl w:val="1"/>
          <w:numId w:val="5"/>
        </w:numPr>
        <w:tabs>
          <w:tab w:val="left" w:pos="4590"/>
        </w:tabs>
        <w:rPr>
          <w:rFonts w:cstheme="minorHAnsi"/>
          <w:b/>
          <w:sz w:val="24"/>
          <w:szCs w:val="24"/>
        </w:rPr>
      </w:pPr>
      <w:r>
        <w:rPr>
          <w:rFonts w:cstheme="minorHAnsi"/>
          <w:b/>
          <w:sz w:val="24"/>
          <w:szCs w:val="24"/>
        </w:rPr>
        <w:t xml:space="preserve">New </w:t>
      </w:r>
      <w:r w:rsidR="00317F61" w:rsidRPr="00871A36">
        <w:rPr>
          <w:rFonts w:cstheme="minorHAnsi"/>
          <w:b/>
          <w:sz w:val="24"/>
          <w:szCs w:val="24"/>
        </w:rPr>
        <w:t>Capture</w:t>
      </w:r>
      <w:r w:rsidR="00411F7A" w:rsidRPr="00871A36">
        <w:rPr>
          <w:rFonts w:cstheme="minorHAnsi"/>
          <w:sz w:val="24"/>
          <w:szCs w:val="24"/>
        </w:rPr>
        <w:t xml:space="preserve"> icon.</w:t>
      </w:r>
      <w:r w:rsidR="00A3665B" w:rsidRPr="00871A36">
        <w:rPr>
          <w:rFonts w:cstheme="minorHAnsi"/>
          <w:sz w:val="24"/>
          <w:szCs w:val="24"/>
        </w:rPr>
        <w:t xml:space="preserve">  </w:t>
      </w:r>
      <w:r>
        <w:rPr>
          <w:rFonts w:cstheme="minorHAnsi"/>
          <w:sz w:val="24"/>
          <w:szCs w:val="24"/>
        </w:rPr>
        <w:t>The Capture</w:t>
      </w:r>
      <w:r w:rsidR="00F30500" w:rsidRPr="00871A36">
        <w:rPr>
          <w:rFonts w:cstheme="minorHAnsi"/>
          <w:sz w:val="24"/>
          <w:szCs w:val="24"/>
        </w:rPr>
        <w:t xml:space="preserve"> button has two sections –</w:t>
      </w:r>
      <w:r w:rsidR="00A3665B" w:rsidRPr="00871A36">
        <w:rPr>
          <w:rFonts w:cstheme="minorHAnsi"/>
          <w:sz w:val="24"/>
          <w:szCs w:val="24"/>
        </w:rPr>
        <w:t xml:space="preserve"> </w:t>
      </w:r>
      <w:r w:rsidR="00F30500" w:rsidRPr="00871A36">
        <w:rPr>
          <w:rFonts w:cstheme="minorHAnsi"/>
          <w:b/>
          <w:sz w:val="24"/>
          <w:szCs w:val="24"/>
        </w:rPr>
        <w:t>New</w:t>
      </w:r>
      <w:r w:rsidR="00F30500" w:rsidRPr="00871A36">
        <w:rPr>
          <w:rFonts w:cstheme="minorHAnsi"/>
          <w:sz w:val="24"/>
          <w:szCs w:val="24"/>
        </w:rPr>
        <w:t xml:space="preserve"> and </w:t>
      </w:r>
      <w:r w:rsidR="00F30500" w:rsidRPr="00871A36">
        <w:rPr>
          <w:rFonts w:cstheme="minorHAnsi"/>
          <w:b/>
          <w:sz w:val="24"/>
          <w:szCs w:val="24"/>
        </w:rPr>
        <w:t>Search</w:t>
      </w:r>
      <w:r w:rsidR="00A3665B" w:rsidRPr="00871A36">
        <w:rPr>
          <w:rFonts w:cstheme="minorHAnsi"/>
          <w:sz w:val="24"/>
          <w:szCs w:val="24"/>
        </w:rPr>
        <w:t>.</w:t>
      </w:r>
    </w:p>
    <w:p w:rsidR="00DE2C5D" w:rsidRPr="00871A36" w:rsidRDefault="00DE2C5D" w:rsidP="00FF4CFF">
      <w:pPr>
        <w:pStyle w:val="ListParagraph"/>
        <w:tabs>
          <w:tab w:val="left" w:pos="4590"/>
        </w:tabs>
        <w:ind w:left="1080"/>
        <w:rPr>
          <w:rFonts w:cstheme="minorHAnsi"/>
          <w:sz w:val="24"/>
          <w:szCs w:val="24"/>
        </w:rPr>
      </w:pPr>
    </w:p>
    <w:p w:rsidR="005F1357" w:rsidRPr="00871A36" w:rsidRDefault="00D60A59" w:rsidP="00FF4CFF">
      <w:pPr>
        <w:pStyle w:val="ListParagraph"/>
        <w:tabs>
          <w:tab w:val="left" w:pos="4590"/>
        </w:tabs>
        <w:ind w:left="1080"/>
        <w:rPr>
          <w:rFonts w:cstheme="minorHAnsi"/>
          <w:sz w:val="24"/>
          <w:szCs w:val="24"/>
        </w:rPr>
      </w:pPr>
      <w:r w:rsidRPr="00871A36">
        <w:rPr>
          <w:rFonts w:cstheme="minorHAnsi"/>
          <w:sz w:val="24"/>
          <w:szCs w:val="24"/>
        </w:rPr>
        <w:t xml:space="preserve">From the </w:t>
      </w:r>
      <w:r w:rsidR="00B2255D"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 xml:space="preserve">, click on the </w:t>
      </w:r>
      <w:r w:rsidR="00317F61" w:rsidRPr="00871A36">
        <w:rPr>
          <w:rFonts w:cstheme="minorHAnsi"/>
          <w:sz w:val="24"/>
          <w:szCs w:val="24"/>
        </w:rPr>
        <w:t>New Capture</w:t>
      </w:r>
      <w:r w:rsidRPr="00871A36">
        <w:rPr>
          <w:rFonts w:cstheme="minorHAnsi"/>
          <w:sz w:val="24"/>
          <w:szCs w:val="24"/>
        </w:rPr>
        <w:t xml:space="preserve"> icon.</w:t>
      </w:r>
      <w:r w:rsidR="000F5737" w:rsidRPr="00871A36">
        <w:rPr>
          <w:rFonts w:cstheme="minorHAnsi"/>
          <w:sz w:val="24"/>
          <w:szCs w:val="24"/>
        </w:rPr>
        <w:t xml:space="preserve"> Verify that the Search Patient window appears. </w:t>
      </w:r>
    </w:p>
    <w:p w:rsidR="000F5737" w:rsidRPr="00871A36" w:rsidRDefault="000F5737"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FB4BD3" w:rsidP="00FF4CFF">
      <w:pPr>
        <w:pStyle w:val="ListParagraph"/>
        <w:tabs>
          <w:tab w:val="left" w:pos="0"/>
          <w:tab w:val="left" w:pos="4590"/>
        </w:tabs>
        <w:ind w:left="1080"/>
        <w:jc w:val="center"/>
        <w:rPr>
          <w:rFonts w:cstheme="minorHAnsi"/>
          <w:sz w:val="24"/>
          <w:szCs w:val="24"/>
        </w:rPr>
      </w:pPr>
      <w:r w:rsidRPr="00871A36">
        <w:rPr>
          <w:rFonts w:cstheme="minorHAnsi"/>
          <w:sz w:val="24"/>
          <w:szCs w:val="24"/>
        </w:rPr>
        <w:tab/>
      </w:r>
    </w:p>
    <w:p w:rsidR="00D37F26" w:rsidRPr="00871A36" w:rsidRDefault="008C5009" w:rsidP="00D37F26">
      <w:pPr>
        <w:pStyle w:val="ListParagraph"/>
        <w:tabs>
          <w:tab w:val="left" w:pos="4590"/>
        </w:tabs>
        <w:ind w:left="1080"/>
        <w:rPr>
          <w:rFonts w:cstheme="minorHAnsi"/>
          <w:sz w:val="24"/>
          <w:szCs w:val="24"/>
        </w:rPr>
      </w:pPr>
      <w:r w:rsidRPr="00871A36">
        <w:rPr>
          <w:rFonts w:cstheme="minorHAnsi"/>
          <w:b/>
          <w:sz w:val="24"/>
          <w:szCs w:val="24"/>
        </w:rPr>
        <w:t>Search Patient</w:t>
      </w:r>
      <w:r w:rsidR="000F5737" w:rsidRPr="00871A36">
        <w:rPr>
          <w:rFonts w:cstheme="minorHAnsi"/>
          <w:b/>
          <w:sz w:val="24"/>
          <w:szCs w:val="24"/>
        </w:rPr>
        <w:t xml:space="preserve"> </w:t>
      </w:r>
      <w:r w:rsidR="00A3665B" w:rsidRPr="00871A36">
        <w:rPr>
          <w:rFonts w:cstheme="minorHAnsi"/>
          <w:b/>
          <w:sz w:val="24"/>
          <w:szCs w:val="24"/>
        </w:rPr>
        <w:t>Find</w:t>
      </w:r>
      <w:r w:rsidR="00A3665B" w:rsidRPr="00871A36">
        <w:rPr>
          <w:rFonts w:cstheme="minorHAnsi"/>
          <w:sz w:val="24"/>
          <w:szCs w:val="24"/>
        </w:rPr>
        <w:t xml:space="preserve"> </w:t>
      </w:r>
      <w:r w:rsidR="000F5737" w:rsidRPr="00871A36">
        <w:rPr>
          <w:rFonts w:cstheme="minorHAnsi"/>
          <w:sz w:val="24"/>
          <w:szCs w:val="24"/>
        </w:rPr>
        <w:t>f</w:t>
      </w:r>
      <w:r w:rsidR="007031C2" w:rsidRPr="00871A36">
        <w:rPr>
          <w:rFonts w:cstheme="minorHAnsi"/>
          <w:sz w:val="24"/>
          <w:szCs w:val="24"/>
        </w:rPr>
        <w:t>unction:</w:t>
      </w:r>
    </w:p>
    <w:p w:rsidR="00C828FB" w:rsidRPr="00871A36" w:rsidRDefault="00C828FB" w:rsidP="00D37F26">
      <w:pPr>
        <w:pStyle w:val="ListParagraph"/>
        <w:tabs>
          <w:tab w:val="left" w:pos="4590"/>
        </w:tabs>
        <w:ind w:left="1080"/>
        <w:rPr>
          <w:rFonts w:cstheme="minorHAnsi"/>
          <w:sz w:val="24"/>
          <w:szCs w:val="24"/>
        </w:rPr>
      </w:pPr>
      <w:r w:rsidRPr="00871A36">
        <w:rPr>
          <w:rFonts w:cstheme="minorHAnsi"/>
          <w:sz w:val="24"/>
          <w:szCs w:val="24"/>
        </w:rPr>
        <w:lastRenderedPageBreak/>
        <w:t>With all ent</w:t>
      </w:r>
      <w:r w:rsidR="00557DA9" w:rsidRPr="00871A36">
        <w:rPr>
          <w:rFonts w:cstheme="minorHAnsi"/>
          <w:sz w:val="24"/>
          <w:szCs w:val="24"/>
        </w:rPr>
        <w:t xml:space="preserve">ry fields blank or null, click </w:t>
      </w:r>
      <w:r w:rsidR="008939ED" w:rsidRPr="00871A36">
        <w:rPr>
          <w:rFonts w:cstheme="minorHAnsi"/>
          <w:sz w:val="24"/>
          <w:szCs w:val="24"/>
        </w:rPr>
        <w:t xml:space="preserve">the </w:t>
      </w:r>
      <w:r w:rsidRPr="00871A36">
        <w:rPr>
          <w:rFonts w:cstheme="minorHAnsi"/>
          <w:sz w:val="24"/>
          <w:szCs w:val="24"/>
        </w:rPr>
        <w:t>Find</w:t>
      </w:r>
      <w:r w:rsidR="008939ED" w:rsidRPr="00871A36">
        <w:rPr>
          <w:rFonts w:cstheme="minorHAnsi"/>
          <w:sz w:val="24"/>
          <w:szCs w:val="24"/>
        </w:rPr>
        <w:t xml:space="preserve"> button</w:t>
      </w:r>
      <w:r w:rsidR="00557DA9" w:rsidRPr="00871A36">
        <w:rPr>
          <w:rFonts w:cstheme="minorHAnsi"/>
          <w:sz w:val="24"/>
          <w:szCs w:val="24"/>
        </w:rPr>
        <w:t>.</w:t>
      </w:r>
      <w:r w:rsidR="008939ED" w:rsidRPr="00871A36">
        <w:rPr>
          <w:rFonts w:cstheme="minorHAnsi"/>
          <w:sz w:val="24"/>
          <w:szCs w:val="24"/>
        </w:rPr>
        <w:t xml:space="preserve"> </w:t>
      </w:r>
      <w:r w:rsidRPr="00871A36">
        <w:rPr>
          <w:rFonts w:cstheme="minorHAnsi"/>
          <w:sz w:val="24"/>
          <w:szCs w:val="24"/>
        </w:rPr>
        <w:t xml:space="preserve">Verify that a list of patients with various last names, first names, gender, and </w:t>
      </w:r>
      <w:r w:rsidR="006A036F" w:rsidRPr="00871A36">
        <w:rPr>
          <w:rFonts w:cstheme="minorHAnsi"/>
          <w:sz w:val="24"/>
          <w:szCs w:val="24"/>
        </w:rPr>
        <w:t xml:space="preserve">Patient ID </w:t>
      </w:r>
      <w:r w:rsidRPr="00871A36">
        <w:rPr>
          <w:rFonts w:cstheme="minorHAnsi"/>
          <w:sz w:val="24"/>
          <w:szCs w:val="24"/>
        </w:rPr>
        <w:t>is displayed:</w:t>
      </w:r>
    </w:p>
    <w:p w:rsidR="00C828FB" w:rsidRPr="00871A36" w:rsidRDefault="00C828FB"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1476D" w:rsidRPr="00871A36" w:rsidRDefault="0011476D" w:rsidP="00FF4CFF">
      <w:pPr>
        <w:tabs>
          <w:tab w:val="left" w:pos="4590"/>
        </w:tabs>
        <w:spacing w:after="0"/>
        <w:ind w:left="1080"/>
        <w:rPr>
          <w:rFonts w:cstheme="minorHAnsi"/>
          <w:sz w:val="24"/>
          <w:szCs w:val="24"/>
        </w:rPr>
      </w:pPr>
    </w:p>
    <w:p w:rsidR="007031C2" w:rsidRPr="00871A36" w:rsidRDefault="007031C2" w:rsidP="00FF4CFF">
      <w:pPr>
        <w:tabs>
          <w:tab w:val="left" w:pos="4590"/>
        </w:tabs>
        <w:spacing w:after="0"/>
        <w:ind w:left="1080"/>
        <w:rPr>
          <w:rFonts w:cstheme="minorHAnsi"/>
          <w:sz w:val="24"/>
          <w:szCs w:val="24"/>
        </w:rPr>
      </w:pPr>
      <w:r w:rsidRPr="00871A36">
        <w:rPr>
          <w:rFonts w:cstheme="minorHAnsi"/>
          <w:sz w:val="24"/>
          <w:szCs w:val="24"/>
        </w:rPr>
        <w:t xml:space="preserve">Enter the patient’s last name of NJMAA.  </w:t>
      </w:r>
      <w:r w:rsidR="0011476D" w:rsidRPr="00871A36">
        <w:rPr>
          <w:rFonts w:cstheme="minorHAnsi"/>
          <w:sz w:val="24"/>
          <w:szCs w:val="24"/>
        </w:rPr>
        <w:t xml:space="preserve">Click the Find button.  </w:t>
      </w:r>
      <w:r w:rsidRPr="00871A36">
        <w:rPr>
          <w:rFonts w:cstheme="minorHAnsi"/>
          <w:sz w:val="24"/>
          <w:szCs w:val="24"/>
        </w:rPr>
        <w:t xml:space="preserve">Verify that a patient by the last name of NJMAA is not </w:t>
      </w:r>
      <w:r w:rsidR="00C828FB" w:rsidRPr="00871A36">
        <w:rPr>
          <w:rFonts w:cstheme="minorHAnsi"/>
          <w:sz w:val="24"/>
          <w:szCs w:val="24"/>
        </w:rPr>
        <w:t xml:space="preserve">displayed </w:t>
      </w:r>
      <w:r w:rsidR="00B54EF1" w:rsidRPr="00871A36">
        <w:rPr>
          <w:rFonts w:cstheme="minorHAnsi"/>
          <w:sz w:val="24"/>
          <w:szCs w:val="24"/>
        </w:rPr>
        <w:t>and</w:t>
      </w:r>
      <w:r w:rsidR="00C828FB" w:rsidRPr="00871A36">
        <w:rPr>
          <w:rFonts w:cstheme="minorHAnsi"/>
          <w:sz w:val="24"/>
          <w:szCs w:val="24"/>
        </w:rPr>
        <w:t xml:space="preserve"> </w:t>
      </w:r>
      <w:r w:rsidR="00B54EF1" w:rsidRPr="00871A36">
        <w:rPr>
          <w:rFonts w:cstheme="minorHAnsi"/>
          <w:sz w:val="24"/>
          <w:szCs w:val="24"/>
        </w:rPr>
        <w:t>record</w:t>
      </w:r>
      <w:r w:rsidR="00C828FB" w:rsidRPr="00871A36">
        <w:rPr>
          <w:rFonts w:cstheme="minorHAnsi"/>
          <w:sz w:val="24"/>
          <w:szCs w:val="24"/>
        </w:rPr>
        <w:t xml:space="preserve"> the result</w:t>
      </w:r>
      <w:r w:rsidRPr="00871A36">
        <w:rPr>
          <w:rFonts w:cstheme="minorHAnsi"/>
          <w:sz w:val="24"/>
          <w:szCs w:val="24"/>
        </w:rPr>
        <w: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FF4CFF">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524CD0"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Enter t</w:t>
      </w:r>
      <w:r w:rsidR="0011476D" w:rsidRPr="00871A36">
        <w:rPr>
          <w:rFonts w:cstheme="minorHAnsi"/>
          <w:sz w:val="24"/>
          <w:szCs w:val="24"/>
        </w:rPr>
        <w:t xml:space="preserve">he patient’s last name as </w:t>
      </w:r>
      <w:r w:rsidR="002B7C27" w:rsidRPr="00871A36">
        <w:rPr>
          <w:rFonts w:cstheme="minorHAnsi"/>
          <w:sz w:val="24"/>
          <w:szCs w:val="24"/>
        </w:rPr>
        <w:t>Validation</w:t>
      </w:r>
      <w:r w:rsidR="00231E32" w:rsidRPr="00871A36">
        <w:rPr>
          <w:rFonts w:cstheme="minorHAnsi"/>
          <w:sz w:val="24"/>
          <w:szCs w:val="24"/>
        </w:rPr>
        <w:t xml:space="preserve"> and click Find</w:t>
      </w:r>
      <w:r w:rsidR="0011476D" w:rsidRPr="00871A36">
        <w:rPr>
          <w:rFonts w:cstheme="minorHAnsi"/>
          <w:sz w:val="24"/>
          <w:szCs w:val="24"/>
        </w:rPr>
        <w:t xml:space="preserve">.  </w:t>
      </w:r>
      <w:r w:rsidR="00524CD0" w:rsidRPr="00871A36">
        <w:rPr>
          <w:rFonts w:cstheme="minorHAnsi"/>
          <w:sz w:val="24"/>
          <w:szCs w:val="24"/>
        </w:rPr>
        <w:t xml:space="preserve">Verify that </w:t>
      </w:r>
      <w:r w:rsidR="002B7C27" w:rsidRPr="00871A36">
        <w:rPr>
          <w:rFonts w:cstheme="minorHAnsi"/>
          <w:sz w:val="24"/>
          <w:szCs w:val="24"/>
        </w:rPr>
        <w:t xml:space="preserve">only </w:t>
      </w:r>
      <w:r w:rsidR="00524CD0" w:rsidRPr="00871A36">
        <w:rPr>
          <w:rFonts w:cstheme="minorHAnsi"/>
          <w:sz w:val="24"/>
          <w:szCs w:val="24"/>
        </w:rPr>
        <w:t>patient</w:t>
      </w:r>
      <w:r w:rsidR="002B7C27" w:rsidRPr="00871A36">
        <w:rPr>
          <w:rFonts w:cstheme="minorHAnsi"/>
          <w:sz w:val="24"/>
          <w:szCs w:val="24"/>
        </w:rPr>
        <w:t>s</w:t>
      </w:r>
      <w:r w:rsidR="00524CD0" w:rsidRPr="00871A36">
        <w:rPr>
          <w:rFonts w:cstheme="minorHAnsi"/>
          <w:sz w:val="24"/>
          <w:szCs w:val="24"/>
        </w:rPr>
        <w:t xml:space="preserve"> </w:t>
      </w:r>
      <w:r w:rsidR="002B7C27" w:rsidRPr="00871A36">
        <w:rPr>
          <w:rFonts w:cstheme="minorHAnsi"/>
          <w:sz w:val="24"/>
          <w:szCs w:val="24"/>
        </w:rPr>
        <w:t>with</w:t>
      </w:r>
      <w:r w:rsidR="00524CD0" w:rsidRPr="00871A36">
        <w:rPr>
          <w:rFonts w:cstheme="minorHAnsi"/>
          <w:sz w:val="24"/>
          <w:szCs w:val="24"/>
        </w:rPr>
        <w:t xml:space="preserve"> the last name of </w:t>
      </w:r>
      <w:r w:rsidR="002B7C27" w:rsidRPr="00871A36">
        <w:rPr>
          <w:rFonts w:cstheme="minorHAnsi"/>
          <w:sz w:val="24"/>
          <w:szCs w:val="24"/>
        </w:rPr>
        <w:t>Validation</w:t>
      </w:r>
      <w:r w:rsidR="00524CD0" w:rsidRPr="00871A36">
        <w:rPr>
          <w:rFonts w:cstheme="minorHAnsi"/>
          <w:sz w:val="24"/>
          <w:szCs w:val="24"/>
        </w:rPr>
        <w:t xml:space="preserve"> </w:t>
      </w:r>
      <w:r w:rsidR="002B7C27" w:rsidRPr="00871A36">
        <w:rPr>
          <w:rFonts w:cstheme="minorHAnsi"/>
          <w:sz w:val="24"/>
          <w:szCs w:val="24"/>
        </w:rPr>
        <w:t>are</w:t>
      </w:r>
      <w:r w:rsidR="00524CD0" w:rsidRPr="00871A36">
        <w:rPr>
          <w:rFonts w:cstheme="minorHAnsi"/>
          <w:sz w:val="24"/>
          <w:szCs w:val="24"/>
        </w:rPr>
        <w:t xml:space="preserve"> </w:t>
      </w:r>
      <w:r w:rsidR="00C828FB" w:rsidRPr="00871A36">
        <w:rPr>
          <w:rFonts w:cstheme="minorHAnsi"/>
          <w:sz w:val="24"/>
          <w:szCs w:val="24"/>
        </w:rPr>
        <w:t>displayed</w:t>
      </w:r>
      <w:r w:rsidR="00B54EF1" w:rsidRPr="00871A36">
        <w:rPr>
          <w:rFonts w:cstheme="minorHAnsi"/>
          <w:sz w:val="24"/>
          <w:szCs w:val="24"/>
        </w:rPr>
        <w:t xml:space="preserve"> and record the result</w:t>
      </w:r>
      <w:r w:rsidR="00524CD0" w:rsidRPr="00871A36">
        <w:rPr>
          <w:rFonts w:cstheme="minorHAnsi"/>
          <w:sz w:val="24"/>
          <w:szCs w:val="24"/>
        </w:rPr>
        <w: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917EC9" w:rsidRPr="00871A36" w:rsidRDefault="00917EC9" w:rsidP="00917EC9">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5737" w:rsidRPr="00871A36" w:rsidRDefault="000F5737" w:rsidP="00FF4CFF">
      <w:pPr>
        <w:pStyle w:val="ListParagraph"/>
        <w:tabs>
          <w:tab w:val="left" w:pos="4590"/>
        </w:tabs>
        <w:spacing w:after="0"/>
        <w:ind w:left="1080"/>
        <w:rPr>
          <w:rFonts w:cstheme="minorHAnsi"/>
          <w:sz w:val="24"/>
          <w:szCs w:val="24"/>
        </w:rPr>
      </w:pPr>
    </w:p>
    <w:p w:rsidR="000F5737"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w:t>
      </w:r>
      <w:r w:rsidR="0011476D" w:rsidRPr="00871A36">
        <w:rPr>
          <w:rFonts w:cstheme="minorHAnsi"/>
          <w:sz w:val="24"/>
          <w:szCs w:val="24"/>
        </w:rPr>
        <w:t xml:space="preserve">r the patient’s last name as </w:t>
      </w:r>
      <w:r w:rsidR="002B7C27" w:rsidRPr="00871A36">
        <w:rPr>
          <w:rFonts w:cstheme="minorHAnsi"/>
          <w:sz w:val="24"/>
          <w:szCs w:val="24"/>
        </w:rPr>
        <w:t>O</w:t>
      </w:r>
      <w:r w:rsidR="00612A79" w:rsidRPr="00871A36">
        <w:rPr>
          <w:rFonts w:cstheme="minorHAnsi"/>
          <w:sz w:val="24"/>
          <w:szCs w:val="24"/>
        </w:rPr>
        <w:t xml:space="preserve"> and </w:t>
      </w:r>
      <w:r w:rsidR="00231E32" w:rsidRPr="00871A36">
        <w:rPr>
          <w:rFonts w:cstheme="minorHAnsi"/>
          <w:sz w:val="24"/>
          <w:szCs w:val="24"/>
        </w:rPr>
        <w:t>click Find</w:t>
      </w:r>
      <w:r w:rsidR="00C67BA4" w:rsidRPr="00871A36">
        <w:rPr>
          <w:rFonts w:cstheme="minorHAnsi"/>
          <w:sz w:val="24"/>
          <w:szCs w:val="24"/>
        </w:rPr>
        <w:t>.</w:t>
      </w:r>
      <w:r w:rsidR="0011476D" w:rsidRPr="00871A36">
        <w:rPr>
          <w:rFonts w:cstheme="minorHAnsi"/>
          <w:sz w:val="24"/>
          <w:szCs w:val="24"/>
        </w:rPr>
        <w:t xml:space="preserve">  </w:t>
      </w:r>
      <w:r w:rsidR="00C828FB" w:rsidRPr="00871A36">
        <w:rPr>
          <w:rFonts w:cstheme="minorHAnsi"/>
          <w:sz w:val="24"/>
          <w:szCs w:val="24"/>
        </w:rPr>
        <w:t xml:space="preserve">Verify that </w:t>
      </w:r>
      <w:r w:rsidR="002B7C27" w:rsidRPr="00871A36">
        <w:rPr>
          <w:rFonts w:cstheme="minorHAnsi"/>
          <w:sz w:val="24"/>
          <w:szCs w:val="24"/>
        </w:rPr>
        <w:t xml:space="preserve">only </w:t>
      </w:r>
      <w:r w:rsidR="00C828FB" w:rsidRPr="00871A36">
        <w:rPr>
          <w:rFonts w:cstheme="minorHAnsi"/>
          <w:sz w:val="24"/>
          <w:szCs w:val="24"/>
        </w:rPr>
        <w:t xml:space="preserve">patients with </w:t>
      </w:r>
      <w:r w:rsidR="002B7C27" w:rsidRPr="00871A36">
        <w:rPr>
          <w:rFonts w:cstheme="minorHAnsi"/>
          <w:sz w:val="24"/>
          <w:szCs w:val="24"/>
        </w:rPr>
        <w:t>last names beginning with O are displayed</w:t>
      </w:r>
      <w:r w:rsidR="00C828FB" w:rsidRPr="00871A36">
        <w:rPr>
          <w:rFonts w:cstheme="minorHAnsi"/>
          <w:sz w:val="24"/>
          <w:szCs w:val="24"/>
        </w:rPr>
        <w:t xml:space="preserve"> </w:t>
      </w:r>
      <w:r w:rsidR="00B54EF1" w:rsidRPr="00871A36">
        <w:rPr>
          <w:rFonts w:cstheme="minorHAnsi"/>
          <w:sz w:val="24"/>
          <w:szCs w:val="24"/>
        </w:rPr>
        <w:t xml:space="preserve">and record the </w:t>
      </w:r>
      <w:r w:rsidR="000F5737" w:rsidRPr="00871A36">
        <w:rPr>
          <w:rFonts w:cstheme="minorHAnsi"/>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12A79" w:rsidRPr="00871A36" w:rsidRDefault="00612A79" w:rsidP="00FF4CFF">
      <w:pPr>
        <w:pStyle w:val="ListParagraph"/>
        <w:tabs>
          <w:tab w:val="left" w:pos="4590"/>
        </w:tabs>
        <w:spacing w:after="0"/>
        <w:ind w:left="1080"/>
        <w:rPr>
          <w:rFonts w:cstheme="minorHAnsi"/>
          <w:b/>
          <w:sz w:val="24"/>
          <w:szCs w:val="24"/>
          <w:u w:val="single"/>
        </w:rPr>
      </w:pPr>
    </w:p>
    <w:p w:rsidR="006911B9" w:rsidRPr="00871A36" w:rsidRDefault="000A7EAB" w:rsidP="00FF4CFF">
      <w:pPr>
        <w:pStyle w:val="ListParagraph"/>
        <w:tabs>
          <w:tab w:val="left" w:pos="4590"/>
        </w:tabs>
        <w:ind w:left="1080"/>
        <w:rPr>
          <w:rFonts w:cstheme="minorHAnsi"/>
          <w:sz w:val="24"/>
          <w:szCs w:val="24"/>
        </w:rPr>
      </w:pPr>
      <w:r>
        <w:rPr>
          <w:rFonts w:cstheme="minorHAnsi"/>
          <w:sz w:val="24"/>
          <w:szCs w:val="24"/>
        </w:rPr>
        <w:t>Highlight and</w:t>
      </w:r>
      <w:r w:rsidR="00FB584A" w:rsidRPr="00871A36">
        <w:rPr>
          <w:rFonts w:cstheme="minorHAnsi"/>
          <w:sz w:val="24"/>
          <w:szCs w:val="24"/>
        </w:rPr>
        <w:t xml:space="preserve"> delete the </w:t>
      </w:r>
      <w:r w:rsidR="006911B9" w:rsidRPr="00871A36">
        <w:rPr>
          <w:rFonts w:cstheme="minorHAnsi"/>
          <w:sz w:val="24"/>
          <w:szCs w:val="24"/>
        </w:rPr>
        <w:t>“</w:t>
      </w:r>
      <w:r w:rsidR="00FB584A" w:rsidRPr="00871A36">
        <w:rPr>
          <w:rFonts w:cstheme="minorHAnsi"/>
          <w:sz w:val="24"/>
          <w:szCs w:val="24"/>
        </w:rPr>
        <w:t>o</w:t>
      </w:r>
      <w:r w:rsidR="006911B9" w:rsidRPr="00871A36">
        <w:rPr>
          <w:rFonts w:cstheme="minorHAnsi"/>
          <w:sz w:val="24"/>
          <w:szCs w:val="24"/>
        </w:rPr>
        <w:t>”</w:t>
      </w:r>
      <w:r w:rsidR="00FB584A" w:rsidRPr="00871A36">
        <w:rPr>
          <w:rFonts w:cstheme="minorHAnsi"/>
          <w:sz w:val="24"/>
          <w:szCs w:val="24"/>
        </w:rPr>
        <w:t xml:space="preserve"> in the last name box.</w:t>
      </w:r>
    </w:p>
    <w:p w:rsidR="006451E2" w:rsidRPr="00871A36" w:rsidRDefault="00B87425" w:rsidP="00FF4CFF">
      <w:pPr>
        <w:pStyle w:val="ListParagraph"/>
        <w:tabs>
          <w:tab w:val="left" w:pos="4590"/>
        </w:tabs>
        <w:ind w:left="1080"/>
        <w:rPr>
          <w:rFonts w:cstheme="minorHAnsi"/>
          <w:sz w:val="24"/>
          <w:szCs w:val="24"/>
        </w:rPr>
      </w:pPr>
      <w:r w:rsidRPr="00871A36">
        <w:rPr>
          <w:rFonts w:cstheme="minorHAnsi"/>
          <w:sz w:val="24"/>
          <w:szCs w:val="24"/>
        </w:rPr>
        <w:t>Enter the patient’s first name of NJMAA</w:t>
      </w:r>
      <w:r w:rsidR="006911B9" w:rsidRPr="00871A36">
        <w:rPr>
          <w:rFonts w:cstheme="minorHAnsi"/>
          <w:sz w:val="24"/>
          <w:szCs w:val="24"/>
        </w:rPr>
        <w:t xml:space="preserve"> (last name box should be blank)</w:t>
      </w:r>
      <w:r w:rsidRPr="00871A36">
        <w:rPr>
          <w:rFonts w:cstheme="minorHAnsi"/>
          <w:sz w:val="24"/>
          <w:szCs w:val="24"/>
        </w:rPr>
        <w:t>.  Click the Find button.  Verify that a patient by the first name of NJMAA is not displayed and record the 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B87425" w:rsidRPr="00871A36" w:rsidRDefault="00B87425" w:rsidP="00FF4CFF">
      <w:pPr>
        <w:pStyle w:val="ListParagraph"/>
        <w:tabs>
          <w:tab w:val="left" w:pos="4590"/>
        </w:tabs>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w:t>
      </w:r>
      <w:r w:rsidR="002B7C27" w:rsidRPr="00871A36">
        <w:rPr>
          <w:rFonts w:cstheme="minorHAnsi"/>
          <w:sz w:val="24"/>
          <w:szCs w:val="24"/>
        </w:rPr>
        <w:t>Epic</w:t>
      </w:r>
      <w:r w:rsidRPr="00871A36">
        <w:rPr>
          <w:rFonts w:cstheme="minorHAnsi"/>
          <w:sz w:val="24"/>
          <w:szCs w:val="24"/>
        </w:rPr>
        <w:t xml:space="preserve"> and click Find.  Verify that </w:t>
      </w:r>
      <w:r w:rsidR="002B7C27" w:rsidRPr="00871A36">
        <w:rPr>
          <w:rFonts w:cstheme="minorHAnsi"/>
          <w:sz w:val="24"/>
          <w:szCs w:val="24"/>
        </w:rPr>
        <w:t>only</w:t>
      </w:r>
      <w:r w:rsidRPr="00871A36">
        <w:rPr>
          <w:rFonts w:cstheme="minorHAnsi"/>
          <w:sz w:val="24"/>
          <w:szCs w:val="24"/>
        </w:rPr>
        <w:t xml:space="preserve"> patient</w:t>
      </w:r>
      <w:r w:rsidR="002B7C27" w:rsidRPr="00871A36">
        <w:rPr>
          <w:rFonts w:cstheme="minorHAnsi"/>
          <w:sz w:val="24"/>
          <w:szCs w:val="24"/>
        </w:rPr>
        <w:t>s with</w:t>
      </w:r>
      <w:r w:rsidRPr="00871A36">
        <w:rPr>
          <w:rFonts w:cstheme="minorHAnsi"/>
          <w:sz w:val="24"/>
          <w:szCs w:val="24"/>
        </w:rPr>
        <w:t xml:space="preserve"> the first name of </w:t>
      </w:r>
      <w:r w:rsidR="002B7C27" w:rsidRPr="00871A36">
        <w:rPr>
          <w:rFonts w:cstheme="minorHAnsi"/>
          <w:sz w:val="24"/>
          <w:szCs w:val="24"/>
        </w:rPr>
        <w:t>Epic</w:t>
      </w:r>
      <w:r w:rsidRPr="00871A36">
        <w:rPr>
          <w:rFonts w:cstheme="minorHAnsi"/>
          <w:sz w:val="24"/>
          <w:szCs w:val="24"/>
        </w:rPr>
        <w:t xml:space="preserve"> </w:t>
      </w:r>
      <w:r w:rsidR="002B7C27" w:rsidRPr="00871A36">
        <w:rPr>
          <w:rFonts w:cstheme="minorHAnsi"/>
          <w:sz w:val="24"/>
          <w:szCs w:val="24"/>
        </w:rPr>
        <w:t>are</w:t>
      </w:r>
      <w:r w:rsidRPr="00871A36">
        <w:rPr>
          <w:rFonts w:cstheme="minorHAnsi"/>
          <w:sz w:val="24"/>
          <w:szCs w:val="24"/>
        </w:rPr>
        <w:t xml:space="preserve"> displayed and record the result:</w:t>
      </w:r>
    </w:p>
    <w:p w:rsidR="00244AF7" w:rsidRPr="00871A36" w:rsidRDefault="00244AF7" w:rsidP="00FF4CFF">
      <w:pPr>
        <w:pStyle w:val="ListParagraph"/>
        <w:spacing w:after="0"/>
        <w:ind w:left="1080"/>
        <w:rPr>
          <w:rFonts w:cstheme="minorHAnsi"/>
          <w:b/>
          <w:sz w:val="24"/>
          <w:szCs w:val="24"/>
          <w:u w:val="single"/>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E </w:t>
      </w:r>
      <w:r w:rsidR="00C67BA4" w:rsidRPr="00871A36">
        <w:rPr>
          <w:rFonts w:cstheme="minorHAnsi"/>
          <w:sz w:val="24"/>
          <w:szCs w:val="24"/>
        </w:rPr>
        <w:t>and click Find. V</w:t>
      </w:r>
      <w:r w:rsidRPr="00871A36">
        <w:rPr>
          <w:rFonts w:cstheme="minorHAnsi"/>
          <w:sz w:val="24"/>
          <w:szCs w:val="24"/>
        </w:rPr>
        <w:t xml:space="preserve">erify that </w:t>
      </w:r>
      <w:r w:rsidR="002B7C27" w:rsidRPr="00871A36">
        <w:rPr>
          <w:rFonts w:cstheme="minorHAnsi"/>
          <w:sz w:val="24"/>
          <w:szCs w:val="24"/>
        </w:rPr>
        <w:t xml:space="preserve">only </w:t>
      </w:r>
      <w:r w:rsidRPr="00871A36">
        <w:rPr>
          <w:rFonts w:cstheme="minorHAnsi"/>
          <w:sz w:val="24"/>
          <w:szCs w:val="24"/>
        </w:rPr>
        <w:t xml:space="preserve">patients with </w:t>
      </w:r>
      <w:r w:rsidR="002B7C27" w:rsidRPr="00871A36">
        <w:rPr>
          <w:rFonts w:cstheme="minorHAnsi"/>
          <w:sz w:val="24"/>
          <w:szCs w:val="24"/>
        </w:rPr>
        <w:t>a first name beginning with</w:t>
      </w:r>
      <w:r w:rsidRPr="00871A36">
        <w:rPr>
          <w:rFonts w:cstheme="minorHAnsi"/>
          <w:sz w:val="24"/>
          <w:szCs w:val="24"/>
        </w:rPr>
        <w:t xml:space="preserve"> </w:t>
      </w:r>
      <w:r w:rsidR="002B7C27" w:rsidRPr="00871A36">
        <w:rPr>
          <w:rFonts w:cstheme="minorHAnsi"/>
          <w:sz w:val="24"/>
          <w:szCs w:val="24"/>
        </w:rPr>
        <w:t xml:space="preserve">E are displayed </w:t>
      </w:r>
      <w:r w:rsidRPr="00871A36">
        <w:rPr>
          <w:rFonts w:cstheme="minorHAnsi"/>
          <w:sz w:val="24"/>
          <w:szCs w:val="24"/>
        </w:rPr>
        <w:t>and record the result:</w:t>
      </w:r>
    </w:p>
    <w:p w:rsidR="006451E2" w:rsidRPr="00871A36" w:rsidRDefault="006451E2" w:rsidP="00FF4CFF">
      <w:pPr>
        <w:pStyle w:val="ListParagraph"/>
        <w:spacing w:after="0"/>
        <w:ind w:left="1080"/>
        <w:rPr>
          <w:rFonts w:cstheme="minorHAnsi"/>
          <w:b/>
          <w:sz w:val="24"/>
          <w:szCs w:val="24"/>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b/>
          <w:sz w:val="24"/>
          <w:szCs w:val="24"/>
        </w:rPr>
      </w:pPr>
      <w:r w:rsidRPr="00871A36">
        <w:rPr>
          <w:rFonts w:cstheme="minorHAnsi"/>
          <w:b/>
          <w:sz w:val="24"/>
          <w:szCs w:val="24"/>
          <w:u w:val="single"/>
        </w:rPr>
        <w:t xml:space="preserve">  </w:t>
      </w:r>
      <w:r w:rsidRPr="00871A36">
        <w:rPr>
          <w:rFonts w:cstheme="minorHAnsi"/>
          <w:b/>
          <w:sz w:val="24"/>
          <w:szCs w:val="24"/>
        </w:rPr>
        <w:t xml:space="preserve"> </w:t>
      </w:r>
    </w:p>
    <w:p w:rsidR="00FE76AC" w:rsidRPr="00871A36" w:rsidRDefault="000A7EAB" w:rsidP="00FF4CFF">
      <w:pPr>
        <w:spacing w:after="0"/>
        <w:ind w:left="1080"/>
        <w:rPr>
          <w:rFonts w:cstheme="minorHAnsi"/>
          <w:sz w:val="24"/>
          <w:szCs w:val="24"/>
        </w:rPr>
      </w:pPr>
      <w:r>
        <w:rPr>
          <w:rFonts w:cstheme="minorHAnsi"/>
          <w:sz w:val="24"/>
          <w:szCs w:val="24"/>
        </w:rPr>
        <w:t xml:space="preserve">Highlight and delete the </w:t>
      </w:r>
      <w:r w:rsidR="006911B9" w:rsidRPr="00871A36">
        <w:rPr>
          <w:rFonts w:cstheme="minorHAnsi"/>
          <w:sz w:val="24"/>
          <w:szCs w:val="24"/>
        </w:rPr>
        <w:t>“e” from the first name box.</w:t>
      </w:r>
      <w:r w:rsidR="00317F61" w:rsidRPr="00871A36">
        <w:rPr>
          <w:rFonts w:cstheme="minorHAnsi"/>
          <w:sz w:val="24"/>
          <w:szCs w:val="24"/>
        </w:rPr>
        <w:t xml:space="preserve"> </w:t>
      </w:r>
      <w:r w:rsidR="00C828FB" w:rsidRPr="00871A36">
        <w:rPr>
          <w:rFonts w:cstheme="minorHAnsi"/>
          <w:sz w:val="24"/>
          <w:szCs w:val="24"/>
        </w:rPr>
        <w:t xml:space="preserve">The Gender field is a drop down menu.  </w:t>
      </w:r>
      <w:r w:rsidR="00FE76AC" w:rsidRPr="00871A36">
        <w:rPr>
          <w:rFonts w:cstheme="minorHAnsi"/>
          <w:sz w:val="24"/>
          <w:szCs w:val="24"/>
        </w:rPr>
        <w:t xml:space="preserve">With all other </w:t>
      </w:r>
      <w:r w:rsidR="00CF3A31" w:rsidRPr="00871A36">
        <w:rPr>
          <w:rFonts w:cstheme="minorHAnsi"/>
          <w:sz w:val="24"/>
          <w:szCs w:val="24"/>
        </w:rPr>
        <w:t xml:space="preserve">entry fields blank, select the </w:t>
      </w:r>
      <w:r w:rsidR="00FE76AC" w:rsidRPr="00871A36">
        <w:rPr>
          <w:rFonts w:cstheme="minorHAnsi"/>
          <w:sz w:val="24"/>
          <w:szCs w:val="24"/>
        </w:rPr>
        <w:t>Gender</w:t>
      </w:r>
      <w:r w:rsidR="00CF3A31" w:rsidRPr="00871A36">
        <w:rPr>
          <w:rFonts w:cstheme="minorHAnsi"/>
          <w:sz w:val="24"/>
          <w:szCs w:val="24"/>
        </w:rPr>
        <w:t xml:space="preserve"> as Female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“F”</w:t>
      </w:r>
      <w:r w:rsidR="00231E32" w:rsidRPr="00871A36">
        <w:rPr>
          <w:rFonts w:cstheme="minorHAnsi"/>
          <w:sz w:val="24"/>
          <w:szCs w:val="24"/>
        </w:rPr>
        <w:t xml:space="preserve"> and click</w:t>
      </w:r>
      <w:r w:rsidR="004E0EC0">
        <w:rPr>
          <w:rFonts w:cstheme="minorHAnsi"/>
          <w:sz w:val="24"/>
          <w:szCs w:val="24"/>
        </w:rPr>
        <w:t xml:space="preserve"> Enter to select Female, then click</w:t>
      </w:r>
      <w:r w:rsidR="00231E32" w:rsidRPr="00871A36">
        <w:rPr>
          <w:rFonts w:cstheme="minorHAnsi"/>
          <w:sz w:val="24"/>
          <w:szCs w:val="24"/>
        </w:rPr>
        <w:t xml:space="preserve"> on the Find button</w:t>
      </w:r>
      <w:r w:rsidR="00674CFA" w:rsidRPr="00871A36">
        <w:rPr>
          <w:rFonts w:cstheme="minorHAnsi"/>
          <w:sz w:val="24"/>
          <w:szCs w:val="24"/>
        </w:rPr>
        <w:t>.</w:t>
      </w:r>
      <w:r w:rsidR="0011476D" w:rsidRPr="00871A36">
        <w:rPr>
          <w:rFonts w:cstheme="minorHAnsi"/>
          <w:sz w:val="24"/>
          <w:szCs w:val="24"/>
        </w:rPr>
        <w:t xml:space="preserve">  </w:t>
      </w:r>
      <w:r w:rsidR="00FE76AC" w:rsidRPr="00871A36">
        <w:rPr>
          <w:rFonts w:cstheme="minorHAnsi"/>
          <w:sz w:val="24"/>
          <w:szCs w:val="24"/>
        </w:rPr>
        <w:t xml:space="preserve">Verify that </w:t>
      </w:r>
      <w:r w:rsidR="00C828FB" w:rsidRPr="00871A36">
        <w:rPr>
          <w:rFonts w:cstheme="minorHAnsi"/>
          <w:sz w:val="24"/>
          <w:szCs w:val="24"/>
        </w:rPr>
        <w:t>a list of female patients is</w:t>
      </w:r>
      <w:r w:rsidR="00FE76AC" w:rsidRPr="00871A36">
        <w:rPr>
          <w:rFonts w:cstheme="minorHAnsi"/>
          <w:sz w:val="24"/>
          <w:szCs w:val="24"/>
        </w:rPr>
        <w:t xml:space="preserve"> </w:t>
      </w:r>
      <w:r w:rsidR="00C828FB" w:rsidRPr="00871A36">
        <w:rPr>
          <w:rFonts w:cstheme="minorHAnsi"/>
          <w:sz w:val="24"/>
          <w:szCs w:val="24"/>
        </w:rPr>
        <w:t>displayed</w:t>
      </w:r>
      <w:r w:rsidR="00FE76AC" w:rsidRPr="00871A36">
        <w:rPr>
          <w:rFonts w:cstheme="minorHAnsi"/>
          <w:sz w:val="24"/>
          <w:szCs w:val="24"/>
        </w:rPr>
        <w:t xml:space="preserve"> (no male patients listed):</w:t>
      </w:r>
    </w:p>
    <w:p w:rsidR="006451E2" w:rsidRPr="00871A36" w:rsidRDefault="006451E2" w:rsidP="00FF4CFF">
      <w:pPr>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w:t>
      </w:r>
      <w:r w:rsidR="00CF3A31" w:rsidRPr="00871A36">
        <w:rPr>
          <w:rFonts w:cstheme="minorHAnsi"/>
          <w:sz w:val="24"/>
          <w:szCs w:val="24"/>
        </w:rPr>
        <w:t>entry fields blank, select the Gender as 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“M”</w:t>
      </w:r>
      <w:r w:rsidR="00612A79" w:rsidRPr="00871A36">
        <w:rPr>
          <w:rFonts w:cstheme="minorHAnsi"/>
          <w:sz w:val="24"/>
          <w:szCs w:val="24"/>
        </w:rPr>
        <w:t xml:space="preserve"> and </w:t>
      </w:r>
      <w:r w:rsidR="004E0EC0">
        <w:rPr>
          <w:rFonts w:cstheme="minorHAnsi"/>
          <w:sz w:val="24"/>
          <w:szCs w:val="24"/>
        </w:rPr>
        <w:t xml:space="preserve">click Enter to select male then </w:t>
      </w:r>
      <w:r w:rsidR="006911B9" w:rsidRPr="00871A36">
        <w:rPr>
          <w:rFonts w:cstheme="minorHAnsi"/>
          <w:sz w:val="24"/>
          <w:szCs w:val="24"/>
        </w:rPr>
        <w:t xml:space="preserve">click </w:t>
      </w:r>
      <w:r w:rsidR="00231E32" w:rsidRPr="00871A36">
        <w:rPr>
          <w:rFonts w:cstheme="minorHAnsi"/>
          <w:sz w:val="24"/>
          <w:szCs w:val="24"/>
        </w:rPr>
        <w:t>Find</w:t>
      </w:r>
      <w:r w:rsidR="00F002AD"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a list of Male patients 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female patients listed):</w:t>
      </w:r>
    </w:p>
    <w:p w:rsidR="0011476D" w:rsidRPr="00871A36" w:rsidRDefault="0011476D"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674CFA" w:rsidRPr="00871A36" w:rsidRDefault="00674CFA" w:rsidP="00FF4CFF">
      <w:pPr>
        <w:pStyle w:val="ListParagraph"/>
        <w:tabs>
          <w:tab w:val="left" w:pos="4590"/>
        </w:tabs>
        <w:ind w:left="1080"/>
        <w:rPr>
          <w:rFonts w:cstheme="minorHAnsi"/>
          <w:sz w:val="24"/>
          <w:szCs w:val="24"/>
        </w:rPr>
      </w:pPr>
      <w:r w:rsidRPr="00871A36">
        <w:rPr>
          <w:rFonts w:cstheme="minorHAnsi"/>
          <w:sz w:val="24"/>
          <w:szCs w:val="24"/>
        </w:rPr>
        <w:t>With all other entry f</w:t>
      </w:r>
      <w:r w:rsidR="00CF3A31" w:rsidRPr="00871A36">
        <w:rPr>
          <w:rFonts w:cstheme="minorHAnsi"/>
          <w:sz w:val="24"/>
          <w:szCs w:val="24"/>
        </w:rPr>
        <w:t xml:space="preserve">ields blank, select the Gender as </w:t>
      </w:r>
      <w:r w:rsidR="00F12169">
        <w:rPr>
          <w:rFonts w:cstheme="minorHAnsi"/>
          <w:sz w:val="24"/>
          <w:szCs w:val="24"/>
        </w:rPr>
        <w:t>Not Selected</w:t>
      </w:r>
      <w:r w:rsidR="00F12169" w:rsidRPr="00871A36">
        <w:rPr>
          <w:rFonts w:cstheme="minorHAnsi"/>
          <w:sz w:val="24"/>
          <w:szCs w:val="24"/>
        </w:rPr>
        <w:t xml:space="preserve"> </w:t>
      </w:r>
      <w:r w:rsidRPr="00871A36">
        <w:rPr>
          <w:rFonts w:cstheme="minorHAnsi"/>
          <w:sz w:val="24"/>
          <w:szCs w:val="24"/>
        </w:rPr>
        <w:t xml:space="preserve">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Pr="00871A36">
        <w:rPr>
          <w:rFonts w:cstheme="minorHAnsi"/>
          <w:sz w:val="24"/>
          <w:szCs w:val="24"/>
        </w:rPr>
        <w:t>ype “</w:t>
      </w:r>
      <w:r w:rsidR="00F12169">
        <w:rPr>
          <w:rFonts w:cstheme="minorHAnsi"/>
          <w:sz w:val="24"/>
          <w:szCs w:val="24"/>
        </w:rPr>
        <w:t>N</w:t>
      </w:r>
      <w:r w:rsidRPr="00871A36">
        <w:rPr>
          <w:rFonts w:cstheme="minorHAnsi"/>
          <w:sz w:val="24"/>
          <w:szCs w:val="24"/>
        </w:rPr>
        <w:t>”</w:t>
      </w:r>
      <w:r w:rsidR="004E0EC0">
        <w:rPr>
          <w:rFonts w:cstheme="minorHAnsi"/>
          <w:sz w:val="24"/>
          <w:szCs w:val="24"/>
        </w:rPr>
        <w:t xml:space="preserve"> and click Enter to select Not Selected</w:t>
      </w:r>
      <w:r w:rsidR="0011476D" w:rsidRPr="00871A36">
        <w:rPr>
          <w:rFonts w:cstheme="minorHAnsi"/>
          <w:sz w:val="24"/>
          <w:szCs w:val="24"/>
        </w:rPr>
        <w:t xml:space="preserve">.  </w:t>
      </w:r>
      <w:r w:rsidR="00231E32" w:rsidRPr="00871A36">
        <w:rPr>
          <w:rFonts w:cstheme="minorHAnsi"/>
          <w:sz w:val="24"/>
          <w:szCs w:val="24"/>
        </w:rPr>
        <w:t xml:space="preserve">Click Find.  </w:t>
      </w:r>
      <w:r w:rsidRPr="00871A36">
        <w:rPr>
          <w:rFonts w:cstheme="minorHAnsi"/>
          <w:sz w:val="24"/>
          <w:szCs w:val="24"/>
        </w:rPr>
        <w:t>Verify that a list of Male and Female patients is displayed:</w:t>
      </w:r>
    </w:p>
    <w:p w:rsidR="00674CFA" w:rsidRPr="00871A36" w:rsidRDefault="00674CFA"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74CFA" w:rsidRPr="00871A36" w:rsidRDefault="00E325AE" w:rsidP="00FF4CFF">
      <w:pPr>
        <w:pStyle w:val="ListParagraph"/>
        <w:tabs>
          <w:tab w:val="left" w:pos="4590"/>
        </w:tabs>
        <w:ind w:left="1080"/>
        <w:rPr>
          <w:rFonts w:cstheme="minorHAnsi"/>
          <w:sz w:val="24"/>
          <w:szCs w:val="24"/>
        </w:rPr>
      </w:pPr>
      <w:r w:rsidRPr="00871A36">
        <w:rPr>
          <w:rFonts w:cstheme="minorHAnsi"/>
          <w:sz w:val="24"/>
          <w:szCs w:val="24"/>
        </w:rPr>
        <w:t xml:space="preserve"> </w:t>
      </w: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lastRenderedPageBreak/>
        <w:t xml:space="preserve">Click the “x” in the upper right corner of the Search Patient </w:t>
      </w:r>
      <w:r w:rsidR="00826D64">
        <w:rPr>
          <w:rFonts w:cstheme="minorHAnsi"/>
          <w:sz w:val="24"/>
          <w:szCs w:val="24"/>
        </w:rPr>
        <w:t>window</w:t>
      </w:r>
      <w:r w:rsidRPr="00871A36">
        <w:rPr>
          <w:rFonts w:cstheme="minorHAnsi"/>
          <w:sz w:val="24"/>
          <w:szCs w:val="24"/>
        </w:rPr>
        <w:t xml:space="preserve">. Verify that the </w:t>
      </w:r>
      <w:r w:rsidR="00826D64">
        <w:rPr>
          <w:rFonts w:cstheme="minorHAnsi"/>
          <w:sz w:val="24"/>
          <w:szCs w:val="24"/>
        </w:rPr>
        <w:t>window</w:t>
      </w:r>
      <w:r w:rsidRPr="00871A36">
        <w:rPr>
          <w:rFonts w:cstheme="minorHAnsi"/>
          <w:sz w:val="24"/>
          <w:szCs w:val="24"/>
        </w:rPr>
        <w:t xml:space="preserve"> is closed and you are returned to the main screen.</w:t>
      </w:r>
    </w:p>
    <w:p w:rsidR="006911B9" w:rsidRPr="00871A36" w:rsidRDefault="006911B9"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911B9" w:rsidRPr="00871A36" w:rsidRDefault="006911B9" w:rsidP="00FF4CFF">
      <w:pPr>
        <w:pStyle w:val="ListParagraph"/>
        <w:tabs>
          <w:tab w:val="left" w:pos="4590"/>
        </w:tabs>
        <w:ind w:left="1080"/>
        <w:rPr>
          <w:rFonts w:cstheme="minorHAnsi"/>
          <w:sz w:val="24"/>
          <w:szCs w:val="24"/>
        </w:rPr>
      </w:pP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 The Search Patient window appears.</w:t>
      </w:r>
    </w:p>
    <w:p w:rsidR="006911B9" w:rsidRPr="00871A36" w:rsidRDefault="006911B9"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entry fields blank, enter a birth date of </w:t>
      </w:r>
      <w:r w:rsidR="006911B9" w:rsidRPr="00871A36">
        <w:rPr>
          <w:rFonts w:cstheme="minorHAnsi"/>
          <w:sz w:val="24"/>
          <w:szCs w:val="24"/>
        </w:rPr>
        <w:t>05</w:t>
      </w:r>
      <w:r w:rsidRPr="00871A36">
        <w:rPr>
          <w:rFonts w:cstheme="minorHAnsi"/>
          <w:sz w:val="24"/>
          <w:szCs w:val="24"/>
        </w:rPr>
        <w:t>/</w:t>
      </w:r>
      <w:r w:rsidR="006911B9" w:rsidRPr="00871A36">
        <w:rPr>
          <w:rFonts w:cstheme="minorHAnsi"/>
          <w:sz w:val="24"/>
          <w:szCs w:val="24"/>
        </w:rPr>
        <w:t>13</w:t>
      </w:r>
      <w:r w:rsidRPr="00871A36">
        <w:rPr>
          <w:rFonts w:cstheme="minorHAnsi"/>
          <w:sz w:val="24"/>
          <w:szCs w:val="24"/>
        </w:rPr>
        <w:t>/</w:t>
      </w:r>
      <w:r w:rsidR="006911B9" w:rsidRPr="00871A36">
        <w:rPr>
          <w:rFonts w:cstheme="minorHAnsi"/>
          <w:sz w:val="24"/>
          <w:szCs w:val="24"/>
        </w:rPr>
        <w:t>1951</w:t>
      </w:r>
      <w:r w:rsidR="00E61016" w:rsidRPr="00871A36">
        <w:rPr>
          <w:rFonts w:cstheme="minorHAnsi"/>
          <w:sz w:val="24"/>
          <w:szCs w:val="24"/>
        </w:rPr>
        <w:t xml:space="preserve"> and click the Find button</w:t>
      </w:r>
      <w:r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 xml:space="preserve">a list of patients with a birth date of </w:t>
      </w:r>
      <w:r w:rsidR="006451E2" w:rsidRPr="00871A36">
        <w:rPr>
          <w:rFonts w:cstheme="minorHAnsi"/>
          <w:sz w:val="24"/>
          <w:szCs w:val="24"/>
        </w:rPr>
        <w:t>05</w:t>
      </w:r>
      <w:r w:rsidR="00674CFA" w:rsidRPr="00871A36">
        <w:rPr>
          <w:rFonts w:cstheme="minorHAnsi"/>
          <w:sz w:val="24"/>
          <w:szCs w:val="24"/>
        </w:rPr>
        <w:t>/</w:t>
      </w:r>
      <w:r w:rsidR="006451E2" w:rsidRPr="00871A36">
        <w:rPr>
          <w:rFonts w:cstheme="minorHAnsi"/>
          <w:sz w:val="24"/>
          <w:szCs w:val="24"/>
        </w:rPr>
        <w:t>13</w:t>
      </w:r>
      <w:r w:rsidR="00674CFA" w:rsidRPr="00871A36">
        <w:rPr>
          <w:rFonts w:cstheme="minorHAnsi"/>
          <w:sz w:val="24"/>
          <w:szCs w:val="24"/>
        </w:rPr>
        <w:t>/</w:t>
      </w:r>
      <w:r w:rsidR="006451E2" w:rsidRPr="00871A36">
        <w:rPr>
          <w:rFonts w:cstheme="minorHAnsi"/>
          <w:sz w:val="24"/>
          <w:szCs w:val="24"/>
        </w:rPr>
        <w:t xml:space="preserve">1951 </w:t>
      </w:r>
      <w:r w:rsidR="00D453F8" w:rsidRPr="00871A36">
        <w:rPr>
          <w:rFonts w:cstheme="minorHAnsi"/>
          <w:sz w:val="24"/>
          <w:szCs w:val="24"/>
        </w:rPr>
        <w:t xml:space="preserve">(slashes are required) </w:t>
      </w:r>
      <w:r w:rsidR="00674CFA" w:rsidRPr="00871A36">
        <w:rPr>
          <w:rFonts w:cstheme="minorHAnsi"/>
          <w:sz w:val="24"/>
          <w:szCs w:val="24"/>
        </w:rPr>
        <w:t>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patients listed</w:t>
      </w:r>
      <w:r w:rsidR="00C828FB" w:rsidRPr="00871A36">
        <w:rPr>
          <w:rFonts w:cstheme="minorHAnsi"/>
          <w:sz w:val="24"/>
          <w:szCs w:val="24"/>
        </w:rPr>
        <w:t xml:space="preserve"> with any other birth date</w:t>
      </w:r>
      <w:r w:rsidR="002C5C8B" w:rsidRPr="00871A36">
        <w:rPr>
          <w:rFonts w:cstheme="minorHAnsi"/>
          <w:sz w:val="24"/>
          <w:szCs w:val="24"/>
        </w:rPr>
        <w:t>) by opening all patients listed and verifying the birthdate entered.</w:t>
      </w:r>
      <w:r w:rsidR="004E0EC0">
        <w:rPr>
          <w:rFonts w:cstheme="minorHAnsi"/>
          <w:sz w:val="24"/>
          <w:szCs w:val="24"/>
        </w:rPr>
        <w:t xml:space="preserve">  Note: If you view a patient to verify the correct Birthday, you will be required to return to the Search Patient screen in order to verify the remainder of the Birthdays.</w:t>
      </w:r>
    </w:p>
    <w:p w:rsidR="00FE76AC" w:rsidRPr="00871A36" w:rsidRDefault="00FE76AC"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22AB" w:rsidRPr="00871A36" w:rsidRDefault="00B022AB" w:rsidP="00FF4CFF">
      <w:pPr>
        <w:pStyle w:val="ListParagraph"/>
        <w:tabs>
          <w:tab w:val="left" w:pos="4590"/>
        </w:tabs>
        <w:ind w:left="1080"/>
        <w:rPr>
          <w:rFonts w:cstheme="minorHAnsi"/>
          <w:sz w:val="24"/>
          <w:szCs w:val="24"/>
        </w:rPr>
      </w:pPr>
    </w:p>
    <w:p w:rsidR="002C5C8B" w:rsidRPr="00871A36" w:rsidRDefault="00B022AB" w:rsidP="002C5C8B">
      <w:pPr>
        <w:pStyle w:val="ListParagraph"/>
        <w:tabs>
          <w:tab w:val="left" w:pos="4590"/>
        </w:tabs>
        <w:ind w:left="1080"/>
        <w:rPr>
          <w:rFonts w:cstheme="minorHAnsi"/>
          <w:sz w:val="24"/>
          <w:szCs w:val="24"/>
        </w:rPr>
      </w:pPr>
      <w:r w:rsidRPr="00871A36">
        <w:rPr>
          <w:rFonts w:cstheme="minorHAnsi"/>
          <w:sz w:val="24"/>
          <w:szCs w:val="24"/>
        </w:rPr>
        <w:t>With all other entry fields blank, enter a birth date of 11/18/1969</w:t>
      </w:r>
      <w:r w:rsidR="00E61016" w:rsidRPr="00871A36">
        <w:rPr>
          <w:rFonts w:cstheme="minorHAnsi"/>
          <w:sz w:val="24"/>
          <w:szCs w:val="24"/>
        </w:rPr>
        <w:t xml:space="preserve"> and click the Find button</w:t>
      </w:r>
      <w:r w:rsidRPr="00871A36">
        <w:rPr>
          <w:rFonts w:cstheme="minorHAnsi"/>
          <w:sz w:val="24"/>
          <w:szCs w:val="24"/>
        </w:rPr>
        <w:t>.  Verify that a list of patients with a birth date 11/18/1969 (slashes are required) is displayed (no patients li</w:t>
      </w:r>
      <w:r w:rsidR="002C5C8B" w:rsidRPr="00871A36">
        <w:rPr>
          <w:rFonts w:cstheme="minorHAnsi"/>
          <w:sz w:val="24"/>
          <w:szCs w:val="24"/>
        </w:rPr>
        <w:t>sted with any other birth date) by opening all patients listed and verifying the birthdate entered.</w:t>
      </w:r>
    </w:p>
    <w:p w:rsidR="00B022AB" w:rsidRPr="00871A36" w:rsidRDefault="002C5C8B" w:rsidP="002C5C8B">
      <w:pPr>
        <w:pStyle w:val="ListParagraph"/>
        <w:tabs>
          <w:tab w:val="left" w:pos="4590"/>
        </w:tabs>
        <w:ind w:left="1080"/>
        <w:rPr>
          <w:rFonts w:cstheme="minorHAnsi"/>
          <w:sz w:val="24"/>
          <w:szCs w:val="24"/>
        </w:rPr>
      </w:pPr>
      <w:r w:rsidRPr="00871A36">
        <w:rPr>
          <w:rFonts w:cstheme="minorHAnsi"/>
          <w:sz w:val="24"/>
          <w:szCs w:val="24"/>
        </w:rPr>
        <w:t xml:space="preserve"> </w:t>
      </w: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28FB" w:rsidRPr="00871A36" w:rsidRDefault="00C828FB" w:rsidP="00FF4CFF">
      <w:pPr>
        <w:pStyle w:val="ListParagraph"/>
        <w:tabs>
          <w:tab w:val="left" w:pos="4590"/>
        </w:tabs>
        <w:ind w:left="1080"/>
        <w:rPr>
          <w:rFonts w:cstheme="minorHAnsi"/>
          <w:sz w:val="24"/>
          <w:szCs w:val="24"/>
        </w:rPr>
      </w:pPr>
    </w:p>
    <w:p w:rsidR="009813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Screen. From the EPIC ClearView main screen, click on the </w:t>
      </w:r>
      <w:r w:rsidR="00317F61" w:rsidRPr="00871A36">
        <w:rPr>
          <w:rFonts w:cstheme="minorHAnsi"/>
          <w:sz w:val="24"/>
          <w:szCs w:val="24"/>
        </w:rPr>
        <w:t>New Capture</w:t>
      </w:r>
      <w:r w:rsidRPr="00871A36">
        <w:rPr>
          <w:rFonts w:cstheme="minorHAnsi"/>
          <w:sz w:val="24"/>
          <w:szCs w:val="24"/>
        </w:rPr>
        <w:t xml:space="preserve"> icon. The Search Patient window appears. </w:t>
      </w:r>
      <w:r w:rsidR="00C828FB" w:rsidRPr="00871A36">
        <w:rPr>
          <w:rFonts w:cstheme="minorHAnsi"/>
          <w:sz w:val="24"/>
          <w:szCs w:val="24"/>
        </w:rPr>
        <w:t>With all other entry fields blank, enter a birth date as “A” only.</w:t>
      </w:r>
      <w:r w:rsidR="0011476D" w:rsidRPr="00871A36">
        <w:rPr>
          <w:rFonts w:cstheme="minorHAnsi"/>
          <w:sz w:val="24"/>
          <w:szCs w:val="24"/>
        </w:rPr>
        <w:t xml:space="preserve">  </w:t>
      </w:r>
      <w:r w:rsidR="00C828FB" w:rsidRPr="00871A36">
        <w:rPr>
          <w:rFonts w:cstheme="minorHAnsi"/>
          <w:sz w:val="24"/>
          <w:szCs w:val="24"/>
        </w:rPr>
        <w:t xml:space="preserve">Verify that </w:t>
      </w:r>
      <w:r w:rsidRPr="00871A36">
        <w:rPr>
          <w:rFonts w:cstheme="minorHAnsi"/>
          <w:sz w:val="24"/>
          <w:szCs w:val="24"/>
        </w:rPr>
        <w:t xml:space="preserve">all </w:t>
      </w:r>
      <w:r w:rsidR="00231E32" w:rsidRPr="00871A36">
        <w:rPr>
          <w:rFonts w:cstheme="minorHAnsi"/>
          <w:sz w:val="24"/>
          <w:szCs w:val="24"/>
        </w:rPr>
        <w:t>patients appear</w:t>
      </w:r>
      <w:r w:rsidR="006D6849" w:rsidRPr="00871A36">
        <w:rPr>
          <w:rFonts w:cstheme="minorHAnsi"/>
          <w:sz w:val="24"/>
          <w:szCs w:val="24"/>
        </w:rPr>
        <w:t xml:space="preserve"> (invalid birth</w:t>
      </w:r>
      <w:r w:rsidR="00336B8E" w:rsidRPr="00871A36">
        <w:rPr>
          <w:rFonts w:cstheme="minorHAnsi"/>
          <w:sz w:val="24"/>
          <w:szCs w:val="24"/>
        </w:rPr>
        <w:t xml:space="preserve"> </w:t>
      </w:r>
      <w:r w:rsidR="006D6849" w:rsidRPr="00871A36">
        <w:rPr>
          <w:rFonts w:cstheme="minorHAnsi"/>
          <w:sz w:val="24"/>
          <w:szCs w:val="24"/>
        </w:rPr>
        <w:t>date results in a null entry and displays all patients)</w:t>
      </w:r>
      <w:r w:rsidR="00231E32" w:rsidRPr="00871A36">
        <w:rPr>
          <w:rFonts w:cstheme="minorHAnsi"/>
          <w:sz w:val="24"/>
          <w:szCs w:val="24"/>
        </w:rPr>
        <w:t>.</w:t>
      </w:r>
    </w:p>
    <w:p w:rsidR="009813B9" w:rsidRPr="00871A36" w:rsidRDefault="009813B9"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F4CFF" w:rsidRDefault="00FF4CFF" w:rsidP="00FF4CFF">
      <w:pPr>
        <w:pStyle w:val="ListParagraph"/>
        <w:ind w:left="1080"/>
        <w:rPr>
          <w:rFonts w:cstheme="minorHAnsi"/>
          <w:b/>
          <w:sz w:val="24"/>
          <w:szCs w:val="24"/>
          <w:u w:val="single"/>
        </w:rPr>
      </w:pPr>
    </w:p>
    <w:p w:rsidR="00121C5A" w:rsidRPr="00121C5A" w:rsidRDefault="00121C5A" w:rsidP="00FF4CFF">
      <w:pPr>
        <w:pStyle w:val="ListParagraph"/>
        <w:ind w:left="1080"/>
        <w:rPr>
          <w:rFonts w:cstheme="minorHAnsi"/>
          <w:sz w:val="24"/>
          <w:szCs w:val="24"/>
        </w:rPr>
      </w:pPr>
      <w:r>
        <w:rPr>
          <w:rFonts w:cstheme="minorHAnsi"/>
          <w:sz w:val="24"/>
          <w:szCs w:val="24"/>
        </w:rPr>
        <w:t>Click the “X” in the upper right corner of the search patient screen.</w:t>
      </w:r>
    </w:p>
    <w:p w:rsidR="00121C5A" w:rsidRPr="00871A36" w:rsidRDefault="00121C5A" w:rsidP="00FF4CFF">
      <w:pPr>
        <w:pStyle w:val="ListParagraph"/>
        <w:ind w:left="1080"/>
        <w:rPr>
          <w:rFonts w:cstheme="minorHAnsi"/>
          <w:b/>
          <w:sz w:val="24"/>
          <w:szCs w:val="24"/>
          <w:u w:val="single"/>
        </w:rPr>
      </w:pPr>
    </w:p>
    <w:p w:rsidR="005F1357" w:rsidRPr="00941B78" w:rsidRDefault="00D703CA">
      <w:pPr>
        <w:pStyle w:val="ListParagraph"/>
        <w:numPr>
          <w:ilvl w:val="1"/>
          <w:numId w:val="5"/>
        </w:numPr>
        <w:rPr>
          <w:rFonts w:cstheme="minorHAnsi"/>
          <w:b/>
          <w:sz w:val="24"/>
          <w:szCs w:val="24"/>
        </w:rPr>
      </w:pPr>
      <w:r w:rsidRPr="00941B78">
        <w:rPr>
          <w:rFonts w:cstheme="minorHAnsi"/>
          <w:b/>
          <w:sz w:val="24"/>
          <w:szCs w:val="24"/>
        </w:rPr>
        <w:t>New Cap</w:t>
      </w:r>
      <w:r w:rsidR="00F4775D" w:rsidRPr="00941B78">
        <w:rPr>
          <w:rFonts w:cstheme="minorHAnsi"/>
          <w:b/>
          <w:sz w:val="24"/>
          <w:szCs w:val="24"/>
        </w:rPr>
        <w:t>ture</w:t>
      </w:r>
      <w:r w:rsidR="00941B78">
        <w:rPr>
          <w:rFonts w:cstheme="minorHAnsi"/>
          <w:b/>
          <w:sz w:val="24"/>
          <w:szCs w:val="24"/>
        </w:rPr>
        <w:t xml:space="preserve"> </w:t>
      </w:r>
      <w:r w:rsidRPr="00941B78">
        <w:rPr>
          <w:rFonts w:cstheme="minorHAnsi"/>
          <w:b/>
          <w:sz w:val="24"/>
          <w:szCs w:val="24"/>
        </w:rPr>
        <w:t xml:space="preserve">- </w:t>
      </w:r>
      <w:r w:rsidR="00B87425" w:rsidRPr="00941B78">
        <w:rPr>
          <w:rFonts w:cstheme="minorHAnsi"/>
          <w:b/>
          <w:sz w:val="24"/>
          <w:szCs w:val="24"/>
        </w:rPr>
        <w:t xml:space="preserve">New Patient </w:t>
      </w:r>
      <w:r w:rsidR="00D859DA" w:rsidRPr="00941B78">
        <w:rPr>
          <w:rFonts w:cstheme="minorHAnsi"/>
          <w:b/>
          <w:sz w:val="24"/>
          <w:szCs w:val="24"/>
        </w:rPr>
        <w:t>button.</w:t>
      </w:r>
      <w:r w:rsidR="00050284" w:rsidRPr="00941B78">
        <w:rPr>
          <w:rFonts w:cstheme="minorHAnsi"/>
          <w:b/>
          <w:sz w:val="24"/>
          <w:szCs w:val="24"/>
        </w:rPr>
        <w:t xml:space="preserve"> </w:t>
      </w:r>
    </w:p>
    <w:p w:rsidR="00D703CA" w:rsidRDefault="00D703CA" w:rsidP="00941B78">
      <w:pPr>
        <w:pStyle w:val="ListParagraph"/>
        <w:ind w:left="2520"/>
        <w:rPr>
          <w:rFonts w:cstheme="minorHAnsi"/>
          <w:sz w:val="24"/>
          <w:szCs w:val="24"/>
        </w:rPr>
      </w:pPr>
    </w:p>
    <w:p w:rsidR="005F1357" w:rsidRPr="00871A36" w:rsidRDefault="00960748">
      <w:pPr>
        <w:pStyle w:val="ListParagraph"/>
        <w:ind w:left="1080"/>
        <w:rPr>
          <w:rFonts w:cstheme="minorHAnsi"/>
          <w:sz w:val="24"/>
          <w:szCs w:val="24"/>
        </w:rPr>
      </w:pPr>
      <w:r w:rsidRPr="00871A36">
        <w:rPr>
          <w:rFonts w:cstheme="minorHAnsi"/>
          <w:sz w:val="24"/>
          <w:szCs w:val="24"/>
        </w:rPr>
        <w:t xml:space="preserve">Click the </w:t>
      </w:r>
      <w:r w:rsidR="007A7578" w:rsidRPr="00871A36">
        <w:rPr>
          <w:rFonts w:cstheme="minorHAnsi"/>
          <w:sz w:val="24"/>
          <w:szCs w:val="24"/>
        </w:rPr>
        <w:t>C</w:t>
      </w:r>
      <w:r w:rsidR="00CD318E" w:rsidRPr="00871A36">
        <w:rPr>
          <w:rFonts w:cstheme="minorHAnsi"/>
          <w:sz w:val="24"/>
          <w:szCs w:val="24"/>
        </w:rPr>
        <w:t>apture New</w:t>
      </w:r>
      <w:r w:rsidRPr="00871A36">
        <w:rPr>
          <w:rFonts w:cstheme="minorHAnsi"/>
          <w:sz w:val="24"/>
          <w:szCs w:val="24"/>
        </w:rPr>
        <w:t xml:space="preserve"> </w:t>
      </w:r>
      <w:r w:rsidR="00B87425" w:rsidRPr="00871A36">
        <w:rPr>
          <w:rFonts w:cstheme="minorHAnsi"/>
          <w:sz w:val="24"/>
          <w:szCs w:val="24"/>
        </w:rPr>
        <w:t>icon</w:t>
      </w:r>
      <w:r w:rsidRPr="00871A36">
        <w:rPr>
          <w:rFonts w:cstheme="minorHAnsi"/>
          <w:sz w:val="24"/>
          <w:szCs w:val="24"/>
        </w:rPr>
        <w:t xml:space="preserve">.  </w:t>
      </w:r>
      <w:r w:rsidR="008118E7" w:rsidRPr="00871A36">
        <w:rPr>
          <w:rFonts w:cstheme="minorHAnsi"/>
          <w:sz w:val="24"/>
          <w:szCs w:val="24"/>
        </w:rPr>
        <w:t xml:space="preserve">The Search Patient window will open.  </w:t>
      </w:r>
      <w:r w:rsidR="007E546F" w:rsidRPr="00871A36">
        <w:rPr>
          <w:rFonts w:cstheme="minorHAnsi"/>
          <w:sz w:val="24"/>
          <w:szCs w:val="24"/>
        </w:rPr>
        <w:t xml:space="preserve">Click the Find button.  </w:t>
      </w:r>
      <w:r w:rsidR="008118E7" w:rsidRPr="00871A36">
        <w:rPr>
          <w:rFonts w:cstheme="minorHAnsi"/>
          <w:sz w:val="24"/>
          <w:szCs w:val="24"/>
        </w:rPr>
        <w:t xml:space="preserve">Verify that the New Patient button appears in the lower right corner of the </w:t>
      </w:r>
      <w:r w:rsidR="008118E7" w:rsidRPr="00871A36">
        <w:rPr>
          <w:rFonts w:cstheme="minorHAnsi"/>
          <w:sz w:val="24"/>
          <w:szCs w:val="24"/>
        </w:rPr>
        <w:lastRenderedPageBreak/>
        <w:t xml:space="preserve">Search Patient window.  </w:t>
      </w:r>
      <w:r w:rsidR="00674CFA" w:rsidRPr="00871A36">
        <w:rPr>
          <w:rFonts w:cstheme="minorHAnsi"/>
          <w:sz w:val="24"/>
          <w:szCs w:val="24"/>
        </w:rPr>
        <w:t xml:space="preserve">Click </w:t>
      </w:r>
      <w:r w:rsidR="00CF3A31" w:rsidRPr="00871A36">
        <w:rPr>
          <w:rFonts w:cstheme="minorHAnsi"/>
          <w:sz w:val="24"/>
          <w:szCs w:val="24"/>
        </w:rPr>
        <w:t>the New</w:t>
      </w:r>
      <w:r w:rsidR="00674CFA" w:rsidRPr="00871A36">
        <w:rPr>
          <w:rFonts w:cstheme="minorHAnsi"/>
          <w:sz w:val="24"/>
          <w:szCs w:val="24"/>
        </w:rPr>
        <w:t xml:space="preserve"> Patient</w:t>
      </w:r>
      <w:r w:rsidR="007E546F" w:rsidRPr="00871A36">
        <w:rPr>
          <w:rFonts w:cstheme="minorHAnsi"/>
          <w:sz w:val="24"/>
          <w:szCs w:val="24"/>
        </w:rPr>
        <w:t xml:space="preserve"> button.</w:t>
      </w:r>
      <w:r w:rsidR="00674CFA" w:rsidRPr="00871A36">
        <w:rPr>
          <w:rFonts w:cstheme="minorHAnsi"/>
          <w:sz w:val="24"/>
          <w:szCs w:val="24"/>
        </w:rPr>
        <w:t xml:space="preserve">  </w:t>
      </w:r>
      <w:r w:rsidR="008118E7" w:rsidRPr="00871A36">
        <w:rPr>
          <w:rFonts w:cstheme="minorHAnsi"/>
          <w:sz w:val="24"/>
          <w:szCs w:val="24"/>
        </w:rPr>
        <w:t xml:space="preserve">Verify that the Search Patient window closes and a new screen appears with the </w:t>
      </w:r>
      <w:r w:rsidR="00826D64">
        <w:rPr>
          <w:rFonts w:cstheme="minorHAnsi"/>
          <w:sz w:val="24"/>
          <w:szCs w:val="24"/>
        </w:rPr>
        <w:t>Demographics</w:t>
      </w:r>
      <w:r w:rsidR="008118E7" w:rsidRPr="00871A36">
        <w:rPr>
          <w:rFonts w:cstheme="minorHAnsi"/>
          <w:sz w:val="24"/>
          <w:szCs w:val="24"/>
        </w:rPr>
        <w:t xml:space="preserve"> tab open.</w:t>
      </w:r>
    </w:p>
    <w:p w:rsidR="00674CFA" w:rsidRPr="00871A36" w:rsidRDefault="00674CFA" w:rsidP="00B36057">
      <w:pPr>
        <w:pStyle w:val="ListParagraph"/>
        <w:tabs>
          <w:tab w:val="left" w:pos="810"/>
        </w:tabs>
        <w:ind w:left="90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B36057">
      <w:pPr>
        <w:tabs>
          <w:tab w:val="left" w:pos="810"/>
          <w:tab w:val="left" w:pos="4590"/>
        </w:tabs>
        <w:ind w:left="1080"/>
        <w:outlineLvl w:val="0"/>
        <w:rPr>
          <w:rFonts w:cstheme="minorHAnsi"/>
          <w:sz w:val="24"/>
          <w:szCs w:val="24"/>
        </w:rPr>
      </w:pPr>
    </w:p>
    <w:p w:rsidR="005F1357" w:rsidRPr="00871A36" w:rsidRDefault="008C5009" w:rsidP="00FF4CFF">
      <w:pPr>
        <w:pStyle w:val="ListParagraph"/>
        <w:tabs>
          <w:tab w:val="left" w:pos="810"/>
          <w:tab w:val="left" w:pos="4590"/>
        </w:tabs>
        <w:spacing w:after="0"/>
        <w:ind w:left="1080"/>
        <w:rPr>
          <w:rFonts w:cstheme="minorHAnsi"/>
          <w:b/>
          <w:sz w:val="24"/>
          <w:szCs w:val="24"/>
        </w:rPr>
      </w:pPr>
      <w:r w:rsidRPr="00871A36">
        <w:rPr>
          <w:rFonts w:cstheme="minorHAnsi"/>
          <w:b/>
          <w:sz w:val="24"/>
          <w:szCs w:val="24"/>
        </w:rPr>
        <w:t>General Info Section</w:t>
      </w:r>
    </w:p>
    <w:p w:rsidR="009A4CC7" w:rsidRPr="00871A36" w:rsidRDefault="00FF4CFF" w:rsidP="00FF4CFF">
      <w:pPr>
        <w:tabs>
          <w:tab w:val="left" w:pos="1080"/>
          <w:tab w:val="left" w:pos="4590"/>
        </w:tabs>
        <w:spacing w:after="0"/>
        <w:ind w:left="810"/>
        <w:rPr>
          <w:rFonts w:cstheme="minorHAnsi"/>
          <w:sz w:val="24"/>
          <w:szCs w:val="24"/>
        </w:rPr>
      </w:pPr>
      <w:r w:rsidRPr="00871A36">
        <w:rPr>
          <w:rFonts w:cstheme="minorHAnsi"/>
          <w:sz w:val="24"/>
          <w:szCs w:val="24"/>
        </w:rPr>
        <w:tab/>
      </w:r>
      <w:r w:rsidR="009A4CC7" w:rsidRPr="00871A36">
        <w:rPr>
          <w:rFonts w:cstheme="minorHAnsi"/>
          <w:sz w:val="24"/>
          <w:szCs w:val="24"/>
        </w:rPr>
        <w:t>Type the following into the appropriate locations:</w:t>
      </w:r>
    </w:p>
    <w:p w:rsidR="007E546F" w:rsidRPr="00871A36" w:rsidRDefault="007E546F" w:rsidP="009418F2">
      <w:pPr>
        <w:tabs>
          <w:tab w:val="left" w:pos="810"/>
          <w:tab w:val="left" w:pos="4590"/>
        </w:tabs>
        <w:spacing w:after="0"/>
        <w:ind w:left="1800"/>
        <w:rPr>
          <w:rFonts w:cstheme="minorHAnsi"/>
          <w:sz w:val="24"/>
          <w:szCs w:val="24"/>
        </w:rPr>
      </w:pPr>
    </w:p>
    <w:p w:rsidR="007E546F" w:rsidRPr="00871A36" w:rsidRDefault="009A4CC7" w:rsidP="009418F2">
      <w:pPr>
        <w:tabs>
          <w:tab w:val="left" w:pos="810"/>
          <w:tab w:val="left" w:pos="4590"/>
        </w:tabs>
        <w:spacing w:after="0"/>
        <w:ind w:left="1800"/>
        <w:outlineLvl w:val="0"/>
        <w:rPr>
          <w:rFonts w:cstheme="minorHAnsi"/>
          <w:b/>
          <w:sz w:val="24"/>
          <w:szCs w:val="24"/>
        </w:rPr>
      </w:pPr>
      <w:r w:rsidRPr="00871A36">
        <w:rPr>
          <w:rFonts w:cstheme="minorHAnsi"/>
          <w:b/>
          <w:sz w:val="24"/>
          <w:szCs w:val="24"/>
        </w:rPr>
        <w:t>First Name</w:t>
      </w:r>
      <w:r w:rsidR="00E14F69" w:rsidRPr="00871A36">
        <w:rPr>
          <w:rFonts w:cstheme="minorHAnsi"/>
          <w:b/>
          <w:sz w:val="24"/>
          <w:szCs w:val="24"/>
        </w:rPr>
        <w:tab/>
      </w:r>
      <w:r w:rsidR="00E14F69" w:rsidRPr="00871A36">
        <w:rPr>
          <w:rFonts w:cstheme="minorHAnsi"/>
          <w:sz w:val="24"/>
          <w:szCs w:val="24"/>
        </w:rPr>
        <w:t>Clear</w:t>
      </w:r>
    </w:p>
    <w:p w:rsidR="007E546F" w:rsidRPr="00871A36" w:rsidRDefault="00E03313" w:rsidP="009418F2">
      <w:pPr>
        <w:tabs>
          <w:tab w:val="left" w:pos="810"/>
          <w:tab w:val="left" w:pos="4590"/>
        </w:tabs>
        <w:spacing w:after="0"/>
        <w:ind w:left="1800"/>
        <w:rPr>
          <w:rFonts w:cstheme="minorHAnsi"/>
          <w:sz w:val="24"/>
          <w:szCs w:val="24"/>
        </w:rPr>
      </w:pPr>
      <w:r w:rsidRPr="00871A36">
        <w:rPr>
          <w:rFonts w:cstheme="minorHAnsi"/>
          <w:b/>
          <w:sz w:val="24"/>
          <w:szCs w:val="24"/>
        </w:rPr>
        <w:t xml:space="preserve">Mi </w:t>
      </w:r>
      <w:r w:rsidRPr="00871A36">
        <w:rPr>
          <w:rFonts w:cstheme="minorHAnsi"/>
          <w:sz w:val="24"/>
          <w:szCs w:val="24"/>
        </w:rPr>
        <w:t>(middle initial)</w:t>
      </w:r>
      <w:r w:rsidR="00E14F69" w:rsidRPr="00871A36">
        <w:rPr>
          <w:rFonts w:cstheme="minorHAnsi"/>
          <w:sz w:val="24"/>
          <w:szCs w:val="24"/>
        </w:rPr>
        <w:tab/>
        <w:t>O</w:t>
      </w:r>
    </w:p>
    <w:p w:rsidR="009A4CC7" w:rsidRPr="00871A36" w:rsidRDefault="009A4CC7" w:rsidP="009418F2">
      <w:pPr>
        <w:tabs>
          <w:tab w:val="left" w:pos="810"/>
          <w:tab w:val="left" w:pos="4590"/>
        </w:tabs>
        <w:spacing w:after="0"/>
        <w:ind w:left="1800"/>
        <w:rPr>
          <w:rFonts w:cstheme="minorHAnsi"/>
          <w:b/>
          <w:sz w:val="24"/>
          <w:szCs w:val="24"/>
        </w:rPr>
      </w:pPr>
      <w:r w:rsidRPr="00871A36">
        <w:rPr>
          <w:rFonts w:cstheme="minorHAnsi"/>
          <w:b/>
          <w:sz w:val="24"/>
          <w:szCs w:val="24"/>
        </w:rPr>
        <w:t>Last Name</w:t>
      </w:r>
      <w:r w:rsidR="00E14F69" w:rsidRPr="00871A36">
        <w:rPr>
          <w:rFonts w:cstheme="minorHAnsi"/>
          <w:b/>
          <w:sz w:val="24"/>
          <w:szCs w:val="24"/>
        </w:rPr>
        <w:tab/>
      </w:r>
      <w:r w:rsidR="00E14F69" w:rsidRPr="00871A36">
        <w:rPr>
          <w:rFonts w:cstheme="minorHAnsi"/>
          <w:sz w:val="24"/>
          <w:szCs w:val="24"/>
        </w:rPr>
        <w:t>View</w:t>
      </w:r>
      <w:r w:rsidR="00DC63A2" w:rsidRPr="00871A36">
        <w:rPr>
          <w:rFonts w:cstheme="minorHAnsi"/>
          <w:sz w:val="24"/>
          <w:szCs w:val="24"/>
        </w:rPr>
        <w:t>XXXc (where XXX represent</w:t>
      </w:r>
      <w:r w:rsidR="008118E7" w:rsidRPr="00871A36">
        <w:rPr>
          <w:rFonts w:cstheme="minorHAnsi"/>
          <w:sz w:val="24"/>
          <w:szCs w:val="24"/>
        </w:rPr>
        <w:t>s</w:t>
      </w:r>
      <w:r w:rsidR="00DC63A2" w:rsidRPr="00871A36">
        <w:rPr>
          <w:rFonts w:cstheme="minorHAnsi"/>
          <w:sz w:val="24"/>
          <w:szCs w:val="24"/>
        </w:rPr>
        <w:t xml:space="preserve"> the version number being validated and the c represents the Capture module)</w:t>
      </w:r>
    </w:p>
    <w:p w:rsidR="007E546F"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Birth Date</w:t>
      </w:r>
      <w:r w:rsidRPr="00871A36">
        <w:rPr>
          <w:rFonts w:cstheme="minorHAnsi"/>
          <w:sz w:val="24"/>
          <w:szCs w:val="24"/>
        </w:rPr>
        <w:tab/>
        <w:t>11/25/1978</w:t>
      </w:r>
    </w:p>
    <w:p w:rsidR="00DB1A73"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Gender</w:t>
      </w:r>
      <w:r w:rsidRPr="00871A36">
        <w:rPr>
          <w:rFonts w:cstheme="minorHAnsi"/>
          <w:sz w:val="24"/>
          <w:szCs w:val="24"/>
        </w:rPr>
        <w:tab/>
        <w:t>Male</w:t>
      </w:r>
    </w:p>
    <w:p w:rsidR="00DB1A73" w:rsidRPr="00871A36" w:rsidRDefault="00DB1A73" w:rsidP="009418F2">
      <w:pPr>
        <w:tabs>
          <w:tab w:val="left" w:pos="810"/>
          <w:tab w:val="left" w:pos="4590"/>
        </w:tabs>
        <w:spacing w:after="0"/>
        <w:ind w:left="1800"/>
        <w:rPr>
          <w:rFonts w:cstheme="minorHAnsi"/>
          <w:sz w:val="24"/>
          <w:szCs w:val="24"/>
        </w:rPr>
      </w:pPr>
    </w:p>
    <w:p w:rsidR="009C047D" w:rsidRPr="00871A36" w:rsidRDefault="00DB1A73" w:rsidP="00D51443">
      <w:pPr>
        <w:pStyle w:val="ListParagraph"/>
        <w:ind w:left="1080"/>
        <w:rPr>
          <w:rFonts w:cstheme="minorHAnsi"/>
          <w:sz w:val="24"/>
          <w:szCs w:val="24"/>
        </w:rPr>
      </w:pPr>
      <w:r w:rsidRPr="00871A36">
        <w:rPr>
          <w:rFonts w:cstheme="minorHAnsi"/>
          <w:sz w:val="24"/>
          <w:szCs w:val="24"/>
        </w:rPr>
        <w:t>Click the “X” in the upper right corner of the Patient Demographics tab.  Click “</w:t>
      </w:r>
      <w:r w:rsidR="00826D64">
        <w:rPr>
          <w:rFonts w:cstheme="minorHAnsi"/>
          <w:sz w:val="24"/>
          <w:szCs w:val="24"/>
        </w:rPr>
        <w:t>No</w:t>
      </w:r>
      <w:r w:rsidRPr="00871A36">
        <w:rPr>
          <w:rFonts w:cstheme="minorHAnsi"/>
          <w:sz w:val="24"/>
          <w:szCs w:val="24"/>
        </w:rPr>
        <w:t>”</w:t>
      </w:r>
      <w:r w:rsidR="00826D64">
        <w:rPr>
          <w:rFonts w:cstheme="minorHAnsi"/>
          <w:sz w:val="24"/>
          <w:szCs w:val="24"/>
        </w:rPr>
        <w:t>.</w:t>
      </w:r>
      <w:r w:rsidRPr="00871A36">
        <w:rPr>
          <w:rFonts w:cstheme="minorHAnsi"/>
          <w:sz w:val="24"/>
          <w:szCs w:val="24"/>
        </w:rPr>
        <w:t xml:space="preserve"> </w:t>
      </w:r>
      <w:r w:rsidR="00826D64">
        <w:rPr>
          <w:rFonts w:cstheme="minorHAnsi"/>
          <w:sz w:val="24"/>
          <w:szCs w:val="24"/>
        </w:rPr>
        <w:t>S</w:t>
      </w:r>
      <w:r w:rsidRPr="00871A36">
        <w:rPr>
          <w:rFonts w:cstheme="minorHAnsi"/>
          <w:sz w:val="24"/>
          <w:szCs w:val="24"/>
        </w:rPr>
        <w:t>ave the data</w:t>
      </w:r>
      <w:r w:rsidR="00826D64">
        <w:rPr>
          <w:rFonts w:cstheme="minorHAnsi"/>
          <w:sz w:val="24"/>
          <w:szCs w:val="24"/>
        </w:rPr>
        <w:t xml:space="preserve"> by clicking the Save icon in the upper left corner of the screen</w:t>
      </w:r>
      <w:r w:rsidRPr="00871A36">
        <w:rPr>
          <w:rFonts w:cstheme="minorHAnsi"/>
          <w:sz w:val="24"/>
          <w:szCs w:val="24"/>
        </w:rPr>
        <w:t xml:space="preserve">.  Verify that a message indicating the patient was saved is </w:t>
      </w:r>
      <w:r w:rsidR="002B0C2C">
        <w:rPr>
          <w:rFonts w:cstheme="minorHAnsi"/>
          <w:sz w:val="24"/>
          <w:szCs w:val="24"/>
        </w:rPr>
        <w:t xml:space="preserve">displayed.  Click OK.  </w:t>
      </w:r>
      <w:r w:rsidR="00826D64">
        <w:rPr>
          <w:rFonts w:cstheme="minorHAnsi"/>
          <w:sz w:val="24"/>
          <w:szCs w:val="24"/>
        </w:rPr>
        <w:t xml:space="preserve">Click the “X” in the upper left corner of the Demographics tab.  </w:t>
      </w:r>
      <w:r w:rsidR="002B0C2C">
        <w:rPr>
          <w:rFonts w:cstheme="minorHAnsi"/>
          <w:sz w:val="24"/>
          <w:szCs w:val="24"/>
        </w:rPr>
        <w:t xml:space="preserve">Verify </w:t>
      </w:r>
      <w:r w:rsidRPr="00871A36">
        <w:rPr>
          <w:rFonts w:cstheme="minorHAnsi"/>
          <w:sz w:val="24"/>
          <w:szCs w:val="24"/>
        </w:rPr>
        <w:t>that the Patient Demographics tab closes and that the screen is returned to the Main Screen.</w:t>
      </w:r>
    </w:p>
    <w:p w:rsidR="00DB1A73" w:rsidRPr="00871A36" w:rsidRDefault="00DB1A73" w:rsidP="00D51443">
      <w:pPr>
        <w:pStyle w:val="ListParagraph"/>
        <w:ind w:left="1080"/>
        <w:rPr>
          <w:rFonts w:cstheme="minorHAnsi"/>
          <w:sz w:val="24"/>
          <w:szCs w:val="24"/>
        </w:rPr>
      </w:pPr>
    </w:p>
    <w:p w:rsidR="00DB1A73" w:rsidRPr="00871A36" w:rsidRDefault="00DB1A73" w:rsidP="00DB1A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B1A73" w:rsidRPr="00871A36" w:rsidRDefault="00DB1A73" w:rsidP="00951F6A">
      <w:pPr>
        <w:rPr>
          <w:rFonts w:cstheme="minorHAnsi"/>
          <w:sz w:val="24"/>
          <w:szCs w:val="24"/>
        </w:rPr>
      </w:pPr>
    </w:p>
    <w:p w:rsidR="006652B2" w:rsidRPr="00871A36" w:rsidRDefault="006652B2" w:rsidP="00D76F14">
      <w:pPr>
        <w:pStyle w:val="ListParagraph"/>
        <w:ind w:left="360"/>
        <w:rPr>
          <w:rFonts w:cstheme="minorHAnsi"/>
          <w:sz w:val="24"/>
          <w:szCs w:val="24"/>
        </w:rPr>
      </w:pPr>
    </w:p>
    <w:p w:rsidR="00941B78" w:rsidRPr="00941B78" w:rsidRDefault="00941B78" w:rsidP="00D51443">
      <w:pPr>
        <w:pStyle w:val="ListParagraph"/>
        <w:ind w:left="1080"/>
        <w:rPr>
          <w:rFonts w:cstheme="minorHAnsi"/>
          <w:b/>
          <w:sz w:val="24"/>
          <w:szCs w:val="24"/>
        </w:rPr>
      </w:pPr>
      <w:r w:rsidRPr="00941B78">
        <w:rPr>
          <w:rFonts w:cstheme="minorHAnsi"/>
          <w:b/>
          <w:sz w:val="24"/>
          <w:szCs w:val="24"/>
        </w:rPr>
        <w:t>New Capture</w:t>
      </w:r>
      <w:r>
        <w:rPr>
          <w:rFonts w:cstheme="minorHAnsi"/>
          <w:b/>
          <w:sz w:val="24"/>
          <w:szCs w:val="24"/>
        </w:rPr>
        <w:t xml:space="preserve"> – User Login</w:t>
      </w:r>
    </w:p>
    <w:p w:rsidR="005F1357" w:rsidRPr="00871A36" w:rsidRDefault="00E325AE" w:rsidP="00D51443">
      <w:pPr>
        <w:pStyle w:val="ListParagraph"/>
        <w:ind w:left="1080"/>
        <w:rPr>
          <w:rFonts w:cstheme="minorHAnsi"/>
          <w:sz w:val="24"/>
          <w:szCs w:val="24"/>
        </w:rPr>
      </w:pPr>
      <w:r w:rsidRPr="00871A36">
        <w:rPr>
          <w:rFonts w:cstheme="minorHAnsi"/>
          <w:sz w:val="24"/>
          <w:szCs w:val="24"/>
        </w:rPr>
        <w:t xml:space="preserve">Click on the </w:t>
      </w:r>
      <w:r w:rsidR="000235F7" w:rsidRPr="00871A36">
        <w:rPr>
          <w:rFonts w:cstheme="minorHAnsi"/>
          <w:sz w:val="24"/>
          <w:szCs w:val="24"/>
        </w:rPr>
        <w:t xml:space="preserve">New </w:t>
      </w:r>
      <w:r w:rsidR="008C4E09" w:rsidRPr="00871A36">
        <w:rPr>
          <w:rFonts w:cstheme="minorHAnsi"/>
          <w:sz w:val="24"/>
          <w:szCs w:val="24"/>
        </w:rPr>
        <w:t xml:space="preserve">Capture </w:t>
      </w:r>
      <w:r w:rsidRPr="00871A36">
        <w:rPr>
          <w:rFonts w:cstheme="minorHAnsi"/>
          <w:sz w:val="24"/>
          <w:szCs w:val="24"/>
        </w:rPr>
        <w:t>button</w:t>
      </w:r>
      <w:r w:rsidR="001C4A9D" w:rsidRPr="00871A36">
        <w:rPr>
          <w:rFonts w:cstheme="minorHAnsi"/>
          <w:sz w:val="24"/>
          <w:szCs w:val="24"/>
        </w:rPr>
        <w:t>.  Verify that the Search Patient window opens.  C</w:t>
      </w:r>
      <w:r w:rsidRPr="00871A36">
        <w:rPr>
          <w:rFonts w:cstheme="minorHAnsi"/>
          <w:sz w:val="24"/>
          <w:szCs w:val="24"/>
        </w:rPr>
        <w:t>lick the Find button at the top of the displayed window.</w:t>
      </w:r>
      <w:r w:rsidR="00567D7E" w:rsidRPr="00871A36">
        <w:rPr>
          <w:rFonts w:cstheme="minorHAnsi"/>
          <w:sz w:val="24"/>
          <w:szCs w:val="24"/>
        </w:rPr>
        <w:t xml:space="preserve">  Se</w:t>
      </w:r>
      <w:r w:rsidR="00C37095" w:rsidRPr="00871A36">
        <w:rPr>
          <w:rFonts w:cstheme="minorHAnsi"/>
          <w:sz w:val="24"/>
          <w:szCs w:val="24"/>
        </w:rPr>
        <w:t xml:space="preserve">arch and identify patient </w:t>
      </w:r>
      <w:r w:rsidR="00315A35" w:rsidRPr="00871A36">
        <w:rPr>
          <w:rFonts w:cstheme="minorHAnsi"/>
          <w:sz w:val="24"/>
          <w:szCs w:val="24"/>
        </w:rPr>
        <w:t>E</w:t>
      </w:r>
      <w:r w:rsidR="001C4A9D" w:rsidRPr="00871A36">
        <w:rPr>
          <w:rFonts w:cstheme="minorHAnsi"/>
          <w:sz w:val="24"/>
          <w:szCs w:val="24"/>
        </w:rPr>
        <w:t>pic Validation</w:t>
      </w:r>
      <w:r w:rsidR="00567D7E" w:rsidRPr="00871A36">
        <w:rPr>
          <w:rFonts w:cstheme="minorHAnsi"/>
          <w:sz w:val="24"/>
          <w:szCs w:val="24"/>
        </w:rPr>
        <w:t>.  Click to highlight this patient and click the New Capture button in the lower right corner of the window.</w:t>
      </w:r>
      <w:r w:rsidR="001C7892" w:rsidRPr="00871A36">
        <w:rPr>
          <w:rFonts w:cstheme="minorHAnsi"/>
          <w:sz w:val="24"/>
          <w:szCs w:val="24"/>
        </w:rPr>
        <w:t xml:space="preserve">  </w:t>
      </w:r>
      <w:r w:rsidR="00C7277D" w:rsidRPr="00871A36">
        <w:rPr>
          <w:rFonts w:cstheme="minorHAnsi"/>
          <w:sz w:val="24"/>
          <w:szCs w:val="24"/>
        </w:rPr>
        <w:t xml:space="preserve">Verify that the </w:t>
      </w:r>
      <w:r w:rsidR="009F3B55">
        <w:rPr>
          <w:rFonts w:cstheme="minorHAnsi"/>
          <w:sz w:val="24"/>
          <w:szCs w:val="24"/>
        </w:rPr>
        <w:t>Pre-Scan Question dialog appears.</w:t>
      </w:r>
    </w:p>
    <w:p w:rsidR="00C7277D" w:rsidRPr="00871A36" w:rsidRDefault="00C7277D" w:rsidP="00D51443">
      <w:pPr>
        <w:pStyle w:val="ListParagraph"/>
        <w:ind w:left="1080" w:hanging="72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51D2" w:rsidRPr="00871A36" w:rsidRDefault="008C51D2" w:rsidP="00D51443">
      <w:pPr>
        <w:spacing w:after="0"/>
        <w:ind w:left="1080"/>
        <w:rPr>
          <w:rFonts w:cstheme="minorHAnsi"/>
          <w:sz w:val="24"/>
          <w:szCs w:val="24"/>
        </w:rPr>
      </w:pPr>
    </w:p>
    <w:p w:rsidR="009F3B55" w:rsidRDefault="009F3B55" w:rsidP="009A673A">
      <w:pPr>
        <w:spacing w:after="0"/>
        <w:ind w:left="1080"/>
        <w:rPr>
          <w:rFonts w:cstheme="minorHAnsi"/>
          <w:sz w:val="24"/>
          <w:szCs w:val="24"/>
        </w:rPr>
      </w:pPr>
      <w:r>
        <w:rPr>
          <w:rFonts w:cstheme="minorHAnsi"/>
          <w:sz w:val="24"/>
          <w:szCs w:val="24"/>
        </w:rPr>
        <w:t>Click the Cancel button on the Pre-Scan Question dialog and verify that the Pre-Scan Question dialog closes and the user is returned to the ClearView main screen.</w:t>
      </w:r>
    </w:p>
    <w:p w:rsidR="009F3B55" w:rsidRDefault="009F3B55" w:rsidP="009A673A">
      <w:pPr>
        <w:spacing w:after="0"/>
        <w:ind w:left="1080"/>
        <w:rPr>
          <w:rFonts w:cstheme="minorHAnsi"/>
          <w:sz w:val="24"/>
          <w:szCs w:val="24"/>
        </w:rPr>
      </w:pPr>
    </w:p>
    <w:p w:rsidR="009F3B55" w:rsidRPr="00871A36" w:rsidRDefault="009F3B55" w:rsidP="009F3B5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F3B55" w:rsidRDefault="009F3B55" w:rsidP="009A673A">
      <w:pPr>
        <w:spacing w:after="0"/>
        <w:ind w:left="1080"/>
        <w:rPr>
          <w:rFonts w:cstheme="minorHAnsi"/>
          <w:sz w:val="24"/>
          <w:szCs w:val="24"/>
        </w:rPr>
      </w:pPr>
    </w:p>
    <w:p w:rsidR="0030352B" w:rsidRPr="00871A36" w:rsidRDefault="0030352B" w:rsidP="0030352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30352B" w:rsidRPr="00871A36" w:rsidRDefault="0030352B" w:rsidP="0030352B">
      <w:pPr>
        <w:pStyle w:val="ListParagraph"/>
        <w:ind w:left="1080" w:hanging="72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Pr="00871A36" w:rsidRDefault="0030352B" w:rsidP="0030352B">
      <w:pPr>
        <w:spacing w:after="0"/>
        <w:ind w:left="1080"/>
        <w:rPr>
          <w:rFonts w:cstheme="minorHAnsi"/>
          <w:sz w:val="24"/>
          <w:szCs w:val="24"/>
        </w:rPr>
      </w:pPr>
    </w:p>
    <w:p w:rsidR="0030352B" w:rsidRDefault="0030352B" w:rsidP="0030352B">
      <w:pPr>
        <w:spacing w:after="0"/>
        <w:ind w:left="1080"/>
        <w:rPr>
          <w:rFonts w:cstheme="minorHAnsi"/>
          <w:sz w:val="24"/>
          <w:szCs w:val="24"/>
        </w:rPr>
      </w:pPr>
      <w:r>
        <w:rPr>
          <w:rFonts w:cstheme="minorHAnsi"/>
          <w:sz w:val="24"/>
          <w:szCs w:val="24"/>
        </w:rPr>
        <w:t>Click the OK button on the Pre-Scan Question dialog and verify that a Missing Data error message appears.</w:t>
      </w:r>
      <w:r w:rsidR="007A29EC">
        <w:rPr>
          <w:rFonts w:cstheme="minorHAnsi"/>
          <w:sz w:val="24"/>
          <w:szCs w:val="24"/>
        </w:rPr>
        <w:t xml:space="preserve">  Click OK to close error message.</w:t>
      </w:r>
    </w:p>
    <w:p w:rsidR="0030352B" w:rsidRDefault="0030352B" w:rsidP="0030352B">
      <w:pPr>
        <w:spacing w:after="0"/>
        <w:ind w:left="108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Default="0030352B"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any 2 of the 3 questions and click the OK button on the Pre-Scan Question dialog and verify that a Missing Data error message appears.  Click OK to close error message.</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r w:rsidR="00927E09">
        <w:rPr>
          <w:rFonts w:cstheme="minorHAnsi"/>
          <w:sz w:val="24"/>
          <w:szCs w:val="24"/>
        </w:rPr>
        <w:t xml:space="preserve">  Click Close button in the lower right corner, answer YES to the question that appears, and verify the window closes and the user is returned to the ClearView main screen.</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F32BA" w:rsidRPr="00871A36" w:rsidRDefault="00CF32BA" w:rsidP="00CF32BA">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CF32BA" w:rsidRPr="00871A36" w:rsidRDefault="00CF32BA" w:rsidP="00CF32BA">
      <w:pPr>
        <w:pStyle w:val="ListParagraph"/>
        <w:ind w:left="1080" w:hanging="720"/>
        <w:rPr>
          <w:rFonts w:cstheme="minorHAnsi"/>
          <w:sz w:val="24"/>
          <w:szCs w:val="24"/>
        </w:rPr>
      </w:pPr>
    </w:p>
    <w:p w:rsidR="00CF32BA" w:rsidRPr="00871A36" w:rsidRDefault="00CF32BA" w:rsidP="00CF32B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F32BA" w:rsidRDefault="00CF32BA" w:rsidP="00927E09">
      <w:pPr>
        <w:spacing w:after="0"/>
        <w:ind w:left="1080"/>
        <w:rPr>
          <w:rFonts w:cstheme="minorHAnsi"/>
          <w:sz w:val="24"/>
          <w:szCs w:val="24"/>
        </w:rPr>
      </w:pPr>
    </w:p>
    <w:p w:rsidR="00927E09" w:rsidRDefault="00927E09" w:rsidP="00927E09">
      <w:pPr>
        <w:spacing w:after="0"/>
        <w:ind w:left="1080"/>
        <w:rPr>
          <w:rFonts w:cstheme="minorHAnsi"/>
          <w:sz w:val="24"/>
          <w:szCs w:val="24"/>
        </w:rPr>
      </w:pPr>
      <w:r w:rsidRPr="00CF32BA">
        <w:rPr>
          <w:rFonts w:cstheme="minorHAnsi"/>
          <w:sz w:val="24"/>
          <w:szCs w:val="24"/>
        </w:rPr>
        <w:lastRenderedPageBreak/>
        <w:t>Answer all 3 questions with “</w:t>
      </w:r>
      <w:r w:rsidR="00CF32BA" w:rsidRPr="00CF32BA">
        <w:rPr>
          <w:rFonts w:cstheme="minorHAnsi"/>
          <w:sz w:val="24"/>
          <w:szCs w:val="24"/>
        </w:rPr>
        <w:t>YES</w:t>
      </w:r>
      <w:r w:rsidRPr="00ED44E0">
        <w:rPr>
          <w:rFonts w:cstheme="minorHAnsi"/>
          <w:sz w:val="24"/>
          <w:szCs w:val="24"/>
        </w:rPr>
        <w:t xml:space="preserve">” and click the OK button on the Pre-Scan Question dialog and verify that the Gather Capture screen appears.  </w:t>
      </w:r>
    </w:p>
    <w:p w:rsidR="00927E09" w:rsidRPr="00871A36" w:rsidRDefault="00927E09" w:rsidP="00927E0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27E09" w:rsidRDefault="00927E09" w:rsidP="009A673A">
      <w:pPr>
        <w:spacing w:after="0"/>
        <w:ind w:left="1080"/>
        <w:rPr>
          <w:rFonts w:cstheme="minorHAnsi"/>
          <w:sz w:val="24"/>
          <w:szCs w:val="24"/>
        </w:rPr>
      </w:pPr>
    </w:p>
    <w:p w:rsidR="009A673A" w:rsidRPr="00871A36" w:rsidRDefault="009A673A" w:rsidP="009A673A">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w:t>
      </w:r>
      <w:r w:rsidR="00AA1098" w:rsidRPr="00871A36">
        <w:rPr>
          <w:rFonts w:cstheme="minorHAnsi"/>
          <w:sz w:val="24"/>
          <w:szCs w:val="24"/>
        </w:rPr>
        <w:t xml:space="preserve">  Verify that the Capture Image and Close buttons are active.  </w:t>
      </w:r>
    </w:p>
    <w:p w:rsidR="00A0604D" w:rsidRPr="00871A36" w:rsidRDefault="00A0604D" w:rsidP="009A673A">
      <w:pPr>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673A" w:rsidRPr="00871A36" w:rsidRDefault="009A673A" w:rsidP="00D51443">
      <w:pPr>
        <w:spacing w:after="0"/>
        <w:ind w:left="1080"/>
        <w:rPr>
          <w:rFonts w:cstheme="minorHAnsi"/>
          <w:sz w:val="24"/>
          <w:szCs w:val="24"/>
        </w:rPr>
      </w:pPr>
    </w:p>
    <w:p w:rsidR="00541D23" w:rsidRDefault="00CE756E" w:rsidP="00E86C76">
      <w:pPr>
        <w:pStyle w:val="ListParagraph"/>
        <w:ind w:left="1080"/>
        <w:rPr>
          <w:rFonts w:cstheme="minorHAnsi"/>
          <w:sz w:val="24"/>
          <w:szCs w:val="24"/>
        </w:rPr>
      </w:pPr>
      <w:r>
        <w:rPr>
          <w:rFonts w:cstheme="minorHAnsi"/>
          <w:sz w:val="24"/>
          <w:szCs w:val="24"/>
        </w:rPr>
        <w:t xml:space="preserve">Click into the right thumb finger box.  </w:t>
      </w:r>
      <w:r w:rsidR="00392033" w:rsidRPr="00871A36">
        <w:rPr>
          <w:rFonts w:cstheme="minorHAnsi"/>
          <w:sz w:val="24"/>
          <w:szCs w:val="24"/>
        </w:rPr>
        <w:t xml:space="preserve">Verify that an image appears in the Finger Image </w:t>
      </w:r>
      <w:r w:rsidR="00FB3E4E" w:rsidRPr="00871A36">
        <w:rPr>
          <w:rFonts w:cstheme="minorHAnsi"/>
          <w:sz w:val="24"/>
          <w:szCs w:val="24"/>
        </w:rPr>
        <w:t xml:space="preserve">box.  </w:t>
      </w:r>
      <w:r w:rsidR="008A0980" w:rsidRPr="00871A36">
        <w:rPr>
          <w:rFonts w:cstheme="minorHAnsi"/>
          <w:sz w:val="24"/>
          <w:szCs w:val="24"/>
        </w:rPr>
        <w:t xml:space="preserve">Verify Right Thumb </w:t>
      </w:r>
      <w:r w:rsidR="00D927FD" w:rsidRPr="00871A36">
        <w:rPr>
          <w:rFonts w:cstheme="minorHAnsi"/>
          <w:sz w:val="24"/>
          <w:szCs w:val="24"/>
        </w:rPr>
        <w:t xml:space="preserve">Finger </w:t>
      </w:r>
      <w:r w:rsidR="008A0980" w:rsidRPr="00871A36">
        <w:rPr>
          <w:rFonts w:cstheme="minorHAnsi"/>
          <w:sz w:val="24"/>
          <w:szCs w:val="24"/>
        </w:rPr>
        <w:t xml:space="preserve">appears in red and 1R label appears in </w:t>
      </w:r>
      <w:r w:rsidR="00AD7E4B" w:rsidRPr="00871A36">
        <w:rPr>
          <w:rFonts w:cstheme="minorHAnsi"/>
          <w:sz w:val="24"/>
          <w:szCs w:val="24"/>
        </w:rPr>
        <w:t xml:space="preserve">the </w:t>
      </w:r>
      <w:r w:rsidR="008A0980" w:rsidRPr="00871A36">
        <w:rPr>
          <w:rFonts w:cstheme="minorHAnsi"/>
          <w:sz w:val="24"/>
          <w:szCs w:val="24"/>
        </w:rPr>
        <w:t xml:space="preserve">hands box.  </w:t>
      </w:r>
      <w:r w:rsidR="0048696A" w:rsidRPr="00871A36">
        <w:rPr>
          <w:rFonts w:cstheme="minorHAnsi"/>
          <w:sz w:val="24"/>
          <w:szCs w:val="24"/>
        </w:rPr>
        <w:t>Verify that the System Messages box reads “</w:t>
      </w:r>
      <w:r w:rsidR="006050FB">
        <w:rPr>
          <w:rFonts w:cstheme="minorHAnsi"/>
          <w:sz w:val="24"/>
          <w:szCs w:val="24"/>
        </w:rPr>
        <w:t xml:space="preserve">Note: </w:t>
      </w:r>
      <w:r w:rsidR="00052B96">
        <w:rPr>
          <w:rFonts w:cstheme="minorHAnsi"/>
          <w:sz w:val="24"/>
          <w:szCs w:val="24"/>
        </w:rPr>
        <w:t>Verify that there is no</w:t>
      </w:r>
      <w:r w:rsidR="0005227B">
        <w:rPr>
          <w:rFonts w:cstheme="minorHAnsi"/>
          <w:sz w:val="24"/>
          <w:szCs w:val="24"/>
        </w:rPr>
        <w:t>t a</w:t>
      </w:r>
      <w:r w:rsidR="00052B96">
        <w:rPr>
          <w:rFonts w:cstheme="minorHAnsi"/>
          <w:sz w:val="24"/>
          <w:szCs w:val="24"/>
        </w:rPr>
        <w:t xml:space="preserve"> </w:t>
      </w:r>
      <w:r w:rsidR="00497EEC">
        <w:rPr>
          <w:rFonts w:cstheme="minorHAnsi"/>
          <w:sz w:val="24"/>
          <w:szCs w:val="24"/>
        </w:rPr>
        <w:t>capacitive barrier</w:t>
      </w:r>
      <w:r w:rsidR="00052B96">
        <w:rPr>
          <w:rFonts w:cstheme="minorHAnsi"/>
          <w:sz w:val="24"/>
          <w:szCs w:val="24"/>
        </w:rPr>
        <w:t xml:space="preserve"> in the scanner</w:t>
      </w:r>
      <w:r w:rsidR="0048696A" w:rsidRPr="00871A36">
        <w:rPr>
          <w:rFonts w:cstheme="minorHAnsi"/>
          <w:sz w:val="24"/>
          <w:szCs w:val="24"/>
        </w:rPr>
        <w:t xml:space="preserve">.”  </w:t>
      </w:r>
    </w:p>
    <w:p w:rsidR="00541D23" w:rsidRDefault="00541D23" w:rsidP="00E86C76">
      <w:pPr>
        <w:pStyle w:val="ListParagraph"/>
        <w:ind w:left="1080"/>
        <w:rPr>
          <w:rFonts w:cstheme="minorHAnsi"/>
          <w:sz w:val="24"/>
          <w:szCs w:val="24"/>
        </w:rPr>
      </w:pPr>
    </w:p>
    <w:p w:rsidR="00541D23" w:rsidRPr="00871A36" w:rsidRDefault="00541D23" w:rsidP="00541D2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1D23" w:rsidRDefault="00541D23" w:rsidP="00E86C76">
      <w:pPr>
        <w:pStyle w:val="ListParagraph"/>
        <w:ind w:left="1080"/>
        <w:rPr>
          <w:rFonts w:cstheme="minorHAnsi"/>
          <w:sz w:val="24"/>
          <w:szCs w:val="24"/>
        </w:rPr>
      </w:pPr>
    </w:p>
    <w:p w:rsidR="001F651B" w:rsidRPr="00871A36" w:rsidRDefault="00E00BEA" w:rsidP="00E86C76">
      <w:pPr>
        <w:pStyle w:val="ListParagraph"/>
        <w:ind w:left="1080"/>
        <w:rPr>
          <w:rFonts w:cstheme="minorHAnsi"/>
          <w:sz w:val="24"/>
          <w:szCs w:val="24"/>
        </w:rPr>
      </w:pPr>
      <w:r w:rsidRPr="00871A36">
        <w:rPr>
          <w:rFonts w:cstheme="minorHAnsi"/>
          <w:sz w:val="24"/>
          <w:szCs w:val="24"/>
        </w:rPr>
        <w:t>Click on the Capture Image button in the lower right corner of the window.</w:t>
      </w:r>
      <w:r w:rsidR="00E527C9" w:rsidRPr="00871A36">
        <w:rPr>
          <w:rFonts w:cstheme="minorHAnsi"/>
          <w:sz w:val="24"/>
          <w:szCs w:val="24"/>
        </w:rPr>
        <w:t xml:space="preserve">  Verify </w:t>
      </w:r>
      <w:r w:rsidR="00B83C61" w:rsidRPr="00871A36">
        <w:rPr>
          <w:rFonts w:cstheme="minorHAnsi"/>
          <w:sz w:val="24"/>
          <w:szCs w:val="24"/>
        </w:rPr>
        <w:t xml:space="preserve">that an </w:t>
      </w:r>
      <w:r w:rsidR="00E527C9" w:rsidRPr="00871A36">
        <w:rPr>
          <w:rFonts w:cstheme="minorHAnsi"/>
          <w:sz w:val="24"/>
          <w:szCs w:val="24"/>
        </w:rPr>
        <w:t xml:space="preserve">image appears in </w:t>
      </w:r>
      <w:r w:rsidR="00D208C6">
        <w:rPr>
          <w:rFonts w:cstheme="minorHAnsi"/>
          <w:sz w:val="24"/>
          <w:szCs w:val="24"/>
        </w:rPr>
        <w:t xml:space="preserve">the </w:t>
      </w:r>
      <w:r w:rsidR="00E527C9" w:rsidRPr="00871A36">
        <w:rPr>
          <w:rFonts w:cstheme="minorHAnsi"/>
          <w:sz w:val="24"/>
          <w:szCs w:val="24"/>
        </w:rPr>
        <w:t>Captured Image window</w:t>
      </w:r>
      <w:r w:rsidR="00392033" w:rsidRPr="00871A36">
        <w:rPr>
          <w:rFonts w:cstheme="minorHAnsi"/>
          <w:sz w:val="24"/>
          <w:szCs w:val="24"/>
        </w:rPr>
        <w:t xml:space="preserve"> </w:t>
      </w:r>
      <w:r w:rsidR="00E527C9" w:rsidRPr="00871A36">
        <w:rPr>
          <w:rFonts w:cstheme="minorHAnsi"/>
          <w:sz w:val="24"/>
          <w:szCs w:val="24"/>
        </w:rPr>
        <w:t xml:space="preserve">and Right Thumb Finger </w:t>
      </w:r>
      <w:r w:rsidR="00B83C61" w:rsidRPr="00871A36">
        <w:rPr>
          <w:rFonts w:cstheme="minorHAnsi"/>
          <w:sz w:val="24"/>
          <w:szCs w:val="24"/>
        </w:rPr>
        <w:t>window in the</w:t>
      </w:r>
      <w:r w:rsidR="00FB3E4E" w:rsidRPr="00871A36">
        <w:rPr>
          <w:rFonts w:cstheme="minorHAnsi"/>
          <w:sz w:val="24"/>
          <w:szCs w:val="24"/>
        </w:rPr>
        <w:t xml:space="preserve"> </w:t>
      </w:r>
      <w:r w:rsidR="00497EEC">
        <w:rPr>
          <w:rFonts w:cstheme="minorHAnsi"/>
          <w:sz w:val="24"/>
          <w:szCs w:val="24"/>
        </w:rPr>
        <w:t>Images without Capacitive Barrier</w:t>
      </w:r>
      <w:r w:rsidR="00B83C61" w:rsidRPr="00871A36">
        <w:rPr>
          <w:rFonts w:cstheme="minorHAnsi"/>
          <w:sz w:val="24"/>
          <w:szCs w:val="24"/>
        </w:rPr>
        <w:t xml:space="preserve"> row.</w:t>
      </w:r>
    </w:p>
    <w:p w:rsidR="00AD7E4B" w:rsidRPr="00871A36" w:rsidRDefault="00AD7E4B" w:rsidP="00E86C76">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527C9" w:rsidRPr="00871A36" w:rsidRDefault="00E527C9" w:rsidP="00D51443">
      <w:pPr>
        <w:spacing w:after="0"/>
        <w:ind w:left="1080"/>
        <w:rPr>
          <w:rFonts w:cstheme="minorHAnsi"/>
          <w:sz w:val="24"/>
          <w:szCs w:val="24"/>
        </w:rPr>
      </w:pPr>
    </w:p>
    <w:p w:rsidR="001F651B" w:rsidRPr="00871A36" w:rsidRDefault="00E527C9" w:rsidP="00D51443">
      <w:pPr>
        <w:pStyle w:val="ListParagraph"/>
        <w:spacing w:after="0"/>
        <w:ind w:left="1080"/>
        <w:rPr>
          <w:rFonts w:cstheme="minorHAnsi"/>
          <w:sz w:val="24"/>
          <w:szCs w:val="24"/>
        </w:rPr>
      </w:pPr>
      <w:r w:rsidRPr="00871A36">
        <w:rPr>
          <w:rFonts w:cstheme="minorHAnsi"/>
          <w:sz w:val="24"/>
          <w:szCs w:val="24"/>
        </w:rPr>
        <w:t xml:space="preserve">Click </w:t>
      </w:r>
      <w:r w:rsidR="00B83C61" w:rsidRPr="00871A36">
        <w:rPr>
          <w:rFonts w:cstheme="minorHAnsi"/>
          <w:sz w:val="24"/>
          <w:szCs w:val="24"/>
        </w:rPr>
        <w:t xml:space="preserve">into the Right Index Finger box of the </w:t>
      </w:r>
      <w:r w:rsidR="00497EEC">
        <w:rPr>
          <w:rFonts w:cstheme="minorHAnsi"/>
          <w:sz w:val="24"/>
          <w:szCs w:val="24"/>
        </w:rPr>
        <w:t>Images without Capacitive Barrier</w:t>
      </w:r>
      <w:r w:rsidR="00B83C61" w:rsidRPr="00871A36">
        <w:rPr>
          <w:rFonts w:cstheme="minorHAnsi"/>
          <w:sz w:val="24"/>
          <w:szCs w:val="24"/>
        </w:rPr>
        <w:t xml:space="preserve"> row.  </w:t>
      </w:r>
      <w:r w:rsidR="00FB3E4E" w:rsidRPr="00871A36">
        <w:rPr>
          <w:rFonts w:cstheme="minorHAnsi"/>
          <w:sz w:val="24"/>
          <w:szCs w:val="24"/>
        </w:rPr>
        <w:t xml:space="preserve">Verify that an image appears in the Finger Image box.  </w:t>
      </w:r>
      <w:r w:rsidR="00D927FD" w:rsidRPr="00871A36">
        <w:rPr>
          <w:rFonts w:cstheme="minorHAnsi"/>
          <w:sz w:val="24"/>
          <w:szCs w:val="24"/>
        </w:rPr>
        <w:t xml:space="preserve">Verify that Right Index Finger appears in red and 2R label appears in the hands box.  </w:t>
      </w:r>
      <w:r w:rsidR="00B83C61" w:rsidRPr="00871A36">
        <w:rPr>
          <w:rFonts w:cstheme="minorHAnsi"/>
          <w:sz w:val="24"/>
          <w:szCs w:val="24"/>
        </w:rPr>
        <w:t xml:space="preserve">Click the Capture Image button.  Verify that the image appears in the Captured Image window and </w:t>
      </w:r>
      <w:r w:rsidR="00D06870" w:rsidRPr="00871A36">
        <w:rPr>
          <w:rFonts w:cstheme="minorHAnsi"/>
          <w:sz w:val="24"/>
          <w:szCs w:val="24"/>
        </w:rPr>
        <w:t xml:space="preserve">in </w:t>
      </w:r>
      <w:r w:rsidR="00B83C61" w:rsidRPr="00871A36">
        <w:rPr>
          <w:rFonts w:cstheme="minorHAnsi"/>
          <w:sz w:val="24"/>
          <w:szCs w:val="24"/>
        </w:rPr>
        <w:t xml:space="preserve">the Right Index Finger window in the </w:t>
      </w:r>
      <w:r w:rsidR="00497EEC">
        <w:rPr>
          <w:rFonts w:cstheme="minorHAnsi"/>
          <w:sz w:val="24"/>
          <w:szCs w:val="24"/>
        </w:rPr>
        <w:t>Images without Capacitive Barrier</w:t>
      </w:r>
      <w:r w:rsidR="00B83C61" w:rsidRPr="00871A36">
        <w:rPr>
          <w:rFonts w:cstheme="minorHAnsi"/>
          <w:sz w:val="24"/>
          <w:szCs w:val="24"/>
        </w:rPr>
        <w:t xml:space="preserve"> row.</w:t>
      </w:r>
    </w:p>
    <w:p w:rsidR="0052456F" w:rsidRPr="00871A36" w:rsidRDefault="005245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2456F" w:rsidRPr="00871A36" w:rsidRDefault="0052456F" w:rsidP="00D51443">
      <w:pPr>
        <w:pStyle w:val="ListParagraph"/>
        <w:spacing w:after="0"/>
        <w:ind w:left="1080"/>
        <w:rPr>
          <w:rFonts w:cstheme="minorHAnsi"/>
          <w:sz w:val="24"/>
          <w:szCs w:val="24"/>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B0EBD" w:rsidRPr="00871A36" w:rsidRDefault="005B0EBD" w:rsidP="00D51443">
      <w:pPr>
        <w:pStyle w:val="ListParagraph"/>
        <w:spacing w:after="0"/>
        <w:ind w:left="1080"/>
        <w:rPr>
          <w:rFonts w:cstheme="minorHAnsi"/>
          <w:b/>
          <w:sz w:val="24"/>
          <w:szCs w:val="24"/>
          <w:u w:val="single"/>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Ring Finger appears in red and </w:t>
      </w:r>
      <w:r w:rsidR="00554E6F" w:rsidRPr="00871A36">
        <w:rPr>
          <w:rFonts w:cstheme="minorHAnsi"/>
          <w:sz w:val="24"/>
          <w:szCs w:val="24"/>
        </w:rPr>
        <w:t>4</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82039A" w:rsidRPr="00871A36" w:rsidRDefault="0082039A"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Pinky Finger appears in red and </w:t>
      </w:r>
      <w:r w:rsidR="00554E6F" w:rsidRPr="00871A36">
        <w:rPr>
          <w:rFonts w:cstheme="minorHAnsi"/>
          <w:sz w:val="24"/>
          <w:szCs w:val="24"/>
        </w:rPr>
        <w:t>5</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without Capacitive Barrier</w:t>
      </w:r>
      <w:r w:rsidRPr="00871A36">
        <w:rPr>
          <w:rFonts w:cstheme="minorHAnsi"/>
          <w:sz w:val="24"/>
          <w:szCs w:val="24"/>
        </w:rPr>
        <w:t xml:space="preserve"> row.</w:t>
      </w:r>
    </w:p>
    <w:p w:rsidR="0082039A" w:rsidRPr="00871A36" w:rsidRDefault="0082039A"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CB307B" w:rsidRPr="00871A36">
        <w:rPr>
          <w:rFonts w:cstheme="minorHAnsi"/>
          <w:sz w:val="24"/>
          <w:szCs w:val="24"/>
        </w:rPr>
        <w:t>Thumb</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830CD2" w:rsidRPr="00871A36">
        <w:rPr>
          <w:rFonts w:cstheme="minorHAnsi"/>
          <w:sz w:val="24"/>
          <w:szCs w:val="24"/>
        </w:rPr>
        <w:t>Index</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2039A" w:rsidRPr="00871A36" w:rsidRDefault="0082039A"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Middle</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Middle</w:t>
      </w:r>
      <w:r w:rsidRPr="00871A36">
        <w:rPr>
          <w:rFonts w:cstheme="minorHAnsi"/>
          <w:sz w:val="24"/>
          <w:szCs w:val="24"/>
        </w:rPr>
        <w:t xml:space="preserve"> Finger appears in red and </w:t>
      </w:r>
      <w:r w:rsidR="003A3269" w:rsidRPr="00871A36">
        <w:rPr>
          <w:rFonts w:cstheme="minorHAnsi"/>
          <w:sz w:val="24"/>
          <w:szCs w:val="24"/>
        </w:rPr>
        <w:t>3</w:t>
      </w:r>
      <w:r w:rsidRPr="00871A36">
        <w:rPr>
          <w:rFonts w:cstheme="minorHAnsi"/>
          <w:sz w:val="24"/>
          <w:szCs w:val="24"/>
        </w:rPr>
        <w:t xml:space="preserve">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Middle</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Ring</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Ring</w:t>
      </w:r>
      <w:r w:rsidRPr="00871A36">
        <w:rPr>
          <w:rFonts w:cstheme="minorHAnsi"/>
          <w:sz w:val="24"/>
          <w:szCs w:val="24"/>
        </w:rPr>
        <w:t xml:space="preserve"> Finger appears in red and </w:t>
      </w:r>
      <w:r w:rsidR="003A3269" w:rsidRPr="00871A36">
        <w:rPr>
          <w:rFonts w:cstheme="minorHAnsi"/>
          <w:sz w:val="24"/>
          <w:szCs w:val="24"/>
        </w:rPr>
        <w:t>4</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Ring</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Pinky</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Pinky</w:t>
      </w:r>
      <w:r w:rsidRPr="00871A36">
        <w:rPr>
          <w:rFonts w:cstheme="minorHAnsi"/>
          <w:sz w:val="24"/>
          <w:szCs w:val="24"/>
        </w:rPr>
        <w:t xml:space="preserve"> Finger appears in red and </w:t>
      </w:r>
      <w:r w:rsidR="003A3269" w:rsidRPr="00871A36">
        <w:rPr>
          <w:rFonts w:cstheme="minorHAnsi"/>
          <w:sz w:val="24"/>
          <w:szCs w:val="24"/>
        </w:rPr>
        <w:t>5</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w:t>
      </w:r>
      <w:r w:rsidRPr="00871A36">
        <w:rPr>
          <w:rFonts w:cstheme="minorHAnsi"/>
          <w:sz w:val="24"/>
          <w:szCs w:val="24"/>
        </w:rPr>
        <w:t xml:space="preserve"> Pinky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  Verify </w:t>
      </w:r>
      <w:r w:rsidR="00541D23">
        <w:rPr>
          <w:rFonts w:cstheme="minorHAnsi"/>
          <w:sz w:val="24"/>
          <w:szCs w:val="24"/>
        </w:rPr>
        <w:t xml:space="preserve">a previously captured energized image appears in the Right Thumb Finger box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00541D23">
        <w:rPr>
          <w:rFonts w:cstheme="minorHAnsi"/>
          <w:sz w:val="24"/>
          <w:szCs w:val="24"/>
        </w:rPr>
        <w:t xml:space="preserve"> Row</w:t>
      </w:r>
      <w:r w:rsidRPr="00871A36">
        <w:rPr>
          <w:rFonts w:cstheme="minorHAnsi"/>
          <w:sz w:val="24"/>
          <w:szCs w:val="24"/>
        </w:rPr>
        <w:t xml:space="preserve">.  Verify that Right Thumb Finger appears in red and </w:t>
      </w:r>
      <w:r w:rsidR="008011CF">
        <w:rPr>
          <w:rFonts w:cstheme="minorHAnsi"/>
          <w:sz w:val="24"/>
          <w:szCs w:val="24"/>
        </w:rPr>
        <w:t>1</w:t>
      </w:r>
      <w:r w:rsidRPr="00871A36">
        <w:rPr>
          <w:rFonts w:cstheme="minorHAnsi"/>
          <w:sz w:val="24"/>
          <w:szCs w:val="24"/>
        </w:rPr>
        <w:t xml:space="preserve">R label appears in the hands box.  Click the Capture Image button.  Verify that the image </w:t>
      </w:r>
      <w:r w:rsidR="00541D23">
        <w:rPr>
          <w:rFonts w:cstheme="minorHAnsi"/>
          <w:sz w:val="24"/>
          <w:szCs w:val="24"/>
        </w:rPr>
        <w:t>displayed in the Captured Image window changes</w:t>
      </w:r>
      <w:r w:rsidRPr="00871A36">
        <w:rPr>
          <w:rFonts w:cstheme="minorHAnsi"/>
          <w:sz w:val="24"/>
          <w:szCs w:val="24"/>
        </w:rPr>
        <w:t xml:space="preserve"> and </w:t>
      </w:r>
      <w:r w:rsidR="00D06870" w:rsidRPr="00871A36">
        <w:rPr>
          <w:rFonts w:cstheme="minorHAnsi"/>
          <w:sz w:val="24"/>
          <w:szCs w:val="24"/>
        </w:rPr>
        <w:t xml:space="preserve">in </w:t>
      </w:r>
      <w:r w:rsidRPr="00871A36">
        <w:rPr>
          <w:rFonts w:cstheme="minorHAnsi"/>
          <w:sz w:val="24"/>
          <w:szCs w:val="24"/>
        </w:rPr>
        <w:t xml:space="preserve">the Right Thumb Finger window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  Verify that </w:t>
      </w:r>
      <w:r w:rsidR="00F53A9B">
        <w:rPr>
          <w:rFonts w:cstheme="minorHAnsi"/>
          <w:sz w:val="24"/>
          <w:szCs w:val="24"/>
        </w:rPr>
        <w:t xml:space="preserve">a previously captured </w:t>
      </w:r>
      <w:r w:rsidRPr="00871A36">
        <w:rPr>
          <w:rFonts w:cstheme="minorHAnsi"/>
          <w:sz w:val="24"/>
          <w:szCs w:val="24"/>
        </w:rPr>
        <w:t xml:space="preserve">image appears in the </w:t>
      </w:r>
      <w:r w:rsidR="0005227B">
        <w:rPr>
          <w:rFonts w:cstheme="minorHAnsi"/>
          <w:sz w:val="24"/>
          <w:szCs w:val="24"/>
        </w:rPr>
        <w:t>Captured</w:t>
      </w:r>
      <w:r w:rsidRPr="00871A36">
        <w:rPr>
          <w:rFonts w:cstheme="minorHAnsi"/>
          <w:sz w:val="24"/>
          <w:szCs w:val="24"/>
        </w:rPr>
        <w:t xml:space="preserve"> Image box.  Verify that Right Index Finger appears in red and 2R label appears in the hands box.  Click the Capture Image button.  Verify that the image </w:t>
      </w:r>
      <w:r w:rsidR="00F53A9B">
        <w:rPr>
          <w:rFonts w:cstheme="minorHAnsi"/>
          <w:sz w:val="24"/>
          <w:szCs w:val="24"/>
        </w:rPr>
        <w:t xml:space="preserve">displayed in the Captured Image window changes </w:t>
      </w:r>
      <w:r w:rsidRPr="00871A36">
        <w:rPr>
          <w:rFonts w:cstheme="minorHAnsi"/>
          <w:sz w:val="24"/>
          <w:szCs w:val="24"/>
        </w:rPr>
        <w:t xml:space="preserve">and </w:t>
      </w:r>
      <w:r w:rsidR="00D06870" w:rsidRPr="00871A36">
        <w:rPr>
          <w:rFonts w:cstheme="minorHAnsi"/>
          <w:sz w:val="24"/>
          <w:szCs w:val="24"/>
        </w:rPr>
        <w:t xml:space="preserve">in </w:t>
      </w:r>
      <w:r w:rsidRPr="00871A36">
        <w:rPr>
          <w:rFonts w:cstheme="minorHAnsi"/>
          <w:sz w:val="24"/>
          <w:szCs w:val="24"/>
        </w:rPr>
        <w:t xml:space="preserve">the Right Index Finger window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E7ABC" w:rsidRPr="00871A36" w:rsidRDefault="00DE7ABC" w:rsidP="00D51443">
      <w:pPr>
        <w:pStyle w:val="ListParagraph"/>
        <w:spacing w:after="0"/>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Ring Finger appears in red and 4R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Pinky Finger appears in red and 5R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Index Finger appears in red and 2L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Middle Finger appears in red and 3L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Ring Finger appears in red and 4L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Pinky Finger appears in red and 5L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A3269" w:rsidRPr="00871A36" w:rsidRDefault="003A3269" w:rsidP="00D51443">
      <w:pPr>
        <w:pStyle w:val="ListParagraph"/>
        <w:ind w:left="1080"/>
        <w:rPr>
          <w:rFonts w:cstheme="minorHAnsi"/>
          <w:sz w:val="24"/>
          <w:szCs w:val="24"/>
        </w:rPr>
      </w:pPr>
    </w:p>
    <w:p w:rsidR="00DF2C4F" w:rsidRPr="00871A36" w:rsidRDefault="0007517B" w:rsidP="00D51443">
      <w:pPr>
        <w:pStyle w:val="ListParagraph"/>
        <w:ind w:left="1080"/>
        <w:rPr>
          <w:rFonts w:cstheme="minorHAnsi"/>
          <w:sz w:val="24"/>
          <w:szCs w:val="24"/>
        </w:rPr>
      </w:pPr>
      <w:r w:rsidRPr="00871A36">
        <w:rPr>
          <w:rFonts w:cstheme="minorHAnsi"/>
          <w:sz w:val="24"/>
          <w:szCs w:val="24"/>
        </w:rPr>
        <w:t xml:space="preserve">Click on the Right Ring Finger box </w:t>
      </w:r>
      <w:r w:rsidR="008762AC" w:rsidRPr="00871A36">
        <w:rPr>
          <w:rFonts w:cstheme="minorHAnsi"/>
          <w:sz w:val="24"/>
          <w:szCs w:val="24"/>
        </w:rPr>
        <w:t xml:space="preserve">in the </w:t>
      </w:r>
      <w:r w:rsidR="00497EEC">
        <w:rPr>
          <w:rFonts w:cstheme="minorHAnsi"/>
          <w:sz w:val="24"/>
          <w:szCs w:val="24"/>
        </w:rPr>
        <w:t>Images without Capacitive Barrier</w:t>
      </w:r>
      <w:r w:rsidR="008762AC" w:rsidRPr="00871A36">
        <w:rPr>
          <w:rFonts w:cstheme="minorHAnsi"/>
          <w:sz w:val="24"/>
          <w:szCs w:val="24"/>
        </w:rPr>
        <w:t xml:space="preserve"> row.  Click the Capture Image button.  Verify that a new image appears in the Captured Image window and in the Right Ring Finger window in the </w:t>
      </w:r>
      <w:r w:rsidR="00497EEC">
        <w:rPr>
          <w:rFonts w:cstheme="minorHAnsi"/>
          <w:sz w:val="24"/>
          <w:szCs w:val="24"/>
        </w:rPr>
        <w:t>Images without Capacitive Barrier</w:t>
      </w:r>
      <w:r w:rsidR="008762AC" w:rsidRPr="00871A36">
        <w:rPr>
          <w:rFonts w:cstheme="minorHAnsi"/>
          <w:sz w:val="24"/>
          <w:szCs w:val="24"/>
        </w:rPr>
        <w:t xml:space="preserve"> row.</w:t>
      </w:r>
    </w:p>
    <w:p w:rsidR="00DF2C4F" w:rsidRPr="00871A36" w:rsidRDefault="00DF2C4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F2C4F" w:rsidRPr="00871A36" w:rsidRDefault="00DF2C4F"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lastRenderedPageBreak/>
        <w:t xml:space="preserve">Click on the Right Thumb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Default="008762AC" w:rsidP="00D51443">
      <w:pPr>
        <w:pStyle w:val="ListParagraph"/>
        <w:ind w:left="1080"/>
        <w:rPr>
          <w:rFonts w:cstheme="minorHAnsi"/>
          <w:sz w:val="24"/>
          <w:szCs w:val="24"/>
        </w:rPr>
      </w:pPr>
    </w:p>
    <w:p w:rsidR="004E0EC0" w:rsidRDefault="004E0EC0" w:rsidP="004E0EC0">
      <w:pPr>
        <w:pStyle w:val="ListParagraph"/>
        <w:ind w:left="1080"/>
        <w:rPr>
          <w:rFonts w:cstheme="minorHAnsi"/>
          <w:sz w:val="24"/>
          <w:szCs w:val="24"/>
        </w:rPr>
      </w:pPr>
      <w:r>
        <w:rPr>
          <w:rFonts w:cstheme="minorHAnsi"/>
          <w:sz w:val="24"/>
          <w:szCs w:val="24"/>
        </w:rPr>
        <w:t>Repeat this step for the Right index finger box in the Images with Capacitive Barrier row.</w:t>
      </w:r>
    </w:p>
    <w:p w:rsidR="004E0EC0" w:rsidRDefault="004E0EC0" w:rsidP="004E0EC0">
      <w:pPr>
        <w:pStyle w:val="ListParagraph"/>
        <w:ind w:left="1080"/>
        <w:rPr>
          <w:rFonts w:cstheme="minorHAnsi"/>
          <w:sz w:val="24"/>
          <w:szCs w:val="24"/>
        </w:rPr>
      </w:pPr>
    </w:p>
    <w:p w:rsidR="004E0EC0" w:rsidRPr="00871A36" w:rsidRDefault="004E0EC0" w:rsidP="004E0EC0">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E0EC0" w:rsidRPr="00871A36" w:rsidRDefault="004E0EC0"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Left Middle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w:t>
      </w:r>
      <w:r w:rsidR="004E0EC0">
        <w:rPr>
          <w:rFonts w:cstheme="minorHAnsi"/>
          <w:sz w:val="24"/>
          <w:szCs w:val="24"/>
        </w:rPr>
        <w:t>n</w:t>
      </w:r>
      <w:r w:rsidRPr="00871A36">
        <w:rPr>
          <w:rFonts w:cstheme="minorHAnsi"/>
          <w:sz w:val="24"/>
          <w:szCs w:val="24"/>
        </w:rPr>
        <w:t xml:space="preserve"> image appears in the Captured Image window and in 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E0EC0" w:rsidRPr="00E67E9B" w:rsidRDefault="004E0EC0" w:rsidP="00E67E9B">
      <w:pPr>
        <w:rPr>
          <w:rFonts w:cstheme="minorHAnsi"/>
          <w:sz w:val="24"/>
          <w:szCs w:val="24"/>
        </w:rPr>
      </w:pPr>
    </w:p>
    <w:p w:rsidR="004E0EC0" w:rsidRPr="00871A36" w:rsidRDefault="004E0EC0" w:rsidP="00D51443">
      <w:pPr>
        <w:pStyle w:val="ListParagraph"/>
        <w:ind w:left="1080"/>
        <w:rPr>
          <w:rFonts w:cstheme="minorHAnsi"/>
          <w:sz w:val="24"/>
          <w:szCs w:val="24"/>
        </w:rPr>
      </w:pPr>
    </w:p>
    <w:p w:rsidR="008567F2" w:rsidRPr="00871A36" w:rsidRDefault="008567F2" w:rsidP="00D51443">
      <w:pPr>
        <w:pStyle w:val="ListParagraph"/>
        <w:ind w:left="1080"/>
        <w:rPr>
          <w:rFonts w:cstheme="minorHAnsi"/>
          <w:sz w:val="24"/>
          <w:szCs w:val="24"/>
        </w:rPr>
      </w:pPr>
      <w:r w:rsidRPr="00871A36">
        <w:rPr>
          <w:rFonts w:cstheme="minorHAnsi"/>
          <w:sz w:val="24"/>
          <w:szCs w:val="24"/>
        </w:rPr>
        <w:t xml:space="preserve">When all twenty images are displayed in the </w:t>
      </w:r>
      <w:r w:rsidR="00497EEC">
        <w:rPr>
          <w:rFonts w:cstheme="minorHAnsi"/>
          <w:sz w:val="24"/>
          <w:szCs w:val="24"/>
        </w:rPr>
        <w:t>Images without Capacitive Barrier</w:t>
      </w:r>
      <w:r w:rsidRPr="00871A36">
        <w:rPr>
          <w:rFonts w:cstheme="minorHAnsi"/>
          <w:sz w:val="24"/>
          <w:szCs w:val="24"/>
        </w:rPr>
        <w:t xml:space="preserve"> Row and the </w:t>
      </w:r>
      <w:r w:rsidR="00497EEC">
        <w:rPr>
          <w:rFonts w:cstheme="minorHAnsi"/>
          <w:sz w:val="24"/>
          <w:szCs w:val="24"/>
        </w:rPr>
        <w:t>Images with Capacitive Barrier</w:t>
      </w:r>
      <w:r w:rsidRPr="00871A36">
        <w:rPr>
          <w:rFonts w:cstheme="minorHAnsi"/>
          <w:sz w:val="24"/>
          <w:szCs w:val="24"/>
        </w:rPr>
        <w:t xml:space="preserve"> Row, verify that the Submit for Analysis button in the lower right corner of the window is active.</w:t>
      </w:r>
    </w:p>
    <w:p w:rsidR="008567F2" w:rsidRPr="00871A36" w:rsidRDefault="008567F2"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567F2" w:rsidRPr="00871A36" w:rsidRDefault="008567F2" w:rsidP="00D51443">
      <w:pPr>
        <w:pStyle w:val="ListParagraph"/>
        <w:ind w:left="1080"/>
        <w:rPr>
          <w:rFonts w:cstheme="minorHAnsi"/>
          <w:sz w:val="24"/>
          <w:szCs w:val="24"/>
        </w:rPr>
      </w:pPr>
    </w:p>
    <w:p w:rsidR="00366FE3" w:rsidRPr="00871A36" w:rsidRDefault="00366FE3" w:rsidP="00D51443">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disappear.  Click again to check and verify that the crosshairs and yellow circle reappear. </w:t>
      </w:r>
    </w:p>
    <w:p w:rsidR="00366FE3" w:rsidRPr="00871A36" w:rsidRDefault="00366FE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66FE3" w:rsidRPr="00871A36" w:rsidRDefault="00366FE3" w:rsidP="00D51443">
      <w:pPr>
        <w:pStyle w:val="ListParagraph"/>
        <w:ind w:left="1080"/>
        <w:rPr>
          <w:rFonts w:cstheme="minorHAnsi"/>
          <w:sz w:val="24"/>
          <w:szCs w:val="24"/>
        </w:rPr>
      </w:pPr>
    </w:p>
    <w:p w:rsidR="00CB307B" w:rsidRPr="00871A36" w:rsidRDefault="00366FE3"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w:t>
      </w:r>
      <w:r w:rsidR="00CC3D3A" w:rsidRPr="00871A36">
        <w:rPr>
          <w:rFonts w:cstheme="minorHAnsi"/>
          <w:sz w:val="24"/>
          <w:szCs w:val="24"/>
        </w:rPr>
        <w:t xml:space="preserve">next to Angle, </w:t>
      </w:r>
      <w:r w:rsidRPr="00871A36">
        <w:rPr>
          <w:rFonts w:cstheme="minorHAnsi"/>
          <w:sz w:val="24"/>
          <w:szCs w:val="24"/>
        </w:rPr>
        <w:t xml:space="preserve">click the green clockwise arrow button </w:t>
      </w:r>
      <w:r w:rsidR="00CC3D3A" w:rsidRPr="00871A36">
        <w:rPr>
          <w:rFonts w:cstheme="minorHAnsi"/>
          <w:sz w:val="24"/>
          <w:szCs w:val="24"/>
        </w:rPr>
        <w:t xml:space="preserve">ten times and verify that the crosshairs rotate 10 degrees </w:t>
      </w:r>
      <w:r w:rsidR="00233D38" w:rsidRPr="00871A36">
        <w:rPr>
          <w:rFonts w:cstheme="minorHAnsi"/>
          <w:sz w:val="24"/>
          <w:szCs w:val="24"/>
        </w:rPr>
        <w:t xml:space="preserve">clockwise </w:t>
      </w:r>
      <w:r w:rsidR="00CC3D3A" w:rsidRPr="00871A36">
        <w:rPr>
          <w:rFonts w:cstheme="minorHAnsi"/>
          <w:sz w:val="24"/>
          <w:szCs w:val="24"/>
        </w:rPr>
        <w:t>in the Captured Image box and “10”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CC3D3A" w:rsidRPr="00871A36" w:rsidRDefault="00CC3D3A" w:rsidP="00D51443">
      <w:pPr>
        <w:pStyle w:val="ListParagraph"/>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w:t>
      </w:r>
      <w:r w:rsidR="00233D38" w:rsidRPr="00871A36">
        <w:rPr>
          <w:rFonts w:cstheme="minorHAnsi"/>
          <w:sz w:val="24"/>
          <w:szCs w:val="24"/>
        </w:rPr>
        <w:t>counter-</w:t>
      </w:r>
      <w:r w:rsidRPr="00871A36">
        <w:rPr>
          <w:rFonts w:cstheme="minorHAnsi"/>
          <w:sz w:val="24"/>
          <w:szCs w:val="24"/>
        </w:rPr>
        <w:t xml:space="preserve">clockwise arrow button </w:t>
      </w:r>
      <w:r w:rsidR="00233D38" w:rsidRPr="00871A36">
        <w:rPr>
          <w:rFonts w:cstheme="minorHAnsi"/>
          <w:sz w:val="24"/>
          <w:szCs w:val="24"/>
        </w:rPr>
        <w:t>five</w:t>
      </w:r>
      <w:r w:rsidRPr="00871A36">
        <w:rPr>
          <w:rFonts w:cstheme="minorHAnsi"/>
          <w:sz w:val="24"/>
          <w:szCs w:val="24"/>
        </w:rPr>
        <w:t xml:space="preserve"> times and verify that the crosshairs rotate </w:t>
      </w:r>
      <w:r w:rsidR="00233D38" w:rsidRPr="00871A36">
        <w:rPr>
          <w:rFonts w:cstheme="minorHAnsi"/>
          <w:sz w:val="24"/>
          <w:szCs w:val="24"/>
        </w:rPr>
        <w:t>5</w:t>
      </w:r>
      <w:r w:rsidRPr="00871A36">
        <w:rPr>
          <w:rFonts w:cstheme="minorHAnsi"/>
          <w:sz w:val="24"/>
          <w:szCs w:val="24"/>
        </w:rPr>
        <w:t xml:space="preserve"> degrees </w:t>
      </w:r>
      <w:r w:rsidR="00BE1522" w:rsidRPr="00871A36">
        <w:rPr>
          <w:rFonts w:cstheme="minorHAnsi"/>
          <w:sz w:val="24"/>
          <w:szCs w:val="24"/>
        </w:rPr>
        <w:t xml:space="preserve">counter-clockwise </w:t>
      </w:r>
      <w:r w:rsidRPr="00871A36">
        <w:rPr>
          <w:rFonts w:cstheme="minorHAnsi"/>
          <w:sz w:val="24"/>
          <w:szCs w:val="24"/>
        </w:rPr>
        <w:t>in the Captured Image box and “</w:t>
      </w:r>
      <w:r w:rsidR="00BE1522" w:rsidRPr="00871A36">
        <w:rPr>
          <w:rFonts w:cstheme="minorHAnsi"/>
          <w:sz w:val="24"/>
          <w:szCs w:val="24"/>
        </w:rPr>
        <w:t>-</w:t>
      </w:r>
      <w:r w:rsidR="00233D38" w:rsidRPr="00871A36">
        <w:rPr>
          <w:rFonts w:cstheme="minorHAnsi"/>
          <w:sz w:val="24"/>
          <w:szCs w:val="24"/>
        </w:rPr>
        <w:t>5</w:t>
      </w:r>
      <w:r w:rsidRPr="00871A36">
        <w:rPr>
          <w:rFonts w:cstheme="minorHAnsi"/>
          <w:sz w:val="24"/>
          <w:szCs w:val="24"/>
        </w:rPr>
        <w:t>”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082713" w:rsidRPr="00871A36" w:rsidRDefault="00082713" w:rsidP="00D51443">
      <w:pPr>
        <w:pStyle w:val="ListParagraph"/>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left arrow button five times and verify that the circle and crosshairs move 5 increments to the left along the x axis in the Captured Image box and decreases 5 points in the X display box.</w:t>
      </w:r>
    </w:p>
    <w:p w:rsidR="00082713" w:rsidRPr="00871A36" w:rsidRDefault="0008271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ind w:left="1080"/>
        <w:rPr>
          <w:rFonts w:cstheme="minorHAnsi"/>
          <w:sz w:val="24"/>
          <w:szCs w:val="24"/>
        </w:rPr>
      </w:pPr>
    </w:p>
    <w:p w:rsidR="00844F1F" w:rsidRPr="00871A36" w:rsidRDefault="00844F1F" w:rsidP="00D51443">
      <w:pPr>
        <w:pStyle w:val="ListParagraph"/>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right arrow button ten times and verify that the circle and crosshairs move 10 increments to the right along the x axis in the Captured Image box and </w:t>
      </w:r>
      <w:r w:rsidR="007E4A5D" w:rsidRPr="00871A36">
        <w:rPr>
          <w:rFonts w:cstheme="minorHAnsi"/>
          <w:sz w:val="24"/>
          <w:szCs w:val="24"/>
        </w:rPr>
        <w:t>inc</w:t>
      </w:r>
      <w:r w:rsidRPr="00871A36">
        <w:rPr>
          <w:rFonts w:cstheme="minorHAnsi"/>
          <w:sz w:val="24"/>
          <w:szCs w:val="24"/>
        </w:rPr>
        <w:t>reases 10 points in the X display box.</w:t>
      </w:r>
    </w:p>
    <w:p w:rsidR="00844F1F" w:rsidRPr="00871A36" w:rsidRDefault="00844F1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up arrow button ten times and verify that the circle and crosshairs move 10 increments up along the y axis in the Captured Image box and increases 10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down arrow button five times and verify that the circle and crosshairs move 5 increments down along the y axis in the Captured Image box and decreases 5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clockwise button ten times, next to X, click the left arrow ten times, and next to Y, click the green up arrow button ten times and verify that the circle and crosshairs moved 10 increments in the correct direction and </w:t>
      </w:r>
      <w:r w:rsidR="003835E9" w:rsidRPr="00871A36">
        <w:rPr>
          <w:rFonts w:cstheme="minorHAnsi"/>
          <w:sz w:val="24"/>
          <w:szCs w:val="24"/>
        </w:rPr>
        <w:t xml:space="preserve">in </w:t>
      </w:r>
      <w:r w:rsidRPr="00871A36">
        <w:rPr>
          <w:rFonts w:cstheme="minorHAnsi"/>
          <w:sz w:val="24"/>
          <w:szCs w:val="24"/>
        </w:rPr>
        <w:t>the 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w:t>
      </w:r>
      <w:r w:rsidR="003835E9" w:rsidRPr="00871A36">
        <w:rPr>
          <w:rFonts w:cstheme="minorHAnsi"/>
          <w:sz w:val="24"/>
          <w:szCs w:val="24"/>
        </w:rPr>
        <w:t>counter-</w:t>
      </w:r>
      <w:r w:rsidRPr="00871A36">
        <w:rPr>
          <w:rFonts w:cstheme="minorHAnsi"/>
          <w:sz w:val="24"/>
          <w:szCs w:val="24"/>
        </w:rPr>
        <w:t xml:space="preserve">clockwise button </w:t>
      </w:r>
      <w:r w:rsidR="003835E9" w:rsidRPr="00871A36">
        <w:rPr>
          <w:rFonts w:cstheme="minorHAnsi"/>
          <w:sz w:val="24"/>
          <w:szCs w:val="24"/>
        </w:rPr>
        <w:t>five</w:t>
      </w:r>
      <w:r w:rsidRPr="00871A36">
        <w:rPr>
          <w:rFonts w:cstheme="minorHAnsi"/>
          <w:sz w:val="24"/>
          <w:szCs w:val="24"/>
        </w:rPr>
        <w:t xml:space="preserve"> times, next to X, click the </w:t>
      </w:r>
      <w:r w:rsidR="003835E9" w:rsidRPr="00871A36">
        <w:rPr>
          <w:rFonts w:cstheme="minorHAnsi"/>
          <w:sz w:val="24"/>
          <w:szCs w:val="24"/>
        </w:rPr>
        <w:t>right</w:t>
      </w:r>
      <w:r w:rsidRPr="00871A36">
        <w:rPr>
          <w:rFonts w:cstheme="minorHAnsi"/>
          <w:sz w:val="24"/>
          <w:szCs w:val="24"/>
        </w:rPr>
        <w:t xml:space="preserve"> arrow </w:t>
      </w:r>
      <w:r w:rsidR="003835E9" w:rsidRPr="00871A36">
        <w:rPr>
          <w:rFonts w:cstheme="minorHAnsi"/>
          <w:sz w:val="24"/>
          <w:szCs w:val="24"/>
        </w:rPr>
        <w:t>five</w:t>
      </w:r>
      <w:r w:rsidRPr="00871A36">
        <w:rPr>
          <w:rFonts w:cstheme="minorHAnsi"/>
          <w:sz w:val="24"/>
          <w:szCs w:val="24"/>
        </w:rPr>
        <w:t xml:space="preserve"> times, and next to Y, click the green </w:t>
      </w:r>
      <w:r w:rsidR="003835E9" w:rsidRPr="00871A36">
        <w:rPr>
          <w:rFonts w:cstheme="minorHAnsi"/>
          <w:sz w:val="24"/>
          <w:szCs w:val="24"/>
        </w:rPr>
        <w:t>down</w:t>
      </w:r>
      <w:r w:rsidRPr="00871A36">
        <w:rPr>
          <w:rFonts w:cstheme="minorHAnsi"/>
          <w:sz w:val="24"/>
          <w:szCs w:val="24"/>
        </w:rPr>
        <w:t xml:space="preserve"> arrow button </w:t>
      </w:r>
      <w:r w:rsidR="003835E9" w:rsidRPr="00871A36">
        <w:rPr>
          <w:rFonts w:cstheme="minorHAnsi"/>
          <w:sz w:val="24"/>
          <w:szCs w:val="24"/>
        </w:rPr>
        <w:t xml:space="preserve">five </w:t>
      </w:r>
      <w:r w:rsidRPr="00871A36">
        <w:rPr>
          <w:rFonts w:cstheme="minorHAnsi"/>
          <w:sz w:val="24"/>
          <w:szCs w:val="24"/>
        </w:rPr>
        <w:t xml:space="preserve">times and verify that the circle and crosshairs moved </w:t>
      </w:r>
      <w:r w:rsidR="003835E9" w:rsidRPr="00871A36">
        <w:rPr>
          <w:rFonts w:cstheme="minorHAnsi"/>
          <w:sz w:val="24"/>
          <w:szCs w:val="24"/>
        </w:rPr>
        <w:t>5</w:t>
      </w:r>
      <w:r w:rsidRPr="00871A36">
        <w:rPr>
          <w:rFonts w:cstheme="minorHAnsi"/>
          <w:sz w:val="24"/>
          <w:szCs w:val="24"/>
        </w:rPr>
        <w:t xml:space="preserve"> increments in the correct direction and </w:t>
      </w:r>
      <w:r w:rsidR="003835E9" w:rsidRPr="00871A36">
        <w:rPr>
          <w:rFonts w:cstheme="minorHAnsi"/>
          <w:sz w:val="24"/>
          <w:szCs w:val="24"/>
        </w:rPr>
        <w:t xml:space="preserve">in </w:t>
      </w:r>
      <w:r w:rsidRPr="00871A36">
        <w:rPr>
          <w:rFonts w:cstheme="minorHAnsi"/>
          <w:sz w:val="24"/>
          <w:szCs w:val="24"/>
        </w:rPr>
        <w:t>the</w:t>
      </w:r>
      <w:r w:rsidR="003835E9" w:rsidRPr="00871A36">
        <w:rPr>
          <w:rFonts w:cstheme="minorHAnsi"/>
          <w:sz w:val="24"/>
          <w:szCs w:val="24"/>
        </w:rPr>
        <w:t xml:space="preserve"> </w:t>
      </w:r>
      <w:r w:rsidRPr="00871A36">
        <w:rPr>
          <w:rFonts w:cstheme="minorHAnsi"/>
          <w:sz w:val="24"/>
          <w:szCs w:val="24"/>
        </w:rPr>
        <w:t>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sz w:val="24"/>
          <w:szCs w:val="24"/>
        </w:rPr>
      </w:pPr>
    </w:p>
    <w:p w:rsidR="00D0729C" w:rsidRPr="00871A36" w:rsidRDefault="00927D2D" w:rsidP="00D51443">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without Capacitive Barrier</w:t>
      </w:r>
      <w:r w:rsidRPr="00871A36">
        <w:rPr>
          <w:rFonts w:cstheme="minorHAnsi"/>
          <w:sz w:val="24"/>
          <w:szCs w:val="24"/>
        </w:rPr>
        <w:t xml:space="preserve"> row.  </w:t>
      </w:r>
      <w:r w:rsidR="00D0729C" w:rsidRPr="00871A36">
        <w:rPr>
          <w:rFonts w:cstheme="minorHAnsi"/>
          <w:sz w:val="24"/>
          <w:szCs w:val="24"/>
        </w:rPr>
        <w:t xml:space="preserve">Verify that the </w:t>
      </w:r>
      <w:r w:rsidR="008819ED" w:rsidRPr="00871A36">
        <w:rPr>
          <w:rFonts w:cstheme="minorHAnsi"/>
          <w:sz w:val="24"/>
          <w:szCs w:val="24"/>
        </w:rPr>
        <w:t>System M</w:t>
      </w:r>
      <w:r w:rsidR="00D0729C" w:rsidRPr="00871A36">
        <w:rPr>
          <w:rFonts w:cstheme="minorHAnsi"/>
          <w:sz w:val="24"/>
          <w:szCs w:val="24"/>
        </w:rPr>
        <w:t>essage</w:t>
      </w:r>
      <w:r w:rsidR="008819ED" w:rsidRPr="00871A36">
        <w:rPr>
          <w:rFonts w:cstheme="minorHAnsi"/>
          <w:sz w:val="24"/>
          <w:szCs w:val="24"/>
        </w:rPr>
        <w:t>s box under the hands box reads</w:t>
      </w:r>
      <w:r w:rsidR="00D0729C" w:rsidRPr="00871A36">
        <w:rPr>
          <w:rFonts w:cstheme="minorHAnsi"/>
          <w:sz w:val="24"/>
          <w:szCs w:val="24"/>
        </w:rPr>
        <w:t xml:space="preserve"> “</w:t>
      </w:r>
      <w:r w:rsidR="008819ED" w:rsidRPr="00871A36">
        <w:rPr>
          <w:rFonts w:cstheme="minorHAnsi"/>
          <w:sz w:val="24"/>
          <w:szCs w:val="24"/>
        </w:rPr>
        <w:t>Note: Verify that</w:t>
      </w:r>
      <w:r w:rsidR="00AA4F4B" w:rsidRPr="00871A36">
        <w:rPr>
          <w:rFonts w:cstheme="minorHAnsi"/>
          <w:sz w:val="24"/>
          <w:szCs w:val="24"/>
        </w:rPr>
        <w:t xml:space="preserve"> there is no</w:t>
      </w:r>
      <w:r w:rsidR="000D3363">
        <w:rPr>
          <w:rFonts w:cstheme="minorHAnsi"/>
          <w:sz w:val="24"/>
          <w:szCs w:val="24"/>
        </w:rPr>
        <w:t>t a</w:t>
      </w:r>
      <w:r w:rsidR="00AA4F4B" w:rsidRPr="00871A36">
        <w:rPr>
          <w:rFonts w:cstheme="minorHAnsi"/>
          <w:sz w:val="24"/>
          <w:szCs w:val="24"/>
        </w:rPr>
        <w:t xml:space="preserve"> </w:t>
      </w:r>
      <w:r w:rsidR="00497EEC">
        <w:rPr>
          <w:rFonts w:cstheme="minorHAnsi"/>
          <w:sz w:val="24"/>
          <w:szCs w:val="24"/>
        </w:rPr>
        <w:t>capacitive barrier</w:t>
      </w:r>
      <w:r w:rsidR="00AA4F4B" w:rsidRPr="00871A36">
        <w:rPr>
          <w:rFonts w:cstheme="minorHAnsi"/>
          <w:sz w:val="24"/>
          <w:szCs w:val="24"/>
        </w:rPr>
        <w:t xml:space="preserve"> in the </w:t>
      </w:r>
      <w:r w:rsidR="00D76F14" w:rsidRPr="00871A36">
        <w:rPr>
          <w:rFonts w:cstheme="minorHAnsi"/>
          <w:sz w:val="24"/>
          <w:szCs w:val="24"/>
        </w:rPr>
        <w:t>scanner”</w:t>
      </w:r>
      <w:r w:rsidR="008819ED" w:rsidRPr="00871A36">
        <w:rPr>
          <w:rFonts w:cstheme="minorHAnsi"/>
          <w:sz w:val="24"/>
          <w:szCs w:val="24"/>
        </w:rPr>
        <w:t>.</w:t>
      </w:r>
      <w:r w:rsidR="00473076" w:rsidRPr="00871A36">
        <w:rPr>
          <w:rFonts w:cstheme="minorHAnsi"/>
          <w:sz w:val="24"/>
          <w:szCs w:val="24"/>
        </w:rPr>
        <w:t xml:space="preserve"> </w:t>
      </w:r>
    </w:p>
    <w:p w:rsidR="008819ED" w:rsidRPr="00871A36" w:rsidRDefault="008819E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0729C" w:rsidRPr="00871A36" w:rsidRDefault="00D0729C" w:rsidP="00D51443">
      <w:pPr>
        <w:pStyle w:val="ListParagraph"/>
        <w:ind w:left="1080"/>
        <w:rPr>
          <w:rFonts w:cstheme="minorHAnsi"/>
          <w:sz w:val="24"/>
          <w:szCs w:val="24"/>
          <w:highlight w:val="yellow"/>
        </w:rPr>
      </w:pPr>
    </w:p>
    <w:p w:rsidR="008819ED" w:rsidRPr="00871A36" w:rsidRDefault="00D0729C" w:rsidP="008819ED">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 Capacitive Barrier</w:t>
      </w:r>
      <w:r w:rsidRPr="00871A36">
        <w:rPr>
          <w:rFonts w:cstheme="minorHAnsi"/>
          <w:sz w:val="24"/>
          <w:szCs w:val="24"/>
        </w:rPr>
        <w:t xml:space="preserve"> row.  </w:t>
      </w:r>
      <w:r w:rsidR="008819ED" w:rsidRPr="00871A36">
        <w:rPr>
          <w:rFonts w:cstheme="minorHAnsi"/>
          <w:sz w:val="24"/>
          <w:szCs w:val="24"/>
        </w:rPr>
        <w:t xml:space="preserve">Verify that the System Messages box under the hands box reads “Note: Verify </w:t>
      </w:r>
      <w:r w:rsidR="00CE756E">
        <w:rPr>
          <w:rFonts w:cstheme="minorHAnsi"/>
          <w:sz w:val="24"/>
          <w:szCs w:val="24"/>
        </w:rPr>
        <w:t xml:space="preserve">that </w:t>
      </w:r>
      <w:r w:rsidR="008819ED" w:rsidRPr="00871A36">
        <w:rPr>
          <w:rFonts w:cstheme="minorHAnsi"/>
          <w:sz w:val="24"/>
          <w:szCs w:val="24"/>
        </w:rPr>
        <w:t>th</w:t>
      </w:r>
      <w:r w:rsidR="000D3363">
        <w:rPr>
          <w:rFonts w:cstheme="minorHAnsi"/>
          <w:sz w:val="24"/>
          <w:szCs w:val="24"/>
        </w:rPr>
        <w:t xml:space="preserve">ere is </w:t>
      </w:r>
      <w:r w:rsidR="008819ED" w:rsidRPr="00871A36">
        <w:rPr>
          <w:rFonts w:cstheme="minorHAnsi"/>
          <w:sz w:val="24"/>
          <w:szCs w:val="24"/>
        </w:rPr>
        <w:t xml:space="preserve">a </w:t>
      </w:r>
      <w:r w:rsidR="00497EEC">
        <w:rPr>
          <w:rFonts w:cstheme="minorHAnsi"/>
          <w:sz w:val="24"/>
          <w:szCs w:val="24"/>
        </w:rPr>
        <w:t>capacitive barrier</w:t>
      </w:r>
      <w:r w:rsidR="008819ED" w:rsidRPr="00871A36">
        <w:rPr>
          <w:rFonts w:cstheme="minorHAnsi"/>
          <w:sz w:val="24"/>
          <w:szCs w:val="24"/>
        </w:rPr>
        <w:t xml:space="preserve"> in the scanner”. </w:t>
      </w:r>
    </w:p>
    <w:p w:rsidR="00D0729C" w:rsidRPr="00871A36" w:rsidRDefault="00D0729C"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673F4" w:rsidRDefault="005673F4"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No button.  Verify that the “Gather a capture for” window stays open</w:t>
      </w:r>
      <w:r w:rsidR="00B16F06">
        <w:rPr>
          <w:rFonts w:cstheme="minorHAnsi"/>
          <w:sz w:val="24"/>
          <w:szCs w:val="24"/>
        </w:rPr>
        <w:t xml:space="preserve"> and that all captured images are displayed as previous displayed prior to clicking the Close button</w:t>
      </w:r>
      <w:r w:rsidRPr="00871A36">
        <w:rPr>
          <w:rFonts w:cstheme="minorHAnsi"/>
          <w:sz w:val="24"/>
          <w:szCs w:val="24"/>
        </w:rPr>
        <w:t>.</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Pr="00871A36" w:rsidRDefault="00F1100D"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lastRenderedPageBreak/>
        <w:t>Click the Close button in the lower right corner of the window.  Verify the Exit Process dialog box opens to confirm exit.  Click the Yes button.  Verify that the “Gather a capture for” window closes and the screen returns to the EPIC ClearView main screen.</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Default="00F1100D" w:rsidP="00D51443">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w:t>
      </w:r>
    </w:p>
    <w:p w:rsidR="00ED44E0" w:rsidRPr="00871A36" w:rsidRDefault="0023424B" w:rsidP="00ED44E0">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w:t>
      </w:r>
      <w:r w:rsidRPr="00B3376C">
        <w:rPr>
          <w:rFonts w:cstheme="minorHAnsi"/>
          <w:sz w:val="24"/>
          <w:szCs w:val="24"/>
        </w:rPr>
        <w:t xml:space="preserve">of </w:t>
      </w:r>
      <w:r w:rsidRPr="002873D8">
        <w:rPr>
          <w:rFonts w:cstheme="minorHAnsi"/>
          <w:sz w:val="24"/>
          <w:szCs w:val="24"/>
        </w:rPr>
        <w:t xml:space="preserve">the window.  </w:t>
      </w:r>
      <w:r w:rsidR="00ED44E0">
        <w:rPr>
          <w:rFonts w:cstheme="minorHAnsi"/>
          <w:sz w:val="24"/>
          <w:szCs w:val="24"/>
        </w:rPr>
        <w:t xml:space="preserve">  </w:t>
      </w:r>
      <w:r w:rsidR="00ED44E0" w:rsidRPr="00871A36">
        <w:rPr>
          <w:rFonts w:cstheme="minorHAnsi"/>
          <w:sz w:val="24"/>
          <w:szCs w:val="24"/>
        </w:rPr>
        <w:t xml:space="preserve">Verify that the </w:t>
      </w:r>
      <w:r w:rsidR="00ED44E0">
        <w:rPr>
          <w:rFonts w:cstheme="minorHAnsi"/>
          <w:sz w:val="24"/>
          <w:szCs w:val="24"/>
        </w:rPr>
        <w:t>Pre-Scan Question dialog appears.</w:t>
      </w:r>
      <w:bookmarkStart w:id="2" w:name="_GoBack"/>
      <w:bookmarkEnd w:id="2"/>
    </w:p>
    <w:p w:rsidR="00ED44E0" w:rsidRPr="00871A36" w:rsidRDefault="00ED44E0" w:rsidP="00ED44E0">
      <w:pPr>
        <w:pStyle w:val="ListParagraph"/>
        <w:ind w:left="1080" w:hanging="720"/>
        <w:rPr>
          <w:rFonts w:cstheme="minorHAnsi"/>
          <w:sz w:val="24"/>
          <w:szCs w:val="24"/>
        </w:rPr>
      </w:pPr>
    </w:p>
    <w:p w:rsidR="00ED44E0" w:rsidRPr="00871A36" w:rsidRDefault="00ED44E0" w:rsidP="00ED44E0">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D44E0" w:rsidRPr="00871A36" w:rsidRDefault="00ED44E0" w:rsidP="00ED44E0">
      <w:pPr>
        <w:spacing w:after="0"/>
        <w:ind w:left="1080"/>
        <w:rPr>
          <w:rFonts w:cstheme="minorHAnsi"/>
          <w:sz w:val="24"/>
          <w:szCs w:val="24"/>
        </w:rPr>
      </w:pPr>
    </w:p>
    <w:p w:rsidR="00ED44E0" w:rsidRDefault="00ED44E0" w:rsidP="00ED44E0">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23424B" w:rsidRPr="00871A36" w:rsidRDefault="0023424B" w:rsidP="0023424B">
      <w:pPr>
        <w:pStyle w:val="ListParagraph"/>
        <w:ind w:left="1080" w:hanging="72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spacing w:after="0"/>
        <w:ind w:left="1080"/>
        <w:rPr>
          <w:rFonts w:cstheme="minorHAnsi"/>
          <w:sz w:val="24"/>
          <w:szCs w:val="24"/>
        </w:rPr>
      </w:pPr>
    </w:p>
    <w:p w:rsidR="0023424B" w:rsidRDefault="0023424B" w:rsidP="0023424B">
      <w:pPr>
        <w:spacing w:after="0"/>
        <w:ind w:left="1080"/>
        <w:rPr>
          <w:rFonts w:cstheme="minorHAnsi"/>
          <w:sz w:val="24"/>
          <w:szCs w:val="24"/>
        </w:rPr>
      </w:pPr>
      <w:r w:rsidRPr="00871A36">
        <w:rPr>
          <w:rFonts w:cstheme="minorHAnsi"/>
          <w:sz w:val="24"/>
          <w:szCs w:val="24"/>
        </w:rPr>
        <w:t xml:space="preserve">Verify that the Submit for Analysis button in the lower right corner of the window is inactive.  Verify that the Capture Image and Close buttons are active.  </w:t>
      </w:r>
    </w:p>
    <w:p w:rsidR="0023424B" w:rsidRPr="00871A36" w:rsidRDefault="0023424B" w:rsidP="0023424B">
      <w:pPr>
        <w:spacing w:after="0"/>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xml:space="preserve"> image boxes contain energized images.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Pr>
          <w:rFonts w:cstheme="minorHAnsi"/>
          <w:sz w:val="24"/>
          <w:szCs w:val="24"/>
        </w:rPr>
        <w:t xml:space="preserve">Click on each energized image box (both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Verify that the displayed energized image and displayed finger image change after clicking on a different image box.  Repeat until all twenty images have been clicked.</w:t>
      </w:r>
    </w:p>
    <w:p w:rsidR="0023424B"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196311">
        <w:rPr>
          <w:rFonts w:cstheme="minorHAnsi"/>
          <w:sz w:val="24"/>
          <w:szCs w:val="24"/>
        </w:rPr>
        <w:t xml:space="preserve">Click on the Submit for Analysis button in the lower right corner of the window.  </w:t>
      </w:r>
      <w:r w:rsidR="00631BCF" w:rsidRPr="00196311">
        <w:rPr>
          <w:rFonts w:cstheme="minorHAnsi"/>
          <w:sz w:val="24"/>
          <w:szCs w:val="24"/>
        </w:rPr>
        <w:t xml:space="preserve">Verify that the processing window appears and a spinning graphic as well </w:t>
      </w:r>
      <w:r w:rsidR="00196311">
        <w:rPr>
          <w:rFonts w:cstheme="minorHAnsi"/>
          <w:sz w:val="24"/>
          <w:szCs w:val="24"/>
        </w:rPr>
        <w:t xml:space="preserve">as </w:t>
      </w:r>
      <w:r w:rsidR="00631BCF" w:rsidRPr="00196311">
        <w:rPr>
          <w:rFonts w:cstheme="minorHAnsi"/>
          <w:sz w:val="24"/>
          <w:szCs w:val="24"/>
        </w:rPr>
        <w:t xml:space="preserve">text stating the function being performed appears.  </w:t>
      </w:r>
      <w:r w:rsidRPr="00196311">
        <w:rPr>
          <w:rFonts w:cstheme="minorHAnsi"/>
          <w:sz w:val="24"/>
          <w:szCs w:val="24"/>
        </w:rPr>
        <w:t xml:space="preserve">After processing, verify that a new screen displays </w:t>
      </w:r>
      <w:r w:rsidR="00723EB9" w:rsidRPr="00196311">
        <w:rPr>
          <w:rFonts w:cstheme="minorHAnsi"/>
          <w:sz w:val="24"/>
          <w:szCs w:val="24"/>
        </w:rPr>
        <w:t>with the Report for Patient Name tab highlighted.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6A13EE" w:rsidRDefault="00A76323" w:rsidP="006A13EE">
      <w:pPr>
        <w:pStyle w:val="ListParagraph"/>
        <w:ind w:left="1080"/>
        <w:rPr>
          <w:rFonts w:cstheme="minorHAnsi"/>
          <w:sz w:val="24"/>
          <w:szCs w:val="24"/>
        </w:rPr>
      </w:pPr>
      <w:r>
        <w:rPr>
          <w:rFonts w:cstheme="minorHAnsi"/>
          <w:sz w:val="24"/>
          <w:szCs w:val="24"/>
        </w:rPr>
        <w:t>Click on the tab labeled “Print Report For Patient Name” and v</w:t>
      </w:r>
      <w:r w:rsidR="006A13EE" w:rsidRPr="005C44B2">
        <w:rPr>
          <w:rFonts w:cstheme="minorHAnsi"/>
          <w:sz w:val="24"/>
          <w:szCs w:val="24"/>
        </w:rPr>
        <w:t xml:space="preserve">erify </w:t>
      </w:r>
      <w:r>
        <w:rPr>
          <w:rFonts w:cstheme="minorHAnsi"/>
          <w:sz w:val="24"/>
          <w:szCs w:val="24"/>
        </w:rPr>
        <w:t>it</w:t>
      </w:r>
      <w:r w:rsidR="006A13EE" w:rsidRPr="005C44B2">
        <w:rPr>
          <w:rFonts w:cstheme="minorHAnsi"/>
          <w:sz w:val="24"/>
          <w:szCs w:val="24"/>
        </w:rPr>
        <w:t xml:space="preserve"> is five pages, page 1 contains explanations and Table 1, pages 2, 3 and 4 display Table 2</w:t>
      </w:r>
      <w:r w:rsidR="006A13EE" w:rsidRPr="00E6397B">
        <w:rPr>
          <w:rFonts w:cstheme="minorHAnsi"/>
          <w:sz w:val="24"/>
          <w:szCs w:val="24"/>
        </w:rPr>
        <w:t xml:space="preserve"> (containing organs and scores in the following order of Organ Systems: </w:t>
      </w:r>
      <w:r w:rsidR="00E6397B">
        <w:rPr>
          <w:rFonts w:cstheme="minorHAnsi"/>
          <w:sz w:val="24"/>
          <w:szCs w:val="24"/>
        </w:rPr>
        <w:t xml:space="preserve">Sensory and Skeletal; </w:t>
      </w:r>
      <w:r w:rsidR="00E6397B" w:rsidRPr="00E6397B">
        <w:rPr>
          <w:rFonts w:cstheme="minorHAnsi"/>
          <w:sz w:val="24"/>
          <w:szCs w:val="24"/>
        </w:rPr>
        <w:t xml:space="preserve">Hepatic, </w:t>
      </w:r>
      <w:r w:rsidR="006A13EE" w:rsidRPr="00E6397B">
        <w:rPr>
          <w:rFonts w:cstheme="minorHAnsi"/>
          <w:sz w:val="24"/>
          <w:szCs w:val="24"/>
        </w:rPr>
        <w:t>Cardiovascular; Respiratory; Gastrointestinal</w:t>
      </w:r>
      <w:r w:rsidR="00E84900">
        <w:rPr>
          <w:rFonts w:cstheme="minorHAnsi"/>
          <w:sz w:val="24"/>
          <w:szCs w:val="24"/>
        </w:rPr>
        <w:t xml:space="preserve"> &amp; Endocrine</w:t>
      </w:r>
      <w:r w:rsidR="006A13EE" w:rsidRPr="00E6397B">
        <w:rPr>
          <w:rFonts w:cstheme="minorHAnsi"/>
          <w:sz w:val="24"/>
          <w:szCs w:val="24"/>
        </w:rPr>
        <w:t>; and Renal and Reproductive</w:t>
      </w:r>
      <w:r w:rsidR="00E6397B">
        <w:rPr>
          <w:rFonts w:cstheme="minorHAnsi"/>
          <w:sz w:val="24"/>
          <w:szCs w:val="24"/>
        </w:rPr>
        <w:t xml:space="preserve"> Systems</w:t>
      </w:r>
      <w:r w:rsidR="006A13EE" w:rsidRPr="00E6397B">
        <w:rPr>
          <w:rFonts w:cstheme="minorHAnsi"/>
          <w:sz w:val="24"/>
          <w:szCs w:val="24"/>
        </w:rPr>
        <w:t>), and page 5 contains definitions.</w:t>
      </w:r>
    </w:p>
    <w:p w:rsidR="006A13EE" w:rsidRDefault="006A13EE" w:rsidP="0023424B">
      <w:pPr>
        <w:pStyle w:val="ListParagraph"/>
        <w:ind w:left="1080"/>
        <w:rPr>
          <w:rFonts w:cstheme="minorHAnsi"/>
          <w:sz w:val="24"/>
          <w:szCs w:val="24"/>
          <w:highlight w:val="yellow"/>
        </w:rPr>
      </w:pPr>
    </w:p>
    <w:p w:rsidR="006A13EE" w:rsidRPr="00871A36" w:rsidRDefault="006A13EE" w:rsidP="006A13E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A13EE" w:rsidRDefault="006A13EE" w:rsidP="0023424B">
      <w:pPr>
        <w:pStyle w:val="ListParagraph"/>
        <w:ind w:left="1080"/>
        <w:rPr>
          <w:rFonts w:cstheme="minorHAnsi"/>
          <w:sz w:val="24"/>
          <w:szCs w:val="24"/>
          <w:highlight w:val="yellow"/>
        </w:rPr>
      </w:pPr>
    </w:p>
    <w:p w:rsidR="0023424B" w:rsidRPr="00871A36" w:rsidRDefault="0023424B" w:rsidP="0023424B">
      <w:pPr>
        <w:pStyle w:val="ListParagraph"/>
        <w:ind w:left="1080"/>
        <w:rPr>
          <w:rFonts w:cstheme="minorHAnsi"/>
          <w:sz w:val="24"/>
          <w:szCs w:val="24"/>
        </w:rPr>
      </w:pPr>
    </w:p>
    <w:p w:rsidR="0023424B" w:rsidRPr="00A005BE" w:rsidRDefault="008B2F4C" w:rsidP="008B2F4C">
      <w:pPr>
        <w:pStyle w:val="ListParagraph"/>
        <w:ind w:left="1080"/>
        <w:rPr>
          <w:rFonts w:cstheme="minorHAnsi"/>
          <w:sz w:val="24"/>
          <w:szCs w:val="24"/>
        </w:rPr>
      </w:pPr>
      <w:r>
        <w:rPr>
          <w:rFonts w:cstheme="minorHAnsi"/>
          <w:sz w:val="24"/>
          <w:szCs w:val="24"/>
        </w:rPr>
        <w:t xml:space="preserve">Click on the tab labeled “Report For Patient Name”.  </w:t>
      </w:r>
      <w:r w:rsidR="0023424B" w:rsidRPr="00A005BE">
        <w:rPr>
          <w:rFonts w:cstheme="minorHAnsi"/>
          <w:sz w:val="24"/>
          <w:szCs w:val="24"/>
        </w:rPr>
        <w:t xml:space="preserve">Click on the </w:t>
      </w:r>
      <w:r>
        <w:rPr>
          <w:rFonts w:cstheme="minorHAnsi"/>
          <w:sz w:val="24"/>
          <w:szCs w:val="24"/>
        </w:rPr>
        <w:t>inner tab labeled “System Comparison”</w:t>
      </w:r>
      <w:r w:rsidR="0023424B" w:rsidRPr="00A005BE">
        <w:rPr>
          <w:rFonts w:cstheme="minorHAnsi"/>
          <w:sz w:val="24"/>
          <w:szCs w:val="24"/>
        </w:rPr>
        <w:t>.  Verify that a new screen appears with two boxes containing body side views, graphs, and organ names.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9B4F64" w:rsidRPr="00871A36" w:rsidRDefault="009B4F64" w:rsidP="009B4F64">
      <w:pPr>
        <w:pStyle w:val="ListParagraph"/>
        <w:tabs>
          <w:tab w:val="left" w:pos="1080"/>
        </w:tabs>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NOTE:  The validation of the </w:t>
      </w:r>
      <w:r w:rsidR="008B2F4C">
        <w:rPr>
          <w:rFonts w:cstheme="minorHAnsi"/>
          <w:sz w:val="24"/>
          <w:szCs w:val="24"/>
        </w:rPr>
        <w:t>System Comparison</w:t>
      </w:r>
      <w:r w:rsidRPr="00871A36">
        <w:rPr>
          <w:rFonts w:cstheme="minorHAnsi"/>
          <w:sz w:val="24"/>
          <w:szCs w:val="24"/>
        </w:rPr>
        <w:t xml:space="preserve"> tab, Bio-fields tab</w:t>
      </w:r>
      <w:r w:rsidR="00001058">
        <w:rPr>
          <w:rFonts w:cstheme="minorHAnsi"/>
          <w:sz w:val="24"/>
          <w:szCs w:val="24"/>
        </w:rPr>
        <w:t>,</w:t>
      </w:r>
      <w:r w:rsidRPr="00871A36">
        <w:rPr>
          <w:rFonts w:cstheme="minorHAnsi"/>
          <w:sz w:val="24"/>
          <w:szCs w:val="24"/>
        </w:rPr>
        <w:t xml:space="preserve"> Print Report tab</w:t>
      </w:r>
      <w:r w:rsidR="00001058">
        <w:rPr>
          <w:rFonts w:cstheme="minorHAnsi"/>
          <w:sz w:val="24"/>
          <w:szCs w:val="24"/>
        </w:rPr>
        <w:t>, and Report for Patient Name tab</w:t>
      </w:r>
      <w:r w:rsidRPr="00871A36">
        <w:rPr>
          <w:rFonts w:cstheme="minorHAnsi"/>
          <w:sz w:val="24"/>
          <w:szCs w:val="24"/>
        </w:rPr>
        <w:t xml:space="preserve"> are performed as a separate validation(s).  </w:t>
      </w:r>
    </w:p>
    <w:p w:rsidR="005673F4" w:rsidRPr="00871A36" w:rsidRDefault="005673F4" w:rsidP="00D51443">
      <w:pPr>
        <w:pStyle w:val="ListParagraph"/>
        <w:ind w:left="1080"/>
        <w:rPr>
          <w:rFonts w:cstheme="minorHAnsi"/>
          <w:sz w:val="24"/>
          <w:szCs w:val="24"/>
        </w:rPr>
      </w:pPr>
    </w:p>
    <w:p w:rsidR="006652B2" w:rsidRPr="007F5BFA" w:rsidRDefault="006652B2" w:rsidP="007F5BFA">
      <w:pPr>
        <w:pStyle w:val="ListParagraph"/>
        <w:numPr>
          <w:ilvl w:val="1"/>
          <w:numId w:val="5"/>
        </w:numPr>
        <w:rPr>
          <w:rFonts w:cstheme="minorHAnsi"/>
          <w:b/>
          <w:sz w:val="24"/>
          <w:szCs w:val="24"/>
        </w:rPr>
      </w:pPr>
      <w:r w:rsidRPr="007F5BFA">
        <w:rPr>
          <w:rFonts w:cstheme="minorHAnsi"/>
          <w:b/>
          <w:sz w:val="24"/>
          <w:szCs w:val="24"/>
        </w:rPr>
        <w:t>New Capture</w:t>
      </w:r>
      <w:r w:rsidR="005C44B2">
        <w:rPr>
          <w:rFonts w:cstheme="minorHAnsi"/>
          <w:b/>
          <w:sz w:val="24"/>
          <w:szCs w:val="24"/>
        </w:rPr>
        <w:t xml:space="preserve"> </w:t>
      </w:r>
      <w:r w:rsidR="007F5BFA">
        <w:rPr>
          <w:rFonts w:cstheme="minorHAnsi"/>
          <w:b/>
          <w:sz w:val="24"/>
          <w:szCs w:val="24"/>
        </w:rPr>
        <w:t xml:space="preserve">- </w:t>
      </w:r>
      <w:r w:rsidR="00075E33">
        <w:rPr>
          <w:rFonts w:cstheme="minorHAnsi"/>
          <w:b/>
          <w:sz w:val="24"/>
          <w:szCs w:val="24"/>
        </w:rPr>
        <w:t>Administrator</w:t>
      </w:r>
      <w:r w:rsidR="007F5BFA">
        <w:rPr>
          <w:rFonts w:cstheme="minorHAnsi"/>
          <w:b/>
          <w:sz w:val="24"/>
          <w:szCs w:val="24"/>
        </w:rPr>
        <w:t xml:space="preserve"> </w:t>
      </w:r>
      <w:r w:rsidR="005C44B2">
        <w:rPr>
          <w:rFonts w:cstheme="minorHAnsi"/>
          <w:b/>
          <w:sz w:val="24"/>
          <w:szCs w:val="24"/>
        </w:rPr>
        <w:t>Login</w:t>
      </w:r>
    </w:p>
    <w:p w:rsidR="007F5BFA" w:rsidRDefault="007F5BFA" w:rsidP="006652B2">
      <w:pPr>
        <w:pStyle w:val="ListParagraph"/>
        <w:ind w:left="1080"/>
        <w:rPr>
          <w:rFonts w:cstheme="minorHAnsi"/>
          <w:sz w:val="24"/>
          <w:szCs w:val="24"/>
        </w:rPr>
      </w:pPr>
    </w:p>
    <w:p w:rsidR="007F5BFA" w:rsidRDefault="006652B2" w:rsidP="006652B2">
      <w:pPr>
        <w:pStyle w:val="ListParagraph"/>
        <w:ind w:left="108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Click on the New Capture button.  Verify that the Search Patient window opens.  </w:t>
      </w:r>
    </w:p>
    <w:p w:rsidR="007F5BFA" w:rsidRDefault="007F5BFA" w:rsidP="007F5BFA">
      <w:pPr>
        <w:pStyle w:val="ListParagraph"/>
        <w:spacing w:after="0"/>
        <w:ind w:left="1080"/>
        <w:rPr>
          <w:rFonts w:cstheme="minorHAnsi"/>
          <w:b/>
          <w:sz w:val="24"/>
          <w:szCs w:val="24"/>
          <w:u w:val="single"/>
        </w:rPr>
      </w:pPr>
    </w:p>
    <w:p w:rsidR="007F5BFA" w:rsidRPr="00871A36" w:rsidRDefault="007F5BFA" w:rsidP="007F5BF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6652B2">
      <w:pPr>
        <w:pStyle w:val="ListParagraph"/>
        <w:ind w:left="1080"/>
        <w:rPr>
          <w:rFonts w:cstheme="minorHAnsi"/>
          <w:sz w:val="24"/>
          <w:szCs w:val="24"/>
        </w:rPr>
      </w:pPr>
    </w:p>
    <w:p w:rsidR="008B2F4C" w:rsidRDefault="008B2F4C" w:rsidP="006652B2">
      <w:pPr>
        <w:pStyle w:val="ListParagraph"/>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of the window.  Verify that the </w:t>
      </w:r>
      <w:r w:rsidR="009B7F95">
        <w:rPr>
          <w:rFonts w:cstheme="minorHAnsi"/>
          <w:sz w:val="24"/>
          <w:szCs w:val="24"/>
        </w:rPr>
        <w:t xml:space="preserve">Pre-Scan Question dialog box opens. </w:t>
      </w:r>
    </w:p>
    <w:p w:rsidR="006652B2" w:rsidRPr="00871A36" w:rsidRDefault="006652B2" w:rsidP="006652B2">
      <w:pPr>
        <w:pStyle w:val="ListParagraph"/>
        <w:ind w:left="1080" w:hanging="720"/>
        <w:rPr>
          <w:rFonts w:cstheme="minorHAnsi"/>
          <w:sz w:val="24"/>
          <w:szCs w:val="24"/>
        </w:rPr>
      </w:pPr>
    </w:p>
    <w:p w:rsidR="006652B2" w:rsidRPr="00871A36" w:rsidRDefault="006652B2" w:rsidP="006652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Default="006652B2" w:rsidP="006652B2">
      <w:pPr>
        <w:spacing w:after="0"/>
        <w:ind w:left="1080"/>
        <w:rPr>
          <w:rFonts w:cstheme="minorHAnsi"/>
          <w:sz w:val="24"/>
          <w:szCs w:val="24"/>
        </w:rPr>
      </w:pPr>
    </w:p>
    <w:p w:rsidR="00196311" w:rsidRDefault="00196311" w:rsidP="00196311">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196311" w:rsidRPr="00871A36" w:rsidRDefault="00196311" w:rsidP="00196311">
      <w:pPr>
        <w:pStyle w:val="ListParagraph"/>
        <w:ind w:left="1080" w:hanging="720"/>
        <w:rPr>
          <w:rFonts w:cstheme="minorHAnsi"/>
          <w:sz w:val="24"/>
          <w:szCs w:val="24"/>
        </w:rPr>
      </w:pPr>
    </w:p>
    <w:p w:rsidR="00196311" w:rsidRPr="00871A36" w:rsidRDefault="00196311" w:rsidP="00196311">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7F95" w:rsidRPr="00871A36" w:rsidRDefault="009B7F95" w:rsidP="006652B2">
      <w:pPr>
        <w:spacing w:after="0"/>
        <w:ind w:left="1080"/>
        <w:rPr>
          <w:rFonts w:cstheme="minorHAnsi"/>
          <w:sz w:val="24"/>
          <w:szCs w:val="24"/>
        </w:rPr>
      </w:pPr>
    </w:p>
    <w:p w:rsidR="006652B2" w:rsidRPr="00871A36" w:rsidRDefault="006652B2" w:rsidP="006652B2">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  Verify that the Capture Image and Close buttons are active.  Verify that the Export Images button in the lower left corner of the window is active.</w:t>
      </w:r>
    </w:p>
    <w:p w:rsidR="006652B2" w:rsidRPr="00871A36" w:rsidRDefault="006652B2" w:rsidP="006652B2">
      <w:pPr>
        <w:spacing w:after="0"/>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D51443">
      <w:pPr>
        <w:pStyle w:val="ListParagraph"/>
        <w:ind w:left="1080"/>
        <w:rPr>
          <w:rFonts w:cstheme="minorHAnsi"/>
          <w:sz w:val="24"/>
          <w:szCs w:val="24"/>
        </w:rPr>
      </w:pPr>
    </w:p>
    <w:p w:rsidR="00A0604D" w:rsidRPr="00871A36" w:rsidRDefault="00A317C2" w:rsidP="00D51443">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sidR="007F5BFA">
        <w:rPr>
          <w:rFonts w:cstheme="minorHAnsi"/>
          <w:sz w:val="24"/>
          <w:szCs w:val="24"/>
        </w:rPr>
        <w:t xml:space="preserve">Verify that all twenty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image boxes contain energized images.  </w:t>
      </w:r>
      <w:r w:rsidR="005D2CB2">
        <w:rPr>
          <w:rFonts w:cstheme="minorHAnsi"/>
          <w:sz w:val="24"/>
          <w:szCs w:val="24"/>
        </w:rPr>
        <w:t>Note:  calibration images should not be used as they may cause a matlab error, therefore, human subject images should be used.</w:t>
      </w:r>
    </w:p>
    <w:p w:rsidR="00A0604D" w:rsidRPr="00871A36" w:rsidRDefault="00A0604D" w:rsidP="00D51443">
      <w:pPr>
        <w:pStyle w:val="ListParagraph"/>
        <w:ind w:left="1080"/>
        <w:rPr>
          <w:rFonts w:cstheme="minorHAnsi"/>
          <w:sz w:val="24"/>
          <w:szCs w:val="24"/>
        </w:rPr>
      </w:pPr>
    </w:p>
    <w:p w:rsidR="00A0604D" w:rsidRPr="00871A36" w:rsidRDefault="00A0604D" w:rsidP="00A0604D">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7F5BFA" w:rsidRDefault="00BF560B" w:rsidP="00D51443">
      <w:pPr>
        <w:pStyle w:val="ListParagraph"/>
        <w:ind w:left="1080"/>
        <w:rPr>
          <w:rFonts w:cstheme="minorHAnsi"/>
          <w:sz w:val="24"/>
          <w:szCs w:val="24"/>
        </w:rPr>
      </w:pPr>
      <w:r>
        <w:rPr>
          <w:rFonts w:cstheme="minorHAnsi"/>
          <w:sz w:val="24"/>
          <w:szCs w:val="24"/>
        </w:rPr>
        <w:lastRenderedPageBreak/>
        <w:t xml:space="preserve">Click the Live Preview button to deactivate Live Preview.  </w:t>
      </w:r>
      <w:r w:rsidR="007F5BFA">
        <w:rPr>
          <w:rFonts w:cstheme="minorHAnsi"/>
          <w:sz w:val="24"/>
          <w:szCs w:val="24"/>
        </w:rPr>
        <w:t xml:space="preserve">Click on each energized image box (both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Verify that the displayed energized image and displayed finger image change after clicking on a different image box.  </w:t>
      </w:r>
      <w:r w:rsidR="009A3D94">
        <w:rPr>
          <w:rFonts w:cstheme="minorHAnsi"/>
          <w:sz w:val="24"/>
          <w:szCs w:val="24"/>
        </w:rPr>
        <w:t>Repeat until all twenty images have be</w:t>
      </w:r>
      <w:r w:rsidR="00BD50C6">
        <w:rPr>
          <w:rFonts w:cstheme="minorHAnsi"/>
          <w:sz w:val="24"/>
          <w:szCs w:val="24"/>
        </w:rPr>
        <w:t>en</w:t>
      </w:r>
      <w:r w:rsidR="009A3D94">
        <w:rPr>
          <w:rFonts w:cstheme="minorHAnsi"/>
          <w:sz w:val="24"/>
          <w:szCs w:val="24"/>
        </w:rPr>
        <w:t xml:space="preserve"> clicked.</w:t>
      </w:r>
    </w:p>
    <w:p w:rsidR="007F5BFA" w:rsidRDefault="007F5BFA" w:rsidP="00D51443">
      <w:pPr>
        <w:pStyle w:val="ListParagraph"/>
        <w:ind w:left="1080"/>
        <w:rPr>
          <w:rFonts w:cstheme="minorHAnsi"/>
          <w:sz w:val="24"/>
          <w:szCs w:val="24"/>
        </w:rPr>
      </w:pPr>
    </w:p>
    <w:p w:rsidR="007F5BFA" w:rsidRPr="00871A36" w:rsidRDefault="007F5BFA" w:rsidP="007F5BF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D51443">
      <w:pPr>
        <w:pStyle w:val="ListParagraph"/>
        <w:ind w:left="1080"/>
        <w:rPr>
          <w:rFonts w:cstheme="minorHAnsi"/>
          <w:sz w:val="24"/>
          <w:szCs w:val="24"/>
        </w:rPr>
      </w:pPr>
    </w:p>
    <w:p w:rsidR="00A0604D" w:rsidRPr="00871A36" w:rsidRDefault="00A0604D" w:rsidP="00D51443">
      <w:pPr>
        <w:pStyle w:val="ListParagraph"/>
        <w:ind w:left="1080"/>
        <w:rPr>
          <w:rFonts w:cstheme="minorHAnsi"/>
          <w:sz w:val="24"/>
          <w:szCs w:val="24"/>
        </w:rPr>
      </w:pPr>
      <w:r w:rsidRPr="00871A36">
        <w:rPr>
          <w:rFonts w:cstheme="minorHAnsi"/>
          <w:sz w:val="24"/>
          <w:szCs w:val="24"/>
        </w:rPr>
        <w:t>Click on the Export Images button.  Verify that the Browse for Folder window opens.  Locate folder</w:t>
      </w:r>
      <w:r w:rsidR="0008233B" w:rsidRPr="00871A36">
        <w:rPr>
          <w:rFonts w:cstheme="minorHAnsi"/>
          <w:sz w:val="24"/>
          <w:szCs w:val="24"/>
        </w:rPr>
        <w:t xml:space="preserve"> O:\QualitySystems\Quality_System_Documents\N</w:t>
      </w:r>
      <w:r w:rsidR="00BD50C6">
        <w:rPr>
          <w:rFonts w:cstheme="minorHAnsi"/>
          <w:sz w:val="24"/>
          <w:szCs w:val="24"/>
        </w:rPr>
        <w:t>on-quality_system_records\</w:t>
      </w:r>
      <w:r w:rsidR="00282047">
        <w:rPr>
          <w:rFonts w:cstheme="minorHAnsi"/>
          <w:sz w:val="24"/>
          <w:szCs w:val="24"/>
        </w:rPr>
        <w:t>ClearView</w:t>
      </w:r>
      <w:r w:rsidR="0008233B" w:rsidRPr="00871A36">
        <w:rPr>
          <w:rFonts w:cstheme="minorHAnsi"/>
          <w:sz w:val="24"/>
          <w:szCs w:val="24"/>
        </w:rPr>
        <w:t>_Validation\ExportImages.  Click OK.  Verify the ClearView dialog box opens with the message “Images have been successfully saved.”  Click OK and verify that the dialog box closes.</w:t>
      </w:r>
    </w:p>
    <w:p w:rsidR="0008233B" w:rsidRPr="00871A36" w:rsidRDefault="0008233B" w:rsidP="00D51443">
      <w:pPr>
        <w:pStyle w:val="ListParagraph"/>
        <w:ind w:left="1080"/>
        <w:rPr>
          <w:rFonts w:cstheme="minorHAnsi"/>
          <w:sz w:val="24"/>
          <w:szCs w:val="24"/>
        </w:rPr>
      </w:pPr>
    </w:p>
    <w:p w:rsidR="0008233B" w:rsidRPr="00871A36" w:rsidRDefault="0008233B" w:rsidP="0008233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8233B" w:rsidRPr="00871A36" w:rsidRDefault="0008233B" w:rsidP="00D51443">
      <w:pPr>
        <w:pStyle w:val="ListParagraph"/>
        <w:ind w:left="1080"/>
        <w:rPr>
          <w:rFonts w:cstheme="minorHAnsi"/>
          <w:sz w:val="24"/>
          <w:szCs w:val="24"/>
        </w:rPr>
      </w:pPr>
    </w:p>
    <w:p w:rsidR="00A0604D" w:rsidRPr="00871A36" w:rsidRDefault="00254DDA" w:rsidP="00D51443">
      <w:pPr>
        <w:pStyle w:val="ListParagraph"/>
        <w:ind w:left="1080"/>
        <w:rPr>
          <w:rFonts w:cstheme="minorHAnsi"/>
          <w:sz w:val="24"/>
          <w:szCs w:val="24"/>
        </w:rPr>
      </w:pPr>
      <w:r w:rsidRPr="00871A36">
        <w:rPr>
          <w:rFonts w:cstheme="minorHAnsi"/>
          <w:sz w:val="24"/>
          <w:szCs w:val="24"/>
        </w:rPr>
        <w:t>Click the “-” in the upper right corner of the ClearView main screen to minimize ClearView and to display the Desktop.  Click on My Computer and locate folder O:\QualitySystems\Quality_System_Documents\No</w:t>
      </w:r>
      <w:r w:rsidR="00BD50C6">
        <w:rPr>
          <w:rFonts w:cstheme="minorHAnsi"/>
          <w:sz w:val="24"/>
          <w:szCs w:val="24"/>
        </w:rPr>
        <w:t>n-quality_system_records\</w:t>
      </w:r>
      <w:r w:rsidR="00282047">
        <w:rPr>
          <w:rFonts w:cstheme="minorHAnsi"/>
          <w:sz w:val="24"/>
          <w:szCs w:val="24"/>
        </w:rPr>
        <w:t>ClearView</w:t>
      </w:r>
      <w:r w:rsidRPr="00871A36">
        <w:rPr>
          <w:rFonts w:cstheme="minorHAnsi"/>
          <w:sz w:val="24"/>
          <w:szCs w:val="24"/>
        </w:rPr>
        <w:t>_Validation\ExportImages.  Verify that there are 40 images in the folder.</w:t>
      </w:r>
    </w:p>
    <w:p w:rsidR="00254DDA" w:rsidRPr="00871A36" w:rsidRDefault="00254DDA" w:rsidP="00D51443">
      <w:pPr>
        <w:pStyle w:val="ListParagraph"/>
        <w:ind w:left="1080"/>
        <w:rPr>
          <w:rFonts w:cstheme="minorHAnsi"/>
          <w:sz w:val="24"/>
          <w:szCs w:val="24"/>
        </w:rPr>
      </w:pPr>
    </w:p>
    <w:p w:rsidR="00254DDA" w:rsidRPr="00871A36" w:rsidRDefault="00254DDA" w:rsidP="00254DD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A317C2" w:rsidRPr="00871A36" w:rsidRDefault="00171196" w:rsidP="00D51443">
      <w:pPr>
        <w:pStyle w:val="ListParagraph"/>
        <w:ind w:left="1080"/>
        <w:rPr>
          <w:rFonts w:cstheme="minorHAnsi"/>
          <w:sz w:val="24"/>
          <w:szCs w:val="24"/>
        </w:rPr>
      </w:pPr>
      <w:r w:rsidRPr="00871A36">
        <w:rPr>
          <w:rFonts w:cstheme="minorHAnsi"/>
          <w:sz w:val="24"/>
          <w:szCs w:val="24"/>
        </w:rPr>
        <w:t xml:space="preserve">Maximize the ClearView screen from the taskbar.  </w:t>
      </w:r>
      <w:r w:rsidR="00196311" w:rsidRPr="00196311">
        <w:rPr>
          <w:rFonts w:cstheme="minorHAnsi"/>
          <w:sz w:val="24"/>
          <w:szCs w:val="24"/>
        </w:rPr>
        <w:t xml:space="preserve">Click on the Submit for Analysis button in the lower right corner of the window.  Verify that the processing window appears and a spinning graphic as well </w:t>
      </w:r>
      <w:r w:rsidR="00196311">
        <w:rPr>
          <w:rFonts w:cstheme="minorHAnsi"/>
          <w:sz w:val="24"/>
          <w:szCs w:val="24"/>
        </w:rPr>
        <w:t xml:space="preserve">as </w:t>
      </w:r>
      <w:r w:rsidR="00196311" w:rsidRPr="00196311">
        <w:rPr>
          <w:rFonts w:cstheme="minorHAnsi"/>
          <w:sz w:val="24"/>
          <w:szCs w:val="24"/>
        </w:rPr>
        <w:t>text stating the function being performed appears.  After processing, verify that a new screen displays with the Report for Patient Name tab highlighted.</w:t>
      </w:r>
      <w:r w:rsidR="00AC4335">
        <w:rPr>
          <w:rFonts w:cstheme="minorHAnsi"/>
          <w:sz w:val="24"/>
          <w:szCs w:val="24"/>
        </w:rPr>
        <w:t xml:space="preserve">  Click on the tab labeled </w:t>
      </w:r>
      <w:r w:rsidR="00277A86">
        <w:rPr>
          <w:rFonts w:cstheme="minorHAnsi"/>
          <w:sz w:val="24"/>
          <w:szCs w:val="24"/>
        </w:rPr>
        <w:t xml:space="preserve">Print </w:t>
      </w:r>
      <w:r w:rsidR="00AC4335">
        <w:rPr>
          <w:rFonts w:cstheme="minorHAnsi"/>
          <w:sz w:val="24"/>
          <w:szCs w:val="24"/>
        </w:rPr>
        <w:t xml:space="preserve">Report </w:t>
      </w:r>
      <w:proofErr w:type="gramStart"/>
      <w:r w:rsidR="00AC4335">
        <w:rPr>
          <w:rFonts w:cstheme="minorHAnsi"/>
          <w:sz w:val="24"/>
          <w:szCs w:val="24"/>
        </w:rPr>
        <w:t>For</w:t>
      </w:r>
      <w:proofErr w:type="gramEnd"/>
      <w:r w:rsidR="00AC4335">
        <w:rPr>
          <w:rFonts w:cstheme="minorHAnsi"/>
          <w:sz w:val="24"/>
          <w:szCs w:val="24"/>
        </w:rPr>
        <w:t xml:space="preserve"> Patient Name.</w:t>
      </w:r>
    </w:p>
    <w:p w:rsidR="0007517B" w:rsidRPr="00871A36" w:rsidRDefault="0007517B"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43161" w:rsidRPr="00871A36" w:rsidRDefault="00B43161" w:rsidP="00B43161">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4F4F7B">
      <w:pPr>
        <w:pStyle w:val="ListParagraph"/>
        <w:ind w:left="1080"/>
        <w:rPr>
          <w:rFonts w:cstheme="minorHAnsi"/>
          <w:sz w:val="24"/>
          <w:szCs w:val="24"/>
          <w:highlight w:val="yellow"/>
        </w:rPr>
      </w:pPr>
    </w:p>
    <w:p w:rsidR="004F4F7B" w:rsidRPr="00871A36" w:rsidRDefault="004F4F7B" w:rsidP="004F4F7B">
      <w:pPr>
        <w:pStyle w:val="ListParagraph"/>
        <w:ind w:left="1080"/>
        <w:rPr>
          <w:rFonts w:cstheme="minorHAnsi"/>
          <w:sz w:val="24"/>
          <w:szCs w:val="24"/>
        </w:rPr>
      </w:pPr>
      <w:r w:rsidRPr="005C44B2">
        <w:rPr>
          <w:rFonts w:cstheme="minorHAnsi"/>
          <w:sz w:val="24"/>
          <w:szCs w:val="24"/>
        </w:rPr>
        <w:t>Click on the Biofield Analysis tab.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B43161">
      <w:pPr>
        <w:pStyle w:val="ListParagraph"/>
        <w:ind w:left="1080"/>
        <w:rPr>
          <w:rFonts w:cstheme="minorHAnsi"/>
          <w:sz w:val="24"/>
          <w:szCs w:val="24"/>
          <w:highlight w:val="yellow"/>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A1BB3" w:rsidRPr="00871A36" w:rsidRDefault="005A1BB3" w:rsidP="00D51443">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Raw </w:t>
      </w:r>
      <w:r w:rsidR="00171196" w:rsidRPr="00871A36">
        <w:rPr>
          <w:rFonts w:cstheme="minorHAnsi"/>
          <w:sz w:val="24"/>
          <w:szCs w:val="24"/>
        </w:rPr>
        <w:t>Report</w:t>
      </w:r>
      <w:r w:rsidRPr="00871A36">
        <w:rPr>
          <w:rFonts w:cstheme="minorHAnsi"/>
          <w:sz w:val="24"/>
          <w:szCs w:val="24"/>
        </w:rPr>
        <w:t xml:space="preserve"> </w:t>
      </w:r>
      <w:r w:rsidR="000D3363">
        <w:rPr>
          <w:rFonts w:cstheme="minorHAnsi"/>
          <w:sz w:val="24"/>
          <w:szCs w:val="24"/>
        </w:rPr>
        <w:t xml:space="preserve">Data </w:t>
      </w:r>
      <w:r w:rsidRPr="00871A36">
        <w:rPr>
          <w:rFonts w:cstheme="minorHAnsi"/>
          <w:sz w:val="24"/>
          <w:szCs w:val="24"/>
        </w:rPr>
        <w:t xml:space="preserve">sub tab.  Verify that a worksheet is displayed </w:t>
      </w:r>
      <w:r w:rsidR="00BF49B6">
        <w:rPr>
          <w:rFonts w:cstheme="minorHAnsi"/>
          <w:sz w:val="24"/>
          <w:szCs w:val="24"/>
        </w:rPr>
        <w:t xml:space="preserve">with two tables </w:t>
      </w:r>
      <w:r w:rsidRPr="00871A36">
        <w:rPr>
          <w:rFonts w:cstheme="minorHAnsi"/>
          <w:sz w:val="24"/>
          <w:szCs w:val="24"/>
        </w:rPr>
        <w:t>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highlight w:val="yellow"/>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without Capacitive Barrier</w:t>
      </w:r>
      <w:r w:rsidRPr="00871A36">
        <w:rPr>
          <w:rFonts w:cstheme="minorHAnsi"/>
          <w:sz w:val="24"/>
          <w:szCs w:val="24"/>
        </w:rPr>
        <w:t xml:space="preserve"> sub tab.  Verify that 10 scan images are displayed, labeled “</w:t>
      </w:r>
      <w:r w:rsidR="00497EEC">
        <w:rPr>
          <w:rFonts w:cstheme="minorHAnsi"/>
          <w:sz w:val="24"/>
          <w:szCs w:val="24"/>
        </w:rPr>
        <w:t>Images without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 Capacitive Barrier</w:t>
      </w:r>
      <w:r w:rsidRPr="00871A36">
        <w:rPr>
          <w:rFonts w:cstheme="minorHAnsi"/>
          <w:sz w:val="24"/>
          <w:szCs w:val="24"/>
        </w:rPr>
        <w:t xml:space="preserve"> sub tab.  Verify that 10 scan images are displayed, labeled “</w:t>
      </w:r>
      <w:r w:rsidR="00664F69">
        <w:rPr>
          <w:rFonts w:cstheme="minorHAnsi"/>
          <w:sz w:val="24"/>
          <w:szCs w:val="24"/>
        </w:rPr>
        <w:t>Images with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9A5398" w:rsidRDefault="009A5398" w:rsidP="00BB11CE">
      <w:pPr>
        <w:pStyle w:val="ListParagraph"/>
        <w:ind w:left="1080"/>
        <w:rPr>
          <w:rFonts w:cstheme="minorHAnsi"/>
          <w:sz w:val="24"/>
          <w:szCs w:val="24"/>
        </w:rPr>
      </w:pPr>
      <w:r>
        <w:rPr>
          <w:rFonts w:cstheme="minorHAnsi"/>
          <w:sz w:val="24"/>
          <w:szCs w:val="24"/>
        </w:rPr>
        <w:t>Click on the Calibration</w:t>
      </w:r>
      <w:r w:rsidR="00277A86">
        <w:rPr>
          <w:rFonts w:cstheme="minorHAnsi"/>
          <w:sz w:val="24"/>
          <w:szCs w:val="24"/>
        </w:rPr>
        <w:t xml:space="preserve"> Data</w:t>
      </w:r>
      <w:r>
        <w:rPr>
          <w:rFonts w:cstheme="minorHAnsi"/>
          <w:sz w:val="24"/>
          <w:szCs w:val="24"/>
        </w:rPr>
        <w:t xml:space="preserve"> sub </w:t>
      </w:r>
      <w:proofErr w:type="gramStart"/>
      <w:r>
        <w:rPr>
          <w:rFonts w:cstheme="minorHAnsi"/>
          <w:sz w:val="24"/>
          <w:szCs w:val="24"/>
        </w:rPr>
        <w:t>tab,</w:t>
      </w:r>
      <w:proofErr w:type="gramEnd"/>
      <w:r>
        <w:rPr>
          <w:rFonts w:cstheme="minorHAnsi"/>
          <w:sz w:val="24"/>
          <w:szCs w:val="24"/>
        </w:rPr>
        <w:t xml:space="preserve"> verify that 10 calibration images appear labeled Calibration Image #1 through Calibration Image #10 appear.</w:t>
      </w:r>
    </w:p>
    <w:p w:rsidR="009A5398" w:rsidRDefault="009A5398" w:rsidP="00BB11CE">
      <w:pPr>
        <w:pStyle w:val="ListParagraph"/>
        <w:ind w:left="1080"/>
        <w:rPr>
          <w:rFonts w:cstheme="minorHAnsi"/>
          <w:sz w:val="24"/>
          <w:szCs w:val="24"/>
        </w:rPr>
      </w:pPr>
    </w:p>
    <w:p w:rsidR="009A5398" w:rsidRPr="00871A36" w:rsidRDefault="009A5398" w:rsidP="009A5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5398" w:rsidRDefault="009A5398"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9A5398">
        <w:rPr>
          <w:rFonts w:cstheme="minorHAnsi"/>
          <w:sz w:val="24"/>
          <w:szCs w:val="24"/>
        </w:rPr>
        <w:t>Report For Patient Name</w:t>
      </w:r>
      <w:r w:rsidRPr="00871A36">
        <w:rPr>
          <w:rFonts w:cstheme="minorHAnsi"/>
          <w:sz w:val="24"/>
          <w:szCs w:val="24"/>
        </w:rPr>
        <w:t xml:space="preserve"> tab</w:t>
      </w:r>
      <w:r w:rsidR="003A60AD">
        <w:rPr>
          <w:rFonts w:cstheme="minorHAnsi"/>
          <w:sz w:val="24"/>
          <w:szCs w:val="24"/>
        </w:rPr>
        <w:t>, then click on the System Comparison sub tab</w:t>
      </w:r>
      <w:r w:rsidRPr="00871A36">
        <w:rPr>
          <w:rFonts w:cstheme="minorHAnsi"/>
          <w:sz w:val="24"/>
          <w:szCs w:val="24"/>
        </w:rPr>
        <w:t>.  Verify that a new screen appears with two boxes containing body side views, graphs, and organ names.</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6F14" w:rsidRDefault="00D76F14" w:rsidP="00D51443">
      <w:pPr>
        <w:pStyle w:val="ListParagraph"/>
        <w:ind w:left="1080"/>
        <w:rPr>
          <w:rFonts w:cstheme="minorHAnsi"/>
          <w:sz w:val="24"/>
          <w:szCs w:val="24"/>
        </w:rPr>
      </w:pPr>
    </w:p>
    <w:p w:rsidR="00277A86" w:rsidRPr="00871A36" w:rsidRDefault="00277A86" w:rsidP="00D51443">
      <w:pPr>
        <w:pStyle w:val="ListParagraph"/>
        <w:ind w:left="1080"/>
        <w:rPr>
          <w:rFonts w:cstheme="minorHAnsi"/>
          <w:sz w:val="24"/>
          <w:szCs w:val="24"/>
        </w:rPr>
      </w:pPr>
      <w:r>
        <w:rPr>
          <w:rFonts w:cstheme="minorHAnsi"/>
          <w:sz w:val="24"/>
          <w:szCs w:val="24"/>
        </w:rPr>
        <w:t xml:space="preserve">Click ‘X’ in the upper right corner of the screen until you return to the </w:t>
      </w:r>
      <w:proofErr w:type="spellStart"/>
      <w:r>
        <w:rPr>
          <w:rFonts w:cstheme="minorHAnsi"/>
          <w:sz w:val="24"/>
          <w:szCs w:val="24"/>
        </w:rPr>
        <w:t>ClearView</w:t>
      </w:r>
      <w:proofErr w:type="spellEnd"/>
      <w:r>
        <w:rPr>
          <w:rFonts w:cstheme="minorHAnsi"/>
          <w:sz w:val="24"/>
          <w:szCs w:val="24"/>
        </w:rPr>
        <w:t xml:space="preserve"> main screen.</w:t>
      </w:r>
    </w:p>
    <w:p w:rsidR="008C2262" w:rsidRPr="00871A36" w:rsidRDefault="008C2262" w:rsidP="00D51443">
      <w:pPr>
        <w:pStyle w:val="ListParagraph"/>
        <w:ind w:left="1080"/>
        <w:rPr>
          <w:rFonts w:cstheme="minorHAnsi"/>
          <w:sz w:val="24"/>
          <w:szCs w:val="24"/>
        </w:rPr>
      </w:pPr>
    </w:p>
    <w:p w:rsidR="00DA2A78" w:rsidRPr="00871A36" w:rsidRDefault="008C5009" w:rsidP="00D51443">
      <w:pPr>
        <w:pStyle w:val="ListParagraph"/>
        <w:ind w:left="1080"/>
        <w:rPr>
          <w:rFonts w:cstheme="minorHAnsi"/>
          <w:sz w:val="24"/>
          <w:szCs w:val="24"/>
        </w:rPr>
      </w:pPr>
      <w:r w:rsidRPr="00871A36">
        <w:rPr>
          <w:rFonts w:cstheme="minorHAnsi"/>
          <w:sz w:val="24"/>
          <w:szCs w:val="24"/>
        </w:rPr>
        <w:t xml:space="preserve">NOTE:  The validation of the </w:t>
      </w:r>
      <w:r w:rsidR="00F90180">
        <w:rPr>
          <w:rFonts w:cstheme="minorHAnsi"/>
          <w:sz w:val="24"/>
          <w:szCs w:val="24"/>
        </w:rPr>
        <w:t>System Comparison</w:t>
      </w:r>
      <w:r w:rsidR="008C2262" w:rsidRPr="00871A36">
        <w:rPr>
          <w:rFonts w:cstheme="minorHAnsi"/>
          <w:sz w:val="24"/>
          <w:szCs w:val="24"/>
        </w:rPr>
        <w:t xml:space="preserve"> tab</w:t>
      </w:r>
      <w:r w:rsidR="009A15EC" w:rsidRPr="00871A36">
        <w:rPr>
          <w:rFonts w:cstheme="minorHAnsi"/>
          <w:sz w:val="24"/>
          <w:szCs w:val="24"/>
        </w:rPr>
        <w:t xml:space="preserve">, Admin pages, </w:t>
      </w:r>
      <w:r w:rsidR="008C2262" w:rsidRPr="00871A36">
        <w:rPr>
          <w:rFonts w:cstheme="minorHAnsi"/>
          <w:sz w:val="24"/>
          <w:szCs w:val="24"/>
        </w:rPr>
        <w:t>Bio-fields tab</w:t>
      </w:r>
      <w:r w:rsidR="00F90180">
        <w:rPr>
          <w:rFonts w:cstheme="minorHAnsi"/>
          <w:sz w:val="24"/>
          <w:szCs w:val="24"/>
        </w:rPr>
        <w:t>, Report For Patient Name tab,</w:t>
      </w:r>
      <w:r w:rsidR="008C2262" w:rsidRPr="00871A36">
        <w:rPr>
          <w:rFonts w:cstheme="minorHAnsi"/>
          <w:sz w:val="24"/>
          <w:szCs w:val="24"/>
        </w:rPr>
        <w:t xml:space="preserve"> </w:t>
      </w:r>
      <w:r w:rsidR="009A15EC" w:rsidRPr="00871A36">
        <w:rPr>
          <w:rFonts w:cstheme="minorHAnsi"/>
          <w:sz w:val="24"/>
          <w:szCs w:val="24"/>
        </w:rPr>
        <w:t xml:space="preserve">and the Print Report tab </w:t>
      </w:r>
      <w:r w:rsidR="008C2262" w:rsidRPr="00871A36">
        <w:rPr>
          <w:rFonts w:cstheme="minorHAnsi"/>
          <w:sz w:val="24"/>
          <w:szCs w:val="24"/>
        </w:rPr>
        <w:t>are</w:t>
      </w:r>
      <w:r w:rsidRPr="00871A36">
        <w:rPr>
          <w:rFonts w:cstheme="minorHAnsi"/>
          <w:sz w:val="24"/>
          <w:szCs w:val="24"/>
        </w:rPr>
        <w:t xml:space="preserve"> performed as a separate validation</w:t>
      </w:r>
      <w:r w:rsidR="008C2262" w:rsidRPr="00871A36">
        <w:rPr>
          <w:rFonts w:cstheme="minorHAnsi"/>
          <w:sz w:val="24"/>
          <w:szCs w:val="24"/>
        </w:rPr>
        <w:t>(s)</w:t>
      </w:r>
      <w:r w:rsidRPr="00871A36">
        <w:rPr>
          <w:rFonts w:cstheme="minorHAnsi"/>
          <w:sz w:val="24"/>
          <w:szCs w:val="24"/>
        </w:rPr>
        <w:t xml:space="preserve">.  </w:t>
      </w:r>
    </w:p>
    <w:p w:rsidR="00DA2A78" w:rsidRDefault="00DA2A78" w:rsidP="00DA2A78">
      <w:pPr>
        <w:pStyle w:val="ListParagraph"/>
        <w:ind w:left="1440"/>
        <w:rPr>
          <w:rFonts w:cstheme="minorHAnsi"/>
          <w:sz w:val="24"/>
          <w:szCs w:val="24"/>
        </w:rPr>
      </w:pPr>
    </w:p>
    <w:p w:rsidR="00DA2A78" w:rsidRPr="00941B78" w:rsidRDefault="00DA2A78" w:rsidP="00D51443">
      <w:pPr>
        <w:pStyle w:val="ListParagraph"/>
        <w:numPr>
          <w:ilvl w:val="1"/>
          <w:numId w:val="5"/>
        </w:numPr>
        <w:tabs>
          <w:tab w:val="left" w:pos="1080"/>
          <w:tab w:val="left" w:pos="1350"/>
        </w:tabs>
        <w:rPr>
          <w:rFonts w:cstheme="minorHAnsi"/>
          <w:b/>
          <w:sz w:val="24"/>
          <w:szCs w:val="24"/>
        </w:rPr>
      </w:pPr>
      <w:r w:rsidRPr="00941B78">
        <w:rPr>
          <w:rFonts w:cstheme="minorHAnsi"/>
          <w:b/>
          <w:sz w:val="24"/>
          <w:szCs w:val="24"/>
        </w:rPr>
        <w:t>View Patient</w:t>
      </w:r>
      <w:r w:rsidR="00691768" w:rsidRPr="00941B78">
        <w:rPr>
          <w:rFonts w:cstheme="minorHAnsi"/>
          <w:b/>
          <w:sz w:val="24"/>
          <w:szCs w:val="24"/>
        </w:rPr>
        <w:t xml:space="preserve"> button.</w:t>
      </w:r>
    </w:p>
    <w:p w:rsidR="00D76F14" w:rsidRPr="00871A36" w:rsidRDefault="00D76F14" w:rsidP="007723C5">
      <w:pPr>
        <w:pStyle w:val="ListParagraph"/>
        <w:ind w:left="1080"/>
        <w:rPr>
          <w:rFonts w:cstheme="minorHAnsi"/>
          <w:sz w:val="24"/>
          <w:szCs w:val="24"/>
        </w:rPr>
      </w:pPr>
    </w:p>
    <w:p w:rsidR="00606061" w:rsidRPr="00871A36" w:rsidRDefault="00606061" w:rsidP="007723C5">
      <w:pPr>
        <w:pStyle w:val="ListParagraph"/>
        <w:ind w:left="1080"/>
        <w:rPr>
          <w:rFonts w:cstheme="minorHAnsi"/>
          <w:sz w:val="24"/>
          <w:szCs w:val="24"/>
        </w:rPr>
      </w:pPr>
      <w:r w:rsidRPr="00871A36">
        <w:rPr>
          <w:rFonts w:cstheme="minorHAnsi"/>
          <w:sz w:val="24"/>
          <w:szCs w:val="24"/>
        </w:rPr>
        <w:t>Click on the Change Login icon at the top of the screen.  Login as “EPICUser” with the password provided by the Network Administrator.</w:t>
      </w:r>
    </w:p>
    <w:p w:rsidR="00606061" w:rsidRPr="00871A36" w:rsidRDefault="00606061" w:rsidP="007723C5">
      <w:pPr>
        <w:pStyle w:val="ListParagraph"/>
        <w:ind w:left="1080"/>
        <w:rPr>
          <w:rFonts w:cstheme="minorHAnsi"/>
          <w:sz w:val="24"/>
          <w:szCs w:val="24"/>
        </w:rPr>
      </w:pPr>
    </w:p>
    <w:p w:rsidR="007723C5" w:rsidRDefault="007723C5" w:rsidP="007723C5">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Enter “Val” in the First Name box.  Click Find.  Click to highlight patient </w:t>
      </w:r>
      <w:r w:rsidR="0003413E" w:rsidRPr="00871A36">
        <w:rPr>
          <w:rFonts w:cstheme="minorHAnsi"/>
          <w:sz w:val="24"/>
          <w:szCs w:val="24"/>
        </w:rPr>
        <w:t xml:space="preserve">name “Val </w:t>
      </w:r>
      <w:r w:rsidRPr="00871A36">
        <w:rPr>
          <w:rFonts w:cstheme="minorHAnsi"/>
          <w:sz w:val="24"/>
          <w:szCs w:val="24"/>
        </w:rPr>
        <w:t>Sample1</w:t>
      </w:r>
      <w:r w:rsidR="0003413E" w:rsidRPr="00871A36">
        <w:rPr>
          <w:rFonts w:cstheme="minorHAnsi"/>
          <w:sz w:val="24"/>
          <w:szCs w:val="24"/>
        </w:rPr>
        <w:t>”</w:t>
      </w:r>
      <w:r w:rsidRPr="00871A36">
        <w:rPr>
          <w:rFonts w:cstheme="minorHAnsi"/>
          <w:sz w:val="24"/>
          <w:szCs w:val="24"/>
        </w:rPr>
        <w:t xml:space="preserve"> and click the View Patient button in the lower right corner of the window.    Verify that </w:t>
      </w:r>
      <w:r w:rsidR="00D77828" w:rsidRPr="00871A36">
        <w:rPr>
          <w:rFonts w:cstheme="minorHAnsi"/>
          <w:sz w:val="24"/>
          <w:szCs w:val="24"/>
        </w:rPr>
        <w:t xml:space="preserve">the </w:t>
      </w:r>
      <w:r w:rsidR="00A7046F" w:rsidRPr="00871A36">
        <w:rPr>
          <w:rFonts w:cstheme="minorHAnsi"/>
          <w:sz w:val="24"/>
          <w:szCs w:val="24"/>
        </w:rPr>
        <w:t xml:space="preserve">View </w:t>
      </w:r>
      <w:r w:rsidRPr="00871A36">
        <w:rPr>
          <w:rFonts w:cstheme="minorHAnsi"/>
          <w:sz w:val="24"/>
          <w:szCs w:val="24"/>
        </w:rPr>
        <w:t xml:space="preserve">Patient </w:t>
      </w:r>
      <w:r w:rsidR="00A7046F" w:rsidRPr="00871A36">
        <w:rPr>
          <w:rFonts w:cstheme="minorHAnsi"/>
          <w:sz w:val="24"/>
          <w:szCs w:val="24"/>
        </w:rPr>
        <w:t xml:space="preserve">tab </w:t>
      </w:r>
      <w:r w:rsidRPr="00871A36">
        <w:rPr>
          <w:rFonts w:cstheme="minorHAnsi"/>
          <w:sz w:val="24"/>
          <w:szCs w:val="24"/>
        </w:rPr>
        <w:t>screen opens and appears as shown below</w:t>
      </w:r>
      <w:r w:rsidR="00D77828" w:rsidRPr="00871A36">
        <w:rPr>
          <w:rFonts w:cstheme="minorHAnsi"/>
          <w:sz w:val="24"/>
          <w:szCs w:val="24"/>
        </w:rPr>
        <w:t xml:space="preserve"> and verify all fields with input data.</w:t>
      </w:r>
      <w:r w:rsidR="007E3B86">
        <w:rPr>
          <w:rFonts w:cstheme="minorHAnsi"/>
          <w:sz w:val="24"/>
          <w:szCs w:val="24"/>
        </w:rPr>
        <w:t xml:space="preserve">  Note:  Age increasing from that shown is acceptable as the Age shown below is relative to when this protocol was created.</w:t>
      </w:r>
    </w:p>
    <w:p w:rsidR="00D31606" w:rsidRDefault="00D31606" w:rsidP="007723C5">
      <w:pPr>
        <w:pStyle w:val="ListParagraph"/>
        <w:ind w:left="1080"/>
        <w:rPr>
          <w:rFonts w:cstheme="minorHAnsi"/>
          <w:sz w:val="24"/>
          <w:szCs w:val="24"/>
        </w:rPr>
      </w:pPr>
    </w:p>
    <w:p w:rsidR="00D31606" w:rsidRPr="00871A36" w:rsidRDefault="00515AAD" w:rsidP="007723C5">
      <w:pPr>
        <w:pStyle w:val="ListParagraph"/>
        <w:ind w:left="1080"/>
        <w:rPr>
          <w:rFonts w:cstheme="minorHAnsi"/>
          <w:sz w:val="24"/>
          <w:szCs w:val="24"/>
        </w:rPr>
      </w:pPr>
      <w:r>
        <w:rPr>
          <w:noProof/>
        </w:rPr>
        <w:drawing>
          <wp:inline distT="0" distB="0" distL="0" distR="0" wp14:anchorId="3B04DAAE" wp14:editId="44462232">
            <wp:extent cx="4375150" cy="1409065"/>
            <wp:effectExtent l="0" t="0" r="6350" b="635"/>
            <wp:docPr id="20" name="Picture 20" descr="O:\Scott\PatientDem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PatientDemo.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5150" cy="1409065"/>
                    </a:xfrm>
                    <a:prstGeom prst="rect">
                      <a:avLst/>
                    </a:prstGeom>
                    <a:noFill/>
                    <a:ln>
                      <a:noFill/>
                    </a:ln>
                  </pic:spPr>
                </pic:pic>
              </a:graphicData>
            </a:graphic>
          </wp:inline>
        </w:drawing>
      </w:r>
    </w:p>
    <w:p w:rsidR="00653093" w:rsidRPr="00871A36" w:rsidRDefault="00653093" w:rsidP="00D51443">
      <w:pPr>
        <w:pStyle w:val="ListParagraph"/>
        <w:tabs>
          <w:tab w:val="left" w:pos="1080"/>
          <w:tab w:val="left" w:pos="1350"/>
        </w:tabs>
        <w:ind w:left="1080"/>
        <w:rPr>
          <w:rFonts w:cstheme="minorHAnsi"/>
          <w:sz w:val="24"/>
          <w:szCs w:val="24"/>
        </w:rPr>
      </w:pPr>
    </w:p>
    <w:p w:rsidR="00D31606" w:rsidRDefault="00D31606" w:rsidP="00D51443">
      <w:pPr>
        <w:pStyle w:val="ListParagraph"/>
        <w:tabs>
          <w:tab w:val="left" w:pos="1080"/>
          <w:tab w:val="left" w:pos="1350"/>
        </w:tabs>
        <w:ind w:left="1080"/>
        <w:rPr>
          <w:rFonts w:cstheme="minorHAnsi"/>
          <w:noProof/>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A2A78" w:rsidRPr="00871A36" w:rsidRDefault="00DA2A78" w:rsidP="00D51443">
      <w:pPr>
        <w:pStyle w:val="ListParagraph"/>
        <w:tabs>
          <w:tab w:val="left" w:pos="1080"/>
          <w:tab w:val="left" w:pos="1350"/>
        </w:tabs>
        <w:ind w:left="1080"/>
        <w:rPr>
          <w:rFonts w:cstheme="minorHAnsi"/>
          <w:sz w:val="24"/>
          <w:szCs w:val="24"/>
        </w:rPr>
      </w:pPr>
    </w:p>
    <w:p w:rsidR="00FA03BC" w:rsidRPr="00871A36" w:rsidRDefault="00B641D1" w:rsidP="00FA03BC">
      <w:pPr>
        <w:pStyle w:val="ListParagraph"/>
        <w:ind w:left="1080"/>
        <w:rPr>
          <w:rFonts w:cstheme="minorHAnsi"/>
          <w:sz w:val="24"/>
          <w:szCs w:val="24"/>
        </w:rPr>
      </w:pPr>
      <w:r w:rsidRPr="00871A36">
        <w:rPr>
          <w:rFonts w:cstheme="minorHAnsi"/>
          <w:sz w:val="24"/>
          <w:szCs w:val="24"/>
        </w:rPr>
        <w:t xml:space="preserve">Click </w:t>
      </w:r>
      <w:r w:rsidR="00FA03BC" w:rsidRPr="00871A36">
        <w:rPr>
          <w:rFonts w:cstheme="minorHAnsi"/>
          <w:sz w:val="24"/>
          <w:szCs w:val="24"/>
        </w:rPr>
        <w:t>the “</w:t>
      </w:r>
      <w:r w:rsidRPr="00871A36">
        <w:rPr>
          <w:rFonts w:cstheme="minorHAnsi"/>
          <w:sz w:val="24"/>
          <w:szCs w:val="24"/>
        </w:rPr>
        <w:t>X</w:t>
      </w:r>
      <w:r w:rsidR="00FA03BC" w:rsidRPr="00871A36">
        <w:rPr>
          <w:rFonts w:cstheme="minorHAnsi"/>
          <w:sz w:val="24"/>
          <w:szCs w:val="24"/>
        </w:rPr>
        <w:t>”</w:t>
      </w:r>
      <w:r w:rsidRPr="00871A36">
        <w:rPr>
          <w:rFonts w:cstheme="minorHAnsi"/>
          <w:sz w:val="24"/>
          <w:szCs w:val="24"/>
        </w:rPr>
        <w:t xml:space="preserve"> in the upper right corner of the View Patient tab.  </w:t>
      </w:r>
      <w:r w:rsidR="00FA03BC" w:rsidRPr="00871A36">
        <w:rPr>
          <w:rFonts w:cstheme="minorHAnsi"/>
          <w:sz w:val="24"/>
          <w:szCs w:val="24"/>
        </w:rPr>
        <w:t>Verify that the tab closes and the screen returns to the EPIC ClearView main screen.</w:t>
      </w:r>
    </w:p>
    <w:p w:rsidR="00FA03BC" w:rsidRPr="00871A36" w:rsidRDefault="00FA03BC" w:rsidP="00FA03B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A03BC" w:rsidRPr="00871A36" w:rsidRDefault="00FA03BC" w:rsidP="00FA03BC">
      <w:pPr>
        <w:pStyle w:val="ListParagraph"/>
        <w:ind w:left="1080"/>
        <w:rPr>
          <w:rFonts w:cstheme="minorHAnsi"/>
          <w:sz w:val="24"/>
          <w:szCs w:val="24"/>
        </w:rPr>
      </w:pPr>
    </w:p>
    <w:p w:rsidR="00CF22BC" w:rsidRPr="00CF22BC" w:rsidRDefault="00CF22BC" w:rsidP="00D51443">
      <w:pPr>
        <w:pStyle w:val="ListParagraph"/>
        <w:numPr>
          <w:ilvl w:val="1"/>
          <w:numId w:val="5"/>
        </w:numPr>
        <w:tabs>
          <w:tab w:val="left" w:pos="1080"/>
          <w:tab w:val="left" w:pos="1350"/>
        </w:tabs>
        <w:rPr>
          <w:rFonts w:cstheme="minorHAnsi"/>
          <w:b/>
          <w:sz w:val="24"/>
          <w:szCs w:val="24"/>
        </w:rPr>
      </w:pPr>
      <w:r w:rsidRPr="00CF22BC">
        <w:rPr>
          <w:rFonts w:cstheme="minorHAnsi"/>
          <w:b/>
          <w:sz w:val="24"/>
          <w:szCs w:val="24"/>
        </w:rPr>
        <w:t>Search Capture</w:t>
      </w:r>
      <w:r w:rsidR="001C7892" w:rsidRPr="00CF22BC">
        <w:rPr>
          <w:rFonts w:cstheme="minorHAnsi"/>
          <w:b/>
          <w:sz w:val="24"/>
          <w:szCs w:val="24"/>
        </w:rPr>
        <w:t xml:space="preserve"> </w:t>
      </w:r>
    </w:p>
    <w:p w:rsidR="00CF22BC" w:rsidRDefault="00CF22BC" w:rsidP="00CF22BC">
      <w:pPr>
        <w:pStyle w:val="ListParagraph"/>
        <w:tabs>
          <w:tab w:val="left" w:pos="1080"/>
          <w:tab w:val="left" w:pos="1350"/>
        </w:tabs>
        <w:ind w:left="1080"/>
        <w:rPr>
          <w:rFonts w:cstheme="minorHAnsi"/>
          <w:b/>
          <w:sz w:val="24"/>
          <w:szCs w:val="24"/>
        </w:rPr>
      </w:pPr>
    </w:p>
    <w:p w:rsidR="00053339" w:rsidRPr="00871A36" w:rsidRDefault="001C7892" w:rsidP="00CF22BC">
      <w:pPr>
        <w:pStyle w:val="ListParagraph"/>
        <w:tabs>
          <w:tab w:val="left" w:pos="1080"/>
          <w:tab w:val="left" w:pos="1350"/>
        </w:tabs>
        <w:ind w:left="1080"/>
        <w:rPr>
          <w:rFonts w:cstheme="minorHAnsi"/>
          <w:sz w:val="24"/>
          <w:szCs w:val="24"/>
        </w:rPr>
      </w:pPr>
      <w:r w:rsidRPr="00871A36">
        <w:rPr>
          <w:rFonts w:cstheme="minorHAnsi"/>
          <w:sz w:val="24"/>
          <w:szCs w:val="24"/>
        </w:rPr>
        <w:t>This</w:t>
      </w:r>
      <w:r w:rsidR="00A532CC" w:rsidRPr="00871A36">
        <w:rPr>
          <w:rFonts w:cstheme="minorHAnsi"/>
          <w:sz w:val="24"/>
          <w:szCs w:val="24"/>
        </w:rPr>
        <w:t xml:space="preserve"> button is used to search for previous treatments.  </w:t>
      </w:r>
      <w:r w:rsidR="00053339" w:rsidRPr="00871A36">
        <w:rPr>
          <w:rFonts w:cstheme="minorHAnsi"/>
          <w:sz w:val="24"/>
          <w:szCs w:val="24"/>
        </w:rPr>
        <w:t>Close all open Tabs.  Verify that the system returned to the EPIC ClearView main screen.</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ind w:left="1080"/>
        <w:rPr>
          <w:rFonts w:cstheme="minorHAnsi"/>
          <w:sz w:val="24"/>
          <w:szCs w:val="24"/>
        </w:rPr>
      </w:pP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 xml:space="preserve">From the EPIC ClearView main screen, click on the Search Capture icon. Verify that the Search Capture window appears.  </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0"/>
          <w:tab w:val="left" w:pos="4590"/>
        </w:tabs>
        <w:ind w:left="1080"/>
        <w:rPr>
          <w:rFonts w:cstheme="minorHAnsi"/>
          <w:sz w:val="24"/>
          <w:szCs w:val="24"/>
        </w:rPr>
      </w:pPr>
      <w:r w:rsidRPr="00871A36">
        <w:rPr>
          <w:rFonts w:cstheme="minorHAnsi"/>
          <w:sz w:val="24"/>
          <w:szCs w:val="24"/>
        </w:rPr>
        <w:tab/>
      </w:r>
    </w:p>
    <w:p w:rsidR="00053339" w:rsidRPr="00871A36" w:rsidRDefault="00053339" w:rsidP="00053339">
      <w:pPr>
        <w:pStyle w:val="ListParagraph"/>
        <w:tabs>
          <w:tab w:val="left" w:pos="4590"/>
        </w:tabs>
        <w:ind w:left="1080"/>
        <w:rPr>
          <w:rFonts w:cstheme="minorHAnsi"/>
          <w:sz w:val="24"/>
          <w:szCs w:val="24"/>
        </w:rPr>
      </w:pPr>
      <w:r w:rsidRPr="00871A36">
        <w:rPr>
          <w:rFonts w:cstheme="minorHAnsi"/>
          <w:b/>
          <w:sz w:val="24"/>
          <w:szCs w:val="24"/>
        </w:rPr>
        <w:t>Search Capture</w:t>
      </w:r>
      <w:r w:rsidRPr="00871A36">
        <w:rPr>
          <w:rFonts w:cstheme="minorHAnsi"/>
          <w:sz w:val="24"/>
          <w:szCs w:val="24"/>
        </w:rPr>
        <w:t xml:space="preserve"> </w:t>
      </w:r>
      <w:r w:rsidRPr="00871A36">
        <w:rPr>
          <w:rFonts w:cstheme="minorHAnsi"/>
          <w:b/>
          <w:sz w:val="24"/>
          <w:szCs w:val="24"/>
        </w:rPr>
        <w:t xml:space="preserve">Find </w:t>
      </w:r>
      <w:r w:rsidRPr="00871A36">
        <w:rPr>
          <w:rFonts w:cstheme="minorHAnsi"/>
          <w:sz w:val="24"/>
          <w:szCs w:val="24"/>
        </w:rPr>
        <w:t>function:</w:t>
      </w: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With all entry fields blank or null, click the Find button. Verify that a list of patients with columns for Patient Name, Treatment I</w:t>
      </w:r>
      <w:r w:rsidR="00C0787B">
        <w:rPr>
          <w:rFonts w:cstheme="minorHAnsi"/>
          <w:sz w:val="24"/>
          <w:szCs w:val="24"/>
        </w:rPr>
        <w:t>D</w:t>
      </w:r>
      <w:r w:rsidRPr="00871A36">
        <w:rPr>
          <w:rFonts w:cstheme="minorHAnsi"/>
          <w:sz w:val="24"/>
          <w:szCs w:val="24"/>
        </w:rPr>
        <w:t xml:space="preserve">, Version, Run Notes, Scan Type, </w:t>
      </w:r>
      <w:r w:rsidR="00D31606">
        <w:rPr>
          <w:rFonts w:cstheme="minorHAnsi"/>
          <w:sz w:val="24"/>
          <w:szCs w:val="24"/>
        </w:rPr>
        <w:t xml:space="preserve">Scan </w:t>
      </w:r>
      <w:r w:rsidRPr="00871A36">
        <w:rPr>
          <w:rFonts w:cstheme="minorHAnsi"/>
          <w:sz w:val="24"/>
          <w:szCs w:val="24"/>
        </w:rPr>
        <w:t>Date, and Archived, is displayed.</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1080"/>
          <w:tab w:val="left" w:pos="1350"/>
        </w:tabs>
        <w:ind w:left="1080"/>
        <w:rPr>
          <w:rFonts w:cstheme="minorHAnsi"/>
          <w:sz w:val="24"/>
          <w:szCs w:val="24"/>
        </w:rPr>
      </w:pPr>
    </w:p>
    <w:p w:rsidR="00D16E1F" w:rsidRPr="00871A36" w:rsidRDefault="00D16E1F" w:rsidP="00053339">
      <w:pPr>
        <w:pStyle w:val="ListParagraph"/>
        <w:numPr>
          <w:ilvl w:val="2"/>
          <w:numId w:val="5"/>
        </w:numPr>
        <w:tabs>
          <w:tab w:val="left" w:pos="1080"/>
          <w:tab w:val="left" w:pos="1350"/>
        </w:tabs>
        <w:rPr>
          <w:rFonts w:cstheme="minorHAnsi"/>
          <w:sz w:val="24"/>
          <w:szCs w:val="24"/>
        </w:rPr>
      </w:pPr>
      <w:r w:rsidRPr="00871A36">
        <w:rPr>
          <w:rFonts w:cstheme="minorHAnsi"/>
          <w:sz w:val="24"/>
          <w:szCs w:val="24"/>
        </w:rPr>
        <w:lastRenderedPageBreak/>
        <w:t>Select three (3) different Patient Names and record the name</w:t>
      </w:r>
      <w:r w:rsidR="00A00246" w:rsidRPr="00871A36">
        <w:rPr>
          <w:rFonts w:cstheme="minorHAnsi"/>
          <w:sz w:val="24"/>
          <w:szCs w:val="24"/>
        </w:rPr>
        <w:t>, Treatment I</w:t>
      </w:r>
      <w:r w:rsidR="00C0787B">
        <w:rPr>
          <w:rFonts w:cstheme="minorHAnsi"/>
          <w:sz w:val="24"/>
          <w:szCs w:val="24"/>
        </w:rPr>
        <w:t>D</w:t>
      </w:r>
      <w:r w:rsidR="00A00246" w:rsidRPr="00871A36">
        <w:rPr>
          <w:rFonts w:cstheme="minorHAnsi"/>
          <w:sz w:val="24"/>
          <w:szCs w:val="24"/>
        </w:rPr>
        <w:t>, and Scan</w:t>
      </w:r>
      <w:r w:rsidR="00BF560B">
        <w:rPr>
          <w:rFonts w:cstheme="minorHAnsi"/>
          <w:sz w:val="24"/>
          <w:szCs w:val="24"/>
        </w:rPr>
        <w:t xml:space="preserve"> Date</w:t>
      </w:r>
      <w:r w:rsidR="00A00246" w:rsidRPr="00871A36">
        <w:rPr>
          <w:rFonts w:cstheme="minorHAnsi"/>
          <w:sz w:val="24"/>
          <w:szCs w:val="24"/>
        </w:rPr>
        <w:t xml:space="preserve"> </w:t>
      </w:r>
      <w:r w:rsidR="00BF560B">
        <w:rPr>
          <w:rFonts w:cstheme="minorHAnsi"/>
          <w:sz w:val="24"/>
          <w:szCs w:val="24"/>
        </w:rPr>
        <w:t>below (include one resubmit ID):</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053339"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C87AB4" w:rsidRPr="00E67E9B" w:rsidRDefault="00277A86" w:rsidP="00053339">
      <w:pPr>
        <w:pStyle w:val="ListParagraph"/>
        <w:tabs>
          <w:tab w:val="left" w:pos="1440"/>
        </w:tabs>
        <w:spacing w:after="0"/>
        <w:ind w:left="1980"/>
        <w:rPr>
          <w:rFonts w:cstheme="minorHAnsi"/>
          <w:sz w:val="24"/>
          <w:szCs w:val="24"/>
        </w:rPr>
      </w:pPr>
      <w:r w:rsidRPr="00E67E9B">
        <w:rPr>
          <w:rFonts w:cstheme="minorHAnsi"/>
          <w:sz w:val="24"/>
          <w:szCs w:val="24"/>
        </w:rPr>
        <w:t>Click X on the Search Capture Screen.</w:t>
      </w:r>
    </w:p>
    <w:p w:rsidR="00F45C93" w:rsidRPr="00871A36" w:rsidRDefault="00F45C93" w:rsidP="00F45C93">
      <w:pPr>
        <w:pStyle w:val="ListParagraph"/>
        <w:numPr>
          <w:ilvl w:val="2"/>
          <w:numId w:val="5"/>
        </w:numPr>
        <w:tabs>
          <w:tab w:val="left" w:pos="1080"/>
          <w:tab w:val="left" w:pos="1440"/>
        </w:tabs>
        <w:ind w:left="144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w:t>
      </w:r>
      <w:r w:rsidR="002F6954">
        <w:rPr>
          <w:rFonts w:cstheme="minorHAnsi"/>
          <w:sz w:val="24"/>
          <w:szCs w:val="24"/>
        </w:rPr>
        <w:t xml:space="preserve">Find and open the 3 patient names identified above.  </w:t>
      </w:r>
      <w:r w:rsidRPr="00871A36">
        <w:rPr>
          <w:rFonts w:cstheme="minorHAnsi"/>
          <w:sz w:val="24"/>
          <w:szCs w:val="24"/>
        </w:rPr>
        <w:t>Click on the Admin Pages tab to open the Raw Data tab.</w:t>
      </w:r>
      <w:r>
        <w:rPr>
          <w:rFonts w:cstheme="minorHAnsi"/>
          <w:sz w:val="24"/>
          <w:szCs w:val="24"/>
        </w:rPr>
        <w:t xml:space="preserve">    </w:t>
      </w:r>
      <w:r w:rsidRPr="00871A36">
        <w:rPr>
          <w:rFonts w:cstheme="minorHAnsi"/>
          <w:sz w:val="24"/>
          <w:szCs w:val="24"/>
        </w:rPr>
        <w:t xml:space="preserve"> </w:t>
      </w:r>
      <w:r>
        <w:rPr>
          <w:rFonts w:cstheme="minorHAnsi"/>
          <w:sz w:val="24"/>
          <w:szCs w:val="24"/>
        </w:rPr>
        <w:t>Locate the report for</w:t>
      </w:r>
      <w:r w:rsidRPr="00871A36">
        <w:rPr>
          <w:rFonts w:cstheme="minorHAnsi"/>
          <w:sz w:val="24"/>
          <w:szCs w:val="24"/>
        </w:rPr>
        <w:t xml:space="preserve"> each Patient Name/Treatment I</w:t>
      </w:r>
      <w:r w:rsidR="002F6954">
        <w:rPr>
          <w:rFonts w:cstheme="minorHAnsi"/>
          <w:sz w:val="24"/>
          <w:szCs w:val="24"/>
        </w:rPr>
        <w:t>D</w:t>
      </w:r>
      <w:r w:rsidRPr="00871A36">
        <w:rPr>
          <w:rFonts w:cstheme="minorHAnsi"/>
          <w:sz w:val="24"/>
          <w:szCs w:val="24"/>
        </w:rPr>
        <w:t xml:space="preserve"> pair in </w:t>
      </w:r>
      <w:r>
        <w:rPr>
          <w:rFonts w:cstheme="minorHAnsi"/>
          <w:sz w:val="24"/>
          <w:szCs w:val="24"/>
        </w:rPr>
        <w:t>section 6.7.1 of the original protocol</w:t>
      </w:r>
      <w:r w:rsidRPr="00871A36">
        <w:rPr>
          <w:rFonts w:cstheme="minorHAnsi"/>
          <w:sz w:val="24"/>
          <w:szCs w:val="24"/>
        </w:rPr>
        <w:t xml:space="preserve">, highlight and click on the View Report button.  After processing, the ClearView Report screen will open.  </w:t>
      </w:r>
      <w:r>
        <w:rPr>
          <w:rFonts w:cstheme="minorHAnsi"/>
          <w:sz w:val="24"/>
          <w:szCs w:val="24"/>
        </w:rPr>
        <w:t xml:space="preserve"> </w:t>
      </w:r>
      <w:r w:rsidRPr="00871A36">
        <w:rPr>
          <w:rFonts w:cstheme="minorHAnsi"/>
          <w:sz w:val="24"/>
          <w:szCs w:val="24"/>
        </w:rPr>
        <w:t>Locate the name from the Admin Pages tab (name follows Admin Pages for), locate the  PatientTreatmentId column, and locate the DateAnalysed column and record the results below:</w:t>
      </w:r>
    </w:p>
    <w:p w:rsidR="00F45C93" w:rsidRPr="00871A36" w:rsidRDefault="00F45C93" w:rsidP="00053339">
      <w:pPr>
        <w:pStyle w:val="ListParagraph"/>
        <w:tabs>
          <w:tab w:val="left" w:pos="1440"/>
        </w:tabs>
        <w:spacing w:after="0"/>
        <w:ind w:left="1980"/>
        <w:rPr>
          <w:rFonts w:cstheme="minorHAnsi"/>
          <w:b/>
          <w:sz w:val="24"/>
          <w:szCs w:val="24"/>
        </w:rPr>
      </w:pP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8E579A" w:rsidRPr="00871A36" w:rsidRDefault="008E579A" w:rsidP="00053339">
      <w:pPr>
        <w:pStyle w:val="ListParagraph"/>
        <w:tabs>
          <w:tab w:val="left" w:pos="4590"/>
        </w:tabs>
        <w:ind w:left="1980"/>
        <w:rPr>
          <w:rFonts w:cstheme="minorHAnsi"/>
          <w:sz w:val="24"/>
          <w:szCs w:val="24"/>
        </w:rPr>
      </w:pPr>
    </w:p>
    <w:p w:rsidR="008E579A" w:rsidRPr="00871A36" w:rsidRDefault="008E579A" w:rsidP="00053339">
      <w:pPr>
        <w:pStyle w:val="ListParagraph"/>
        <w:tabs>
          <w:tab w:val="left" w:pos="4590"/>
        </w:tabs>
        <w:ind w:left="1080"/>
        <w:rPr>
          <w:rFonts w:cstheme="minorHAnsi"/>
          <w:sz w:val="24"/>
          <w:szCs w:val="24"/>
        </w:rPr>
      </w:pPr>
      <w:r w:rsidRPr="00871A36">
        <w:rPr>
          <w:rFonts w:cstheme="minorHAnsi"/>
          <w:sz w:val="24"/>
          <w:szCs w:val="24"/>
        </w:rPr>
        <w:t>Verify that the results match the</w:t>
      </w:r>
      <w:r w:rsidR="00AE297B" w:rsidRPr="00871A36">
        <w:rPr>
          <w:rFonts w:cstheme="minorHAnsi"/>
          <w:sz w:val="24"/>
          <w:szCs w:val="24"/>
        </w:rPr>
        <w:t xml:space="preserve"> entries from the step</w:t>
      </w:r>
      <w:r w:rsidR="009E5296" w:rsidRPr="00871A36">
        <w:rPr>
          <w:rFonts w:cstheme="minorHAnsi"/>
          <w:sz w:val="24"/>
          <w:szCs w:val="24"/>
        </w:rPr>
        <w:t xml:space="preserve"> 6.7.1</w:t>
      </w:r>
      <w:r w:rsidR="00BF560B">
        <w:rPr>
          <w:rFonts w:cstheme="minorHAnsi"/>
          <w:sz w:val="24"/>
          <w:szCs w:val="24"/>
        </w:rPr>
        <w:t xml:space="preserve"> for the original scan(s), and different for the resubmit scan(s).  Note:  </w:t>
      </w:r>
      <w:r w:rsidR="00AE297B" w:rsidRPr="00871A36">
        <w:rPr>
          <w:rFonts w:cstheme="minorHAnsi"/>
          <w:sz w:val="24"/>
          <w:szCs w:val="24"/>
        </w:rPr>
        <w:t xml:space="preserve">the time may be different by </w:t>
      </w:r>
      <w:r w:rsidR="001877D9">
        <w:rPr>
          <w:rFonts w:cstheme="minorHAnsi"/>
          <w:sz w:val="24"/>
          <w:szCs w:val="24"/>
        </w:rPr>
        <w:t>several</w:t>
      </w:r>
      <w:r w:rsidR="00AE297B" w:rsidRPr="00871A36">
        <w:rPr>
          <w:rFonts w:cstheme="minorHAnsi"/>
          <w:sz w:val="24"/>
          <w:szCs w:val="24"/>
        </w:rPr>
        <w:t xml:space="preserve"> minutes</w:t>
      </w:r>
      <w:r w:rsidR="0002084B" w:rsidRPr="00871A36">
        <w:rPr>
          <w:rFonts w:cstheme="minorHAnsi"/>
          <w:sz w:val="24"/>
          <w:szCs w:val="24"/>
        </w:rPr>
        <w:t xml:space="preserve"> from the Scan</w:t>
      </w:r>
      <w:r w:rsidR="00BF560B">
        <w:rPr>
          <w:rFonts w:cstheme="minorHAnsi"/>
          <w:sz w:val="24"/>
          <w:szCs w:val="24"/>
        </w:rPr>
        <w:t xml:space="preserve"> Date</w:t>
      </w:r>
      <w:r w:rsidR="0002084B" w:rsidRPr="00871A36">
        <w:rPr>
          <w:rFonts w:cstheme="minorHAnsi"/>
          <w:sz w:val="24"/>
          <w:szCs w:val="24"/>
        </w:rPr>
        <w:t xml:space="preserve"> entry to the DateAnalysed column.</w:t>
      </w:r>
      <w:r w:rsidR="0055781C">
        <w:rPr>
          <w:rFonts w:cstheme="minorHAnsi"/>
          <w:sz w:val="24"/>
          <w:szCs w:val="24"/>
        </w:rPr>
        <w:t xml:space="preserve">  Click the “X” in the upper right corner of the screen until all tabs are closed and the ClearView main screen appears.</w:t>
      </w:r>
    </w:p>
    <w:p w:rsidR="008E579A" w:rsidRPr="00871A36" w:rsidRDefault="008E579A" w:rsidP="00053339">
      <w:pPr>
        <w:pStyle w:val="ListParagraph"/>
        <w:tabs>
          <w:tab w:val="left" w:pos="4590"/>
        </w:tabs>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579A" w:rsidRPr="00871A36" w:rsidRDefault="008E579A" w:rsidP="00411F7A">
      <w:pPr>
        <w:pStyle w:val="ListParagraph"/>
        <w:tabs>
          <w:tab w:val="left" w:pos="4590"/>
        </w:tabs>
        <w:ind w:left="1080"/>
        <w:rPr>
          <w:rFonts w:cstheme="minorHAnsi"/>
          <w:sz w:val="24"/>
          <w:szCs w:val="24"/>
        </w:rPr>
      </w:pPr>
    </w:p>
    <w:p w:rsidR="000235F7" w:rsidRPr="00871A36" w:rsidRDefault="00CF0F41" w:rsidP="00411F7A">
      <w:pPr>
        <w:pStyle w:val="ListParagraph"/>
        <w:tabs>
          <w:tab w:val="left" w:pos="4590"/>
        </w:tabs>
        <w:ind w:left="1080"/>
        <w:rPr>
          <w:rFonts w:cstheme="minorHAnsi"/>
          <w:sz w:val="24"/>
          <w:szCs w:val="24"/>
        </w:rPr>
      </w:pPr>
      <w:r w:rsidRPr="00871A36">
        <w:rPr>
          <w:rFonts w:cstheme="minorHAnsi"/>
          <w:sz w:val="24"/>
          <w:szCs w:val="24"/>
        </w:rPr>
        <w:t xml:space="preserve">Click on the Change Login icon at the top of the screen.  Login as “EPICUser” with the password provided by the Network Administrator.  </w:t>
      </w:r>
      <w:r w:rsidR="007A6FE3">
        <w:rPr>
          <w:rFonts w:cstheme="minorHAnsi"/>
          <w:sz w:val="24"/>
          <w:szCs w:val="24"/>
        </w:rPr>
        <w:t xml:space="preserve">Click the Search Capture button.  </w:t>
      </w:r>
      <w:r w:rsidR="000235F7" w:rsidRPr="00871A36">
        <w:rPr>
          <w:rFonts w:cstheme="minorHAnsi"/>
          <w:sz w:val="24"/>
          <w:szCs w:val="24"/>
        </w:rPr>
        <w:t xml:space="preserve">With all entry fields blank or null, click the Find button. Verify that a list of patients </w:t>
      </w:r>
      <w:r w:rsidR="00476398" w:rsidRPr="00871A36">
        <w:rPr>
          <w:rFonts w:cstheme="minorHAnsi"/>
          <w:sz w:val="24"/>
          <w:szCs w:val="24"/>
        </w:rPr>
        <w:t>with columns for Patient Name, Treatment Id, Version, Run Notes, Scan Type, Date Scanned, and Archived, is displayed.</w:t>
      </w:r>
    </w:p>
    <w:p w:rsidR="000235F7" w:rsidRPr="00871A36" w:rsidRDefault="000235F7" w:rsidP="000235F7">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tabs>
          <w:tab w:val="left" w:pos="4590"/>
        </w:tabs>
        <w:spacing w:after="0"/>
        <w:ind w:left="1080"/>
        <w:rPr>
          <w:rFonts w:cstheme="minorHAnsi"/>
          <w:sz w:val="24"/>
          <w:szCs w:val="24"/>
        </w:rPr>
      </w:pPr>
    </w:p>
    <w:p w:rsidR="000235F7" w:rsidRPr="00871A36" w:rsidRDefault="000235F7" w:rsidP="000235F7">
      <w:pPr>
        <w:tabs>
          <w:tab w:val="left" w:pos="4590"/>
        </w:tabs>
        <w:spacing w:after="0"/>
        <w:ind w:left="1080"/>
        <w:rPr>
          <w:rFonts w:cstheme="minorHAnsi"/>
          <w:sz w:val="24"/>
          <w:szCs w:val="24"/>
        </w:rPr>
      </w:pPr>
      <w:r w:rsidRPr="00871A36">
        <w:rPr>
          <w:rFonts w:cstheme="minorHAnsi"/>
          <w:sz w:val="24"/>
          <w:szCs w:val="24"/>
        </w:rPr>
        <w:lastRenderedPageBreak/>
        <w:t>Enter the patient’s last name of NJMAA.  Click the Find button.  Verify that a patient by the last name of NJMAA is not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Validation and click Find.  Verify that only patients with the last name of Validation are displayed and record </w:t>
      </w:r>
      <w:r w:rsidR="00300E5C">
        <w:rPr>
          <w:rFonts w:cstheme="minorHAnsi"/>
          <w:sz w:val="24"/>
          <w:szCs w:val="24"/>
        </w:rPr>
        <w:t xml:space="preserve">any random 3 of </w:t>
      </w:r>
      <w:r w:rsidRPr="00871A36">
        <w:rPr>
          <w:rFonts w:cstheme="minorHAnsi"/>
          <w:sz w:val="24"/>
          <w:szCs w:val="24"/>
        </w:rPr>
        <w:t>the result</w:t>
      </w:r>
      <w:r w:rsidR="00300E5C">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476398" w:rsidRPr="00871A36" w:rsidRDefault="00476398" w:rsidP="000235F7">
      <w:pPr>
        <w:pStyle w:val="ListParagraph"/>
        <w:tabs>
          <w:tab w:val="left" w:pos="4590"/>
        </w:tabs>
        <w:spacing w:after="0"/>
        <w:ind w:left="1080"/>
        <w:rPr>
          <w:rFonts w:cstheme="minorHAnsi"/>
          <w:sz w:val="24"/>
          <w:szCs w:val="24"/>
        </w:rPr>
      </w:pPr>
      <w:r w:rsidRPr="00871A36">
        <w:rPr>
          <w:rFonts w:cstheme="minorHAnsi"/>
          <w:sz w:val="24"/>
          <w:szCs w:val="24"/>
        </w:rPr>
        <w:t>Click into each column header box (i.e. Patient Name, Treatment Id, etc.) and verify that the list sorts by the column selected.</w:t>
      </w:r>
    </w:p>
    <w:p w:rsidR="00476398" w:rsidRPr="00871A36" w:rsidRDefault="00476398" w:rsidP="000235F7">
      <w:pPr>
        <w:pStyle w:val="ListParagraph"/>
        <w:tabs>
          <w:tab w:val="left" w:pos="4590"/>
        </w:tabs>
        <w:spacing w:after="0"/>
        <w:ind w:left="1080"/>
        <w:rPr>
          <w:rFonts w:cstheme="minorHAnsi"/>
          <w:sz w:val="24"/>
          <w:szCs w:val="24"/>
        </w:rPr>
      </w:pPr>
    </w:p>
    <w:p w:rsidR="00476398" w:rsidRPr="00871A36" w:rsidRDefault="00476398" w:rsidP="00476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76398" w:rsidRPr="00871A36" w:rsidRDefault="00476398"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E and click Find.  Verify that only patients with last names beginning with E are displayed and record </w:t>
      </w:r>
      <w:r w:rsidR="002E424D">
        <w:rPr>
          <w:rFonts w:cstheme="minorHAnsi"/>
          <w:sz w:val="24"/>
          <w:szCs w:val="24"/>
        </w:rPr>
        <w:t xml:space="preserve">any random 3 of </w:t>
      </w:r>
      <w:r w:rsidRPr="00871A36">
        <w:rPr>
          <w:rFonts w:cstheme="minorHAnsi"/>
          <w:sz w:val="24"/>
          <w:szCs w:val="24"/>
        </w:rPr>
        <w:t>the result</w:t>
      </w:r>
      <w:r w:rsidR="002E424D">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br/>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b/>
          <w:sz w:val="24"/>
          <w:szCs w:val="24"/>
          <w:u w:val="single"/>
        </w:rPr>
      </w:pP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Use the delete key to</w:t>
      </w:r>
      <w:r w:rsidR="00277A86">
        <w:rPr>
          <w:rFonts w:cstheme="minorHAnsi"/>
          <w:sz w:val="24"/>
          <w:szCs w:val="24"/>
        </w:rPr>
        <w:t xml:space="preserve"> highlight then</w:t>
      </w:r>
      <w:r w:rsidRPr="00871A36">
        <w:rPr>
          <w:rFonts w:cstheme="minorHAnsi"/>
          <w:sz w:val="24"/>
          <w:szCs w:val="24"/>
        </w:rPr>
        <w:t xml:space="preserve"> delete the “e” in the last name box.</w:t>
      </w: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lastRenderedPageBreak/>
        <w:t>Enter the patient’s first name of NJMAA (last name box should be blank).  Click the Find button.  Verify that a patient by the first name of NJMAA is not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Epic and click Find.  Verify that only patients with the first name of Epic are displayed and record</w:t>
      </w:r>
      <w:r w:rsidR="00BF68C7">
        <w:rPr>
          <w:rFonts w:cstheme="minorHAnsi"/>
          <w:sz w:val="24"/>
          <w:szCs w:val="24"/>
        </w:rPr>
        <w:t xml:space="preserve"> any random 3 of</w:t>
      </w:r>
      <w:r w:rsidRPr="00871A36">
        <w:rPr>
          <w:rFonts w:cstheme="minorHAnsi"/>
          <w:sz w:val="24"/>
          <w:szCs w:val="24"/>
        </w:rPr>
        <w:t xml:space="preserve"> the result</w:t>
      </w:r>
      <w:r w:rsidR="00BF68C7">
        <w:rPr>
          <w:rFonts w:cstheme="minorHAnsi"/>
          <w:sz w:val="24"/>
          <w:szCs w:val="24"/>
        </w:rPr>
        <w:t>s</w:t>
      </w:r>
      <w:r w:rsidRPr="00871A36">
        <w:rPr>
          <w:rFonts w:cstheme="minorHAnsi"/>
          <w:sz w:val="24"/>
          <w:szCs w:val="24"/>
        </w:rPr>
        <w:t>:</w:t>
      </w:r>
    </w:p>
    <w:p w:rsidR="000235F7" w:rsidRPr="00871A36" w:rsidRDefault="000235F7"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O and click Find. Verify that only patients with a first name beginning with O are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ind w:left="1080"/>
        <w:rPr>
          <w:rFonts w:cstheme="minorHAnsi"/>
          <w:sz w:val="24"/>
          <w:szCs w:val="24"/>
        </w:rPr>
      </w:pPr>
    </w:p>
    <w:p w:rsidR="001E7CD5" w:rsidRPr="00871A36" w:rsidRDefault="001E7CD5" w:rsidP="00A005BE">
      <w:pPr>
        <w:spacing w:after="0"/>
        <w:ind w:left="1080"/>
        <w:rPr>
          <w:rFonts w:cstheme="minorHAnsi"/>
          <w:b/>
          <w:sz w:val="24"/>
          <w:szCs w:val="24"/>
          <w:u w:val="single"/>
        </w:rPr>
      </w:pPr>
      <w:r w:rsidRPr="00871A36">
        <w:rPr>
          <w:rFonts w:cstheme="minorHAnsi"/>
          <w:sz w:val="24"/>
          <w:szCs w:val="24"/>
        </w:rPr>
        <w:t xml:space="preserve">Delete any information in the first name and last name box.  </w:t>
      </w:r>
    </w:p>
    <w:p w:rsidR="001E7CD5" w:rsidRPr="00871A36" w:rsidRDefault="001E7CD5" w:rsidP="000235F7">
      <w:pPr>
        <w:spacing w:after="0"/>
        <w:ind w:left="1080"/>
        <w:rPr>
          <w:rFonts w:cstheme="minorHAnsi"/>
          <w:sz w:val="24"/>
          <w:szCs w:val="24"/>
        </w:rPr>
      </w:pP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In the Scan From field, enter a date of 3/15/2011.  In the Scan To field, enter a date of 3/16/2011.  Click Find</w:t>
      </w:r>
      <w:r w:rsidR="005D1FF4">
        <w:rPr>
          <w:rFonts w:cstheme="minorHAnsi"/>
          <w:sz w:val="24"/>
          <w:szCs w:val="24"/>
        </w:rPr>
        <w:t xml:space="preserve"> and verify that the scan dates for each of the records found is between the dates entered</w:t>
      </w:r>
      <w:r w:rsidRPr="00871A36">
        <w:rPr>
          <w:rFonts w:cstheme="minorHAnsi"/>
          <w:sz w:val="24"/>
          <w:szCs w:val="24"/>
        </w:rPr>
        <w:t xml:space="preserve">.  Record </w:t>
      </w:r>
      <w:r w:rsidR="005D1FF4">
        <w:rPr>
          <w:rFonts w:cstheme="minorHAnsi"/>
          <w:sz w:val="24"/>
          <w:szCs w:val="24"/>
        </w:rPr>
        <w:t xml:space="preserve">any random 3 of </w:t>
      </w:r>
      <w:r w:rsidRPr="00871A36">
        <w:rPr>
          <w:rFonts w:cstheme="minorHAnsi"/>
          <w:sz w:val="24"/>
          <w:szCs w:val="24"/>
        </w:rPr>
        <w:t>the result</w:t>
      </w:r>
      <w:r w:rsidR="005D1FF4">
        <w:rPr>
          <w:rFonts w:cstheme="minorHAnsi"/>
          <w:sz w:val="24"/>
          <w:szCs w:val="24"/>
        </w:rPr>
        <w:t>s</w:t>
      </w:r>
      <w:r w:rsidRPr="00871A36">
        <w:rPr>
          <w:rFonts w:cstheme="minorHAnsi"/>
          <w:sz w:val="24"/>
          <w:szCs w:val="24"/>
        </w:rPr>
        <w: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 xml:space="preserve">Close </w:t>
      </w:r>
      <w:r w:rsidR="00D56F7A">
        <w:rPr>
          <w:rFonts w:cstheme="minorHAnsi"/>
          <w:sz w:val="24"/>
          <w:szCs w:val="24"/>
        </w:rPr>
        <w:t xml:space="preserve">the Search Capture dialog as well as </w:t>
      </w:r>
      <w:r w:rsidRPr="00871A36">
        <w:rPr>
          <w:rFonts w:cstheme="minorHAnsi"/>
          <w:sz w:val="24"/>
          <w:szCs w:val="24"/>
        </w:rPr>
        <w:t>all open Tabs.  Verify that the system returned to the EPIC ClearView main screen.</w:t>
      </w:r>
    </w:p>
    <w:p w:rsidR="000235F7" w:rsidRPr="00871A36" w:rsidRDefault="000235F7" w:rsidP="00A33881">
      <w:pPr>
        <w:pStyle w:val="ListParagraph"/>
        <w:ind w:left="1440"/>
        <w:rPr>
          <w:rFonts w:cstheme="minorHAnsi"/>
          <w:sz w:val="24"/>
          <w:szCs w:val="24"/>
        </w:rPr>
      </w:pPr>
    </w:p>
    <w:p w:rsidR="00A532CC" w:rsidRPr="00871A36" w:rsidRDefault="006F6C03" w:rsidP="00166D92">
      <w:pPr>
        <w:pStyle w:val="ListParagraph"/>
        <w:ind w:left="1080"/>
        <w:rPr>
          <w:rFonts w:cstheme="minorHAnsi"/>
          <w:sz w:val="24"/>
          <w:szCs w:val="24"/>
        </w:rPr>
      </w:pPr>
      <w:r w:rsidRPr="00871A36">
        <w:rPr>
          <w:rFonts w:cstheme="minorHAnsi"/>
          <w:sz w:val="24"/>
          <w:szCs w:val="24"/>
        </w:rPr>
        <w:t xml:space="preserve">Click </w:t>
      </w:r>
      <w:r w:rsidR="002970B5" w:rsidRPr="00871A36">
        <w:rPr>
          <w:rFonts w:cstheme="minorHAnsi"/>
          <w:sz w:val="24"/>
          <w:szCs w:val="24"/>
        </w:rPr>
        <w:t xml:space="preserve">the Search Capture button.  </w:t>
      </w:r>
      <w:r w:rsidR="00C93CD1" w:rsidRPr="00871A36">
        <w:rPr>
          <w:rFonts w:cstheme="minorHAnsi"/>
          <w:sz w:val="24"/>
          <w:szCs w:val="24"/>
        </w:rPr>
        <w:t xml:space="preserve">Verify that the Search Capture window opens.  </w:t>
      </w:r>
      <w:r w:rsidR="00A532CC" w:rsidRPr="00871A36">
        <w:rPr>
          <w:rFonts w:cstheme="minorHAnsi"/>
          <w:sz w:val="24"/>
          <w:szCs w:val="24"/>
        </w:rPr>
        <w:t xml:space="preserve">Click on the View Report </w:t>
      </w:r>
      <w:r w:rsidR="002970B5" w:rsidRPr="00871A36">
        <w:rPr>
          <w:rFonts w:cstheme="minorHAnsi"/>
          <w:sz w:val="24"/>
          <w:szCs w:val="24"/>
        </w:rPr>
        <w:t>button</w:t>
      </w:r>
      <w:r w:rsidR="003E47B7">
        <w:rPr>
          <w:rFonts w:cstheme="minorHAnsi"/>
          <w:sz w:val="24"/>
          <w:szCs w:val="24"/>
        </w:rPr>
        <w:t xml:space="preserve"> and verify that a second Search Capture window does not appear</w:t>
      </w:r>
      <w:r w:rsidR="00A532CC"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Click on the View Calib</w:t>
      </w:r>
      <w:r w:rsidR="00C0773D" w:rsidRPr="00871A36">
        <w:rPr>
          <w:rFonts w:cstheme="minorHAnsi"/>
          <w:sz w:val="24"/>
          <w:szCs w:val="24"/>
        </w:rPr>
        <w:t>ration</w:t>
      </w:r>
      <w:r w:rsidRPr="00871A36">
        <w:rPr>
          <w:rFonts w:cstheme="minorHAnsi"/>
          <w:sz w:val="24"/>
          <w:szCs w:val="24"/>
        </w:rPr>
        <w:t xml:space="preserv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r w:rsidR="00D200A3" w:rsidRPr="00871A36">
        <w:rPr>
          <w:rFonts w:cstheme="minorHAnsi"/>
          <w:sz w:val="24"/>
          <w:szCs w:val="24"/>
        </w:rPr>
        <w:t xml:space="preserve"> and the calibration screen does not appear</w:t>
      </w:r>
      <w:r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532CC" w:rsidRPr="00871A36" w:rsidRDefault="00A532CC"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 xml:space="preserve">Click on the View Capture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spacing w:after="0"/>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lastRenderedPageBreak/>
        <w:t>View Report button.</w:t>
      </w:r>
    </w:p>
    <w:p w:rsidR="001E7CD5" w:rsidRPr="00871A36" w:rsidRDefault="001E7CD5" w:rsidP="00C0773D">
      <w:pPr>
        <w:pStyle w:val="ListParagraph"/>
        <w:spacing w:after="0"/>
        <w:ind w:left="1080"/>
        <w:rPr>
          <w:rFonts w:cstheme="minorHAnsi"/>
          <w:sz w:val="24"/>
          <w:szCs w:val="24"/>
        </w:rPr>
      </w:pPr>
    </w:p>
    <w:p w:rsidR="005F1357" w:rsidRPr="00871A36" w:rsidRDefault="00BF14F6" w:rsidP="00C0773D">
      <w:pPr>
        <w:pStyle w:val="ListParagraph"/>
        <w:spacing w:after="0"/>
        <w:ind w:left="1080"/>
        <w:rPr>
          <w:rFonts w:cstheme="minorHAnsi"/>
          <w:sz w:val="24"/>
          <w:szCs w:val="24"/>
        </w:rPr>
      </w:pPr>
      <w:r w:rsidRPr="00871A36">
        <w:rPr>
          <w:rFonts w:cstheme="minorHAnsi"/>
          <w:sz w:val="24"/>
          <w:szCs w:val="24"/>
        </w:rPr>
        <w:t xml:space="preserve">Click the “X” in the upper right corner of the Search Capture window.  </w:t>
      </w:r>
      <w:r w:rsidR="00AD73E4" w:rsidRPr="00871A36">
        <w:rPr>
          <w:rFonts w:cstheme="minorHAnsi"/>
          <w:sz w:val="24"/>
          <w:szCs w:val="24"/>
        </w:rPr>
        <w:t>Click the Search Capture button</w:t>
      </w:r>
      <w:r w:rsidR="00AA4F4B" w:rsidRPr="00871A36">
        <w:rPr>
          <w:rFonts w:cstheme="minorHAnsi"/>
          <w:sz w:val="24"/>
          <w:szCs w:val="24"/>
        </w:rPr>
        <w:t>.</w:t>
      </w:r>
      <w:r w:rsidR="00AD73E4" w:rsidRPr="00871A36">
        <w:rPr>
          <w:rFonts w:cstheme="minorHAnsi"/>
          <w:sz w:val="24"/>
          <w:szCs w:val="24"/>
        </w:rPr>
        <w:t xml:space="preserve">  </w:t>
      </w:r>
      <w:r w:rsidR="00AA4F4B" w:rsidRPr="00871A36">
        <w:rPr>
          <w:rFonts w:cstheme="minorHAnsi"/>
          <w:sz w:val="24"/>
          <w:szCs w:val="24"/>
        </w:rPr>
        <w:t xml:space="preserve">Verify that the Search Capture window opens.  </w:t>
      </w:r>
      <w:r w:rsidR="00AD73E4" w:rsidRPr="00871A36">
        <w:rPr>
          <w:rFonts w:cstheme="minorHAnsi"/>
          <w:sz w:val="24"/>
          <w:szCs w:val="24"/>
        </w:rPr>
        <w:t>Click on the Find button</w:t>
      </w:r>
      <w:r w:rsidR="001C4A9D" w:rsidRPr="00871A36">
        <w:rPr>
          <w:rFonts w:cstheme="minorHAnsi"/>
          <w:sz w:val="24"/>
          <w:szCs w:val="24"/>
        </w:rPr>
        <w:t xml:space="preserve"> in the upper right corner of the displayed window.</w:t>
      </w:r>
      <w:r w:rsidR="00AD73E4" w:rsidRPr="00871A36">
        <w:rPr>
          <w:rFonts w:cstheme="minorHAnsi"/>
          <w:sz w:val="24"/>
          <w:szCs w:val="24"/>
        </w:rPr>
        <w:t xml:space="preserve">  </w:t>
      </w:r>
      <w:r w:rsidR="001C4A9D" w:rsidRPr="00871A36">
        <w:rPr>
          <w:rFonts w:cstheme="minorHAnsi"/>
          <w:sz w:val="24"/>
          <w:szCs w:val="24"/>
        </w:rPr>
        <w:t xml:space="preserve">Search and identify </w:t>
      </w:r>
      <w:r w:rsidR="00AD73E4" w:rsidRPr="00871A36">
        <w:rPr>
          <w:rFonts w:cstheme="minorHAnsi"/>
          <w:sz w:val="24"/>
          <w:szCs w:val="24"/>
        </w:rPr>
        <w:t xml:space="preserve">patient name </w:t>
      </w:r>
      <w:r w:rsidR="00AA4F4B" w:rsidRPr="00871A36">
        <w:rPr>
          <w:rFonts w:cstheme="minorHAnsi"/>
          <w:sz w:val="24"/>
          <w:szCs w:val="24"/>
        </w:rPr>
        <w:t>Epic Validation</w:t>
      </w:r>
      <w:r w:rsidR="00AD73E4" w:rsidRPr="00871A36">
        <w:rPr>
          <w:rFonts w:cstheme="minorHAnsi"/>
          <w:sz w:val="24"/>
          <w:szCs w:val="24"/>
        </w:rPr>
        <w:t xml:space="preserve">.  </w:t>
      </w:r>
      <w:r w:rsidR="00896D7E" w:rsidRPr="00871A36">
        <w:rPr>
          <w:rFonts w:cstheme="minorHAnsi"/>
          <w:sz w:val="24"/>
          <w:szCs w:val="24"/>
        </w:rPr>
        <w:t xml:space="preserve">Click to highlight </w:t>
      </w:r>
      <w:r w:rsidR="00D15A24">
        <w:rPr>
          <w:rFonts w:cstheme="minorHAnsi"/>
          <w:sz w:val="24"/>
          <w:szCs w:val="24"/>
        </w:rPr>
        <w:t xml:space="preserve">one of the records for </w:t>
      </w:r>
      <w:r w:rsidR="00896D7E" w:rsidRPr="00871A36">
        <w:rPr>
          <w:rFonts w:cstheme="minorHAnsi"/>
          <w:sz w:val="24"/>
          <w:szCs w:val="24"/>
        </w:rPr>
        <w:t>this patient and click the View Report button in the lower right corner of the displayed window.</w:t>
      </w:r>
    </w:p>
    <w:p w:rsidR="005A16E5" w:rsidRPr="00871A36" w:rsidRDefault="005A16E5" w:rsidP="00166D92">
      <w:pPr>
        <w:pStyle w:val="ListParagraph"/>
        <w:ind w:left="1080"/>
        <w:rPr>
          <w:rFonts w:cstheme="minorHAnsi"/>
          <w:sz w:val="24"/>
          <w:szCs w:val="24"/>
        </w:rPr>
      </w:pPr>
    </w:p>
    <w:p w:rsidR="005A16E5" w:rsidRPr="00871A36" w:rsidRDefault="005A16E5" w:rsidP="00166D92">
      <w:pPr>
        <w:pStyle w:val="ListParagraph"/>
        <w:ind w:left="1080"/>
        <w:rPr>
          <w:rFonts w:cstheme="minorHAnsi"/>
          <w:sz w:val="24"/>
          <w:szCs w:val="24"/>
        </w:rPr>
      </w:pPr>
      <w:r w:rsidRPr="00871A36">
        <w:rPr>
          <w:rFonts w:cstheme="minorHAnsi"/>
          <w:sz w:val="24"/>
          <w:szCs w:val="24"/>
        </w:rPr>
        <w:t xml:space="preserve">Verify that </w:t>
      </w:r>
      <w:r w:rsidR="006010E6" w:rsidRPr="00871A36">
        <w:rPr>
          <w:rFonts w:cstheme="minorHAnsi"/>
          <w:sz w:val="24"/>
          <w:szCs w:val="24"/>
        </w:rPr>
        <w:t xml:space="preserve">after processing, a new screen appears with </w:t>
      </w:r>
      <w:r w:rsidRPr="00871A36">
        <w:rPr>
          <w:rFonts w:cstheme="minorHAnsi"/>
          <w:sz w:val="24"/>
          <w:szCs w:val="24"/>
        </w:rPr>
        <w:t xml:space="preserve">the </w:t>
      </w:r>
      <w:r w:rsidR="007A6CC5">
        <w:rPr>
          <w:rFonts w:cstheme="minorHAnsi"/>
          <w:sz w:val="24"/>
          <w:szCs w:val="24"/>
        </w:rPr>
        <w:t>Report For patient name Epic Validation</w:t>
      </w:r>
      <w:r w:rsidR="007428C2" w:rsidRPr="00871A36">
        <w:rPr>
          <w:rFonts w:cstheme="minorHAnsi"/>
          <w:sz w:val="24"/>
          <w:szCs w:val="24"/>
        </w:rPr>
        <w:t xml:space="preserve"> tab</w:t>
      </w:r>
      <w:r w:rsidR="006010E6" w:rsidRPr="00871A36">
        <w:rPr>
          <w:rFonts w:cstheme="minorHAnsi"/>
          <w:sz w:val="24"/>
          <w:szCs w:val="24"/>
        </w:rPr>
        <w:t xml:space="preserve"> open and the ClearView Report is displayed.  Verify that there </w:t>
      </w:r>
      <w:r w:rsidR="007A6CC5">
        <w:rPr>
          <w:rFonts w:cstheme="minorHAnsi"/>
          <w:sz w:val="24"/>
          <w:szCs w:val="24"/>
        </w:rPr>
        <w:t>is</w:t>
      </w:r>
      <w:r w:rsidR="007A6CC5" w:rsidRPr="00871A36">
        <w:rPr>
          <w:rFonts w:cstheme="minorHAnsi"/>
          <w:sz w:val="24"/>
          <w:szCs w:val="24"/>
        </w:rPr>
        <w:t xml:space="preserve"> </w:t>
      </w:r>
      <w:r w:rsidR="007A6CC5">
        <w:rPr>
          <w:rFonts w:cstheme="minorHAnsi"/>
          <w:sz w:val="24"/>
          <w:szCs w:val="24"/>
        </w:rPr>
        <w:t xml:space="preserve">also a </w:t>
      </w:r>
      <w:r w:rsidR="006010E6" w:rsidRPr="00871A36">
        <w:rPr>
          <w:rFonts w:cstheme="minorHAnsi"/>
          <w:sz w:val="24"/>
          <w:szCs w:val="24"/>
        </w:rPr>
        <w:t xml:space="preserve">tab for </w:t>
      </w:r>
      <w:r w:rsidR="007A6CC5">
        <w:rPr>
          <w:rFonts w:cstheme="minorHAnsi"/>
          <w:sz w:val="24"/>
          <w:szCs w:val="24"/>
        </w:rPr>
        <w:t>Print Report for patient name Epic Validation that appears.</w:t>
      </w:r>
    </w:p>
    <w:p w:rsidR="003410B8" w:rsidRPr="00871A36" w:rsidRDefault="003410B8"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6010E6" w:rsidRPr="00871A36" w:rsidRDefault="00351071" w:rsidP="00166D92">
      <w:pPr>
        <w:pStyle w:val="ListParagraph"/>
        <w:ind w:left="1080"/>
        <w:rPr>
          <w:rFonts w:cstheme="minorHAnsi"/>
          <w:sz w:val="24"/>
          <w:szCs w:val="24"/>
        </w:rPr>
      </w:pPr>
      <w:r w:rsidRPr="00871A36">
        <w:rPr>
          <w:rFonts w:cstheme="minorHAnsi"/>
          <w:sz w:val="24"/>
          <w:szCs w:val="24"/>
        </w:rPr>
        <w:t xml:space="preserve">Click the “X” </w:t>
      </w:r>
      <w:r w:rsidR="005C44B2">
        <w:rPr>
          <w:rFonts w:cstheme="minorHAnsi"/>
          <w:sz w:val="24"/>
          <w:szCs w:val="24"/>
        </w:rPr>
        <w:t>in the upper right corner of each</w:t>
      </w:r>
      <w:r w:rsidRPr="00871A36">
        <w:rPr>
          <w:rFonts w:cstheme="minorHAnsi"/>
          <w:sz w:val="24"/>
          <w:szCs w:val="24"/>
        </w:rPr>
        <w:t xml:space="preserve"> tab and verify </w:t>
      </w:r>
      <w:r w:rsidR="005C44B2">
        <w:rPr>
          <w:rFonts w:cstheme="minorHAnsi"/>
          <w:sz w:val="24"/>
          <w:szCs w:val="24"/>
        </w:rPr>
        <w:t>each</w:t>
      </w:r>
      <w:r w:rsidRPr="00871A36">
        <w:rPr>
          <w:rFonts w:cstheme="minorHAnsi"/>
          <w:sz w:val="24"/>
          <w:szCs w:val="24"/>
        </w:rPr>
        <w:t xml:space="preserve"> tab closes and the screen returns to the EPIC ClearView main screen.</w:t>
      </w:r>
    </w:p>
    <w:p w:rsidR="00351071" w:rsidRPr="00871A36" w:rsidRDefault="00351071"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Calibration button.</w:t>
      </w:r>
    </w:p>
    <w:p w:rsidR="001E7CD5" w:rsidRPr="00871A36" w:rsidRDefault="001E7CD5" w:rsidP="00C0773D">
      <w:pPr>
        <w:pStyle w:val="ListParagraph"/>
        <w:spacing w:after="0"/>
        <w:ind w:left="1080"/>
        <w:rPr>
          <w:rFonts w:cstheme="minorHAnsi"/>
          <w:sz w:val="24"/>
          <w:szCs w:val="24"/>
        </w:rPr>
      </w:pPr>
    </w:p>
    <w:p w:rsidR="00D36734" w:rsidRPr="00871A36" w:rsidRDefault="00635613" w:rsidP="00C0773D">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and identify patient name Epic Validation</w:t>
      </w:r>
      <w:r w:rsidR="00AD1B05">
        <w:rPr>
          <w:rFonts w:cstheme="minorHAnsi"/>
          <w:sz w:val="24"/>
          <w:szCs w:val="24"/>
        </w:rPr>
        <w:t xml:space="preserve"> </w:t>
      </w:r>
      <w:r w:rsidR="001D5D09">
        <w:rPr>
          <w:rFonts w:cstheme="minorHAnsi"/>
          <w:sz w:val="24"/>
          <w:szCs w:val="24"/>
        </w:rPr>
        <w:t xml:space="preserve">with </w:t>
      </w:r>
      <w:r w:rsidR="002573D1">
        <w:rPr>
          <w:rFonts w:cstheme="minorHAnsi"/>
          <w:sz w:val="24"/>
          <w:szCs w:val="24"/>
        </w:rPr>
        <w:t>a recent s</w:t>
      </w:r>
      <w:r w:rsidR="001D5D09">
        <w:rPr>
          <w:rFonts w:cstheme="minorHAnsi"/>
          <w:sz w:val="24"/>
          <w:szCs w:val="24"/>
        </w:rPr>
        <w:t xml:space="preserve">can </w:t>
      </w:r>
      <w:r w:rsidR="002573D1">
        <w:rPr>
          <w:rFonts w:cstheme="minorHAnsi"/>
          <w:sz w:val="24"/>
          <w:szCs w:val="24"/>
        </w:rPr>
        <w:t>d</w:t>
      </w:r>
      <w:r w:rsidR="001D5D09">
        <w:rPr>
          <w:rFonts w:cstheme="minorHAnsi"/>
          <w:sz w:val="24"/>
          <w:szCs w:val="24"/>
        </w:rPr>
        <w:t>ate</w:t>
      </w:r>
      <w:r w:rsidRPr="00871A36">
        <w:rPr>
          <w:rFonts w:cstheme="minorHAnsi"/>
          <w:sz w:val="24"/>
          <w:szCs w:val="24"/>
        </w:rPr>
        <w:t xml:space="preserve">.  Click to highlight this patient and click the View Calibration button in the lower right corner of the displayed window.  </w:t>
      </w:r>
      <w:r w:rsidR="00D36734" w:rsidRPr="00871A36">
        <w:rPr>
          <w:rFonts w:cstheme="minorHAnsi"/>
          <w:sz w:val="24"/>
          <w:szCs w:val="24"/>
        </w:rPr>
        <w:t xml:space="preserve">Verify that the </w:t>
      </w:r>
      <w:r w:rsidR="009D526D" w:rsidRPr="00871A36">
        <w:rPr>
          <w:rFonts w:cstheme="minorHAnsi"/>
          <w:sz w:val="24"/>
          <w:szCs w:val="24"/>
        </w:rPr>
        <w:t>Calibration</w:t>
      </w:r>
      <w:r w:rsidR="00D36734" w:rsidRPr="00871A36">
        <w:rPr>
          <w:rFonts w:cstheme="minorHAnsi"/>
          <w:sz w:val="24"/>
          <w:szCs w:val="24"/>
        </w:rPr>
        <w:t xml:space="preserve"> is opened and the </w:t>
      </w:r>
      <w:r w:rsidR="009D526D" w:rsidRPr="00871A36">
        <w:rPr>
          <w:rFonts w:cstheme="minorHAnsi"/>
          <w:sz w:val="24"/>
          <w:szCs w:val="24"/>
        </w:rPr>
        <w:t xml:space="preserve">View </w:t>
      </w:r>
      <w:r w:rsidR="00D36734" w:rsidRPr="00871A36">
        <w:rPr>
          <w:rFonts w:cstheme="minorHAnsi"/>
          <w:sz w:val="24"/>
          <w:szCs w:val="24"/>
        </w:rPr>
        <w:t xml:space="preserve">Calibration </w:t>
      </w:r>
      <w:r w:rsidR="009D526D" w:rsidRPr="00871A36">
        <w:rPr>
          <w:rFonts w:cstheme="minorHAnsi"/>
          <w:sz w:val="24"/>
          <w:szCs w:val="24"/>
        </w:rPr>
        <w:t>w</w:t>
      </w:r>
      <w:r w:rsidR="00D36734" w:rsidRPr="00871A36">
        <w:rPr>
          <w:rFonts w:cstheme="minorHAnsi"/>
          <w:sz w:val="24"/>
          <w:szCs w:val="24"/>
        </w:rPr>
        <w:t xml:space="preserve">indow is displayed.  Verify that all ten calibration images are displayed.  </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b/>
          <w:sz w:val="24"/>
          <w:szCs w:val="24"/>
          <w:u w:val="single"/>
        </w:rPr>
      </w:pPr>
    </w:p>
    <w:p w:rsidR="002A44AE" w:rsidRPr="00871A36" w:rsidRDefault="002A44AE" w:rsidP="002A44AE">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#1</w:t>
      </w:r>
      <w:r w:rsidRPr="00871A36">
        <w:rPr>
          <w:rFonts w:cstheme="minorHAnsi"/>
          <w:sz w:val="24"/>
          <w:szCs w:val="24"/>
        </w:rPr>
        <w:t xml:space="preserve"> box in the thumbnail images row.  Verify that the image appears in the Captured Images box.  </w:t>
      </w:r>
    </w:p>
    <w:p w:rsidR="002A44AE" w:rsidRPr="00871A36" w:rsidRDefault="002A44AE" w:rsidP="002A44AE">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#3</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D1D60" w:rsidRPr="00871A36" w:rsidRDefault="00FD1D60" w:rsidP="00FD1D60">
      <w:pPr>
        <w:pStyle w:val="ListParagraph"/>
        <w:ind w:left="1080"/>
        <w:rPr>
          <w:rFonts w:cstheme="minorHAnsi"/>
          <w:b/>
          <w:sz w:val="24"/>
          <w:szCs w:val="24"/>
          <w:u w:val="single"/>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#7</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D36734" w:rsidRPr="00871A36" w:rsidRDefault="00D36734" w:rsidP="00166D92">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w:t>
      </w:r>
      <w:r w:rsidR="006D6849"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highlight w:val="yellow"/>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797DAF">
        <w:rPr>
          <w:rFonts w:cstheme="minorHAnsi"/>
          <w:sz w:val="24"/>
          <w:szCs w:val="24"/>
        </w:rPr>
        <w:t xml:space="preserve">any </w:t>
      </w:r>
      <w:r w:rsidRPr="00871A36">
        <w:rPr>
          <w:rFonts w:cstheme="minorHAnsi"/>
          <w:sz w:val="24"/>
          <w:szCs w:val="24"/>
        </w:rPr>
        <w:t>patient</w:t>
      </w:r>
      <w:r w:rsidR="00797DAF">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797DAF">
        <w:rPr>
          <w:rFonts w:cstheme="minorHAnsi"/>
          <w:sz w:val="24"/>
          <w:szCs w:val="24"/>
        </w:rPr>
        <w:t xml:space="preserve">of </w:t>
      </w:r>
      <w:r w:rsidR="00121CFD" w:rsidRPr="00871A36">
        <w:rPr>
          <w:rFonts w:cstheme="minorHAnsi"/>
          <w:sz w:val="24"/>
          <w:szCs w:val="24"/>
        </w:rPr>
        <w:t>Sample</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BE1FAD">
        <w:rPr>
          <w:rFonts w:cstheme="minorHAnsi"/>
          <w:sz w:val="24"/>
          <w:szCs w:val="24"/>
        </w:rPr>
        <w:t xml:space="preserve">any different </w:t>
      </w:r>
      <w:r w:rsidRPr="00871A36">
        <w:rPr>
          <w:rFonts w:cstheme="minorHAnsi"/>
          <w:sz w:val="24"/>
          <w:szCs w:val="24"/>
        </w:rPr>
        <w:t>patient</w:t>
      </w:r>
      <w:r w:rsidR="00BE1FAD">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0773D" w:rsidRPr="00871A36" w:rsidRDefault="00C0773D" w:rsidP="00166D92">
      <w:pPr>
        <w:pStyle w:val="ListParagraph"/>
        <w:ind w:left="1080"/>
        <w:rPr>
          <w:rFonts w:cstheme="minorHAnsi"/>
          <w:sz w:val="24"/>
          <w:szCs w:val="24"/>
        </w:rPr>
      </w:pPr>
    </w:p>
    <w:p w:rsidR="00AF3A5C" w:rsidRPr="00941B78" w:rsidRDefault="00B7387C" w:rsidP="00166D92">
      <w:pPr>
        <w:pStyle w:val="ListParagraph"/>
        <w:numPr>
          <w:ilvl w:val="1"/>
          <w:numId w:val="5"/>
        </w:numPr>
        <w:rPr>
          <w:rFonts w:cstheme="minorHAnsi"/>
          <w:b/>
          <w:sz w:val="24"/>
          <w:szCs w:val="24"/>
        </w:rPr>
      </w:pPr>
      <w:r w:rsidRPr="00871A36">
        <w:rPr>
          <w:rFonts w:cstheme="minorHAnsi"/>
          <w:sz w:val="24"/>
          <w:szCs w:val="24"/>
        </w:rPr>
        <w:t xml:space="preserve"> </w:t>
      </w:r>
      <w:r w:rsidR="00AF3A5C" w:rsidRPr="00941B78">
        <w:rPr>
          <w:rFonts w:cstheme="minorHAnsi"/>
          <w:b/>
          <w:sz w:val="24"/>
          <w:szCs w:val="24"/>
        </w:rPr>
        <w:t>View Capture button.</w:t>
      </w:r>
    </w:p>
    <w:p w:rsidR="001E7CD5" w:rsidRPr="00871A36" w:rsidRDefault="001E7CD5" w:rsidP="00EC7F7C">
      <w:pPr>
        <w:pStyle w:val="ListParagraph"/>
        <w:spacing w:after="0"/>
        <w:ind w:left="1080"/>
        <w:rPr>
          <w:rFonts w:cstheme="minorHAnsi"/>
          <w:sz w:val="24"/>
          <w:szCs w:val="24"/>
        </w:rPr>
      </w:pPr>
    </w:p>
    <w:p w:rsidR="007752AD" w:rsidRPr="00871A36" w:rsidRDefault="00134C36" w:rsidP="00EC7F7C">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w:t>
      </w:r>
      <w:r w:rsidR="00DE2695" w:rsidRPr="00871A36">
        <w:rPr>
          <w:rFonts w:cstheme="minorHAnsi"/>
          <w:sz w:val="24"/>
          <w:szCs w:val="24"/>
        </w:rPr>
        <w:t xml:space="preserve">d identify patient name Epic </w:t>
      </w:r>
      <w:r w:rsidRPr="00871A36">
        <w:rPr>
          <w:rFonts w:cstheme="minorHAnsi"/>
          <w:sz w:val="24"/>
          <w:szCs w:val="24"/>
        </w:rPr>
        <w:t>Validation</w:t>
      </w:r>
      <w:r w:rsidR="0069010E">
        <w:rPr>
          <w:rFonts w:cstheme="minorHAnsi"/>
          <w:sz w:val="24"/>
          <w:szCs w:val="24"/>
        </w:rPr>
        <w:t xml:space="preserve"> </w:t>
      </w:r>
      <w:r w:rsidR="008C7D29">
        <w:rPr>
          <w:rFonts w:cstheme="minorHAnsi"/>
          <w:sz w:val="24"/>
          <w:szCs w:val="24"/>
        </w:rPr>
        <w:t>and select a recent treatment ID</w:t>
      </w:r>
      <w:r w:rsidRPr="00871A36">
        <w:rPr>
          <w:rFonts w:cstheme="minorHAnsi"/>
          <w:sz w:val="24"/>
          <w:szCs w:val="24"/>
        </w:rPr>
        <w:t xml:space="preserve">.  Click to highlight this patient and click the View Capture button in the lower right corner of the displayed window.  Verify that the View Capture tab is opened and the View Capture window is displayed.  Verify that </w:t>
      </w:r>
      <w:r w:rsidR="00A50B72" w:rsidRPr="00871A36">
        <w:rPr>
          <w:rFonts w:cstheme="minorHAnsi"/>
          <w:sz w:val="24"/>
          <w:szCs w:val="24"/>
        </w:rPr>
        <w:t xml:space="preserve">the </w:t>
      </w:r>
      <w:r w:rsidR="009A6D77" w:rsidRPr="00871A36">
        <w:rPr>
          <w:rFonts w:cstheme="minorHAnsi"/>
          <w:sz w:val="24"/>
          <w:szCs w:val="24"/>
        </w:rPr>
        <w:t xml:space="preserve">Captured Image, </w:t>
      </w:r>
      <w:r w:rsidR="006109E0" w:rsidRPr="00871A36">
        <w:rPr>
          <w:rFonts w:cstheme="minorHAnsi"/>
          <w:sz w:val="24"/>
          <w:szCs w:val="24"/>
        </w:rPr>
        <w:t xml:space="preserve">the </w:t>
      </w:r>
      <w:r w:rsidR="00605348" w:rsidRPr="00871A36">
        <w:rPr>
          <w:rFonts w:cstheme="minorHAnsi"/>
          <w:sz w:val="24"/>
          <w:szCs w:val="24"/>
        </w:rPr>
        <w:t xml:space="preserve">Finger Image, </w:t>
      </w:r>
      <w:r w:rsidR="009A6D77" w:rsidRPr="00871A36">
        <w:rPr>
          <w:rFonts w:cstheme="minorHAnsi"/>
          <w:sz w:val="24"/>
          <w:szCs w:val="24"/>
        </w:rPr>
        <w:t xml:space="preserve">the </w:t>
      </w:r>
      <w:r w:rsidR="00A50B72" w:rsidRPr="00871A36">
        <w:rPr>
          <w:rFonts w:cstheme="minorHAnsi"/>
          <w:sz w:val="24"/>
          <w:szCs w:val="24"/>
        </w:rPr>
        <w:t xml:space="preserve">ten </w:t>
      </w:r>
      <w:r w:rsidR="00497EEC">
        <w:rPr>
          <w:rFonts w:cstheme="minorHAnsi"/>
          <w:sz w:val="24"/>
          <w:szCs w:val="24"/>
        </w:rPr>
        <w:t>Images without Capacitive Barrier</w:t>
      </w:r>
      <w:r w:rsidR="00A50B72"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EC7F7C" w:rsidRPr="00871A36" w:rsidRDefault="00EC7F7C" w:rsidP="00EC7F7C">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752AD" w:rsidRPr="00871A36" w:rsidRDefault="007752AD" w:rsidP="00166D92">
      <w:pPr>
        <w:pStyle w:val="ListParagraph"/>
        <w:ind w:left="1080"/>
        <w:rPr>
          <w:rFonts w:cstheme="minorHAnsi"/>
          <w:b/>
          <w:sz w:val="24"/>
          <w:szCs w:val="24"/>
          <w:u w:val="single"/>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w:t>
      </w:r>
      <w:r w:rsidR="000207D1">
        <w:rPr>
          <w:rFonts w:cstheme="minorHAnsi"/>
          <w:sz w:val="24"/>
          <w:szCs w:val="24"/>
        </w:rPr>
        <w:t xml:space="preserve">in the Captured Image box </w:t>
      </w:r>
      <w:r w:rsidRPr="00871A36">
        <w:rPr>
          <w:rFonts w:cstheme="minorHAnsi"/>
          <w:sz w:val="24"/>
          <w:szCs w:val="24"/>
        </w:rPr>
        <w:t>disappear</w:t>
      </w:r>
      <w:r w:rsidR="00802A7F">
        <w:rPr>
          <w:rFonts w:cstheme="minorHAnsi"/>
          <w:sz w:val="24"/>
          <w:szCs w:val="24"/>
        </w:rPr>
        <w:t xml:space="preserve"> from both the Captured Image box as well as the Finger Image box (if a finger image is present)</w:t>
      </w:r>
      <w:r w:rsidRPr="00871A36">
        <w:rPr>
          <w:rFonts w:cstheme="minorHAnsi"/>
          <w:sz w:val="24"/>
          <w:szCs w:val="24"/>
        </w:rPr>
        <w:t>.  Click again to check and verify that the crossha</w:t>
      </w:r>
      <w:r w:rsidR="000207D1">
        <w:rPr>
          <w:rFonts w:cstheme="minorHAnsi"/>
          <w:sz w:val="24"/>
          <w:szCs w:val="24"/>
        </w:rPr>
        <w:t>irs and yellow circle reappear in the Captured Image box</w:t>
      </w:r>
      <w:r w:rsidR="00802A7F">
        <w:rPr>
          <w:rFonts w:cstheme="minorHAnsi"/>
          <w:sz w:val="24"/>
          <w:szCs w:val="24"/>
        </w:rPr>
        <w:t xml:space="preserve"> as well as the Finger Image box</w:t>
      </w:r>
      <w:r w:rsidR="000207D1">
        <w:rPr>
          <w:rFonts w:cstheme="minorHAnsi"/>
          <w:sz w:val="24"/>
          <w:szCs w:val="24"/>
        </w:rPr>
        <w:t>.</w:t>
      </w:r>
      <w:r w:rsidR="00802A7F">
        <w:rPr>
          <w:rFonts w:cstheme="minorHAnsi"/>
          <w:sz w:val="24"/>
          <w:szCs w:val="24"/>
        </w:rPr>
        <w:t xml:space="preserve">  </w:t>
      </w:r>
      <w:r w:rsidR="00BB1007">
        <w:rPr>
          <w:rFonts w:cstheme="minorHAnsi"/>
          <w:sz w:val="24"/>
          <w:szCs w:val="24"/>
        </w:rPr>
        <w:t xml:space="preserve"> </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into the Right Thumb Finger box in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clockwise arrow button ten times and verify that the crosshairs rotate 10 degrees clockwise in the Captured Image box.</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lastRenderedPageBreak/>
        <w:t xml:space="preserve">Click into the Right </w:t>
      </w:r>
      <w:r w:rsidR="0065123D">
        <w:rPr>
          <w:rFonts w:cstheme="minorHAnsi"/>
          <w:sz w:val="24"/>
          <w:szCs w:val="24"/>
        </w:rPr>
        <w:t>Thumb</w:t>
      </w:r>
      <w:r w:rsidRPr="00871A36">
        <w:rPr>
          <w:rFonts w:cstheme="minorHAnsi"/>
          <w:sz w:val="24"/>
          <w:szCs w:val="24"/>
        </w:rPr>
        <w:t xml:space="preserve">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clockwise button ten times, next to X, click the left arrow ten times, and next to Y, click the green up arrow button ten times and verify that the circle and crosshairs moved 10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b/>
          <w:sz w:val="24"/>
          <w:szCs w:val="24"/>
          <w:u w:val="single"/>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w:t>
      </w:r>
      <w:r w:rsidR="0065123D">
        <w:rPr>
          <w:rFonts w:cstheme="minorHAnsi"/>
          <w:sz w:val="24"/>
          <w:szCs w:val="24"/>
        </w:rPr>
        <w:t xml:space="preserve">Right Thumb </w:t>
      </w:r>
      <w:r w:rsidRPr="00871A36">
        <w:rPr>
          <w:rFonts w:cstheme="minorHAnsi"/>
          <w:sz w:val="24"/>
          <w:szCs w:val="24"/>
        </w:rPr>
        <w:t xml:space="preserve">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counter-clockwise button five times, next to X, click the right arrow five times, and next to Y, click the green down arrow button five times and verify that the circle and crosshairs moved 5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69010E">
        <w:rPr>
          <w:rFonts w:cstheme="minorHAnsi"/>
          <w:sz w:val="24"/>
          <w:szCs w:val="24"/>
        </w:rPr>
        <w:t xml:space="preserve">View </w:t>
      </w:r>
      <w:r w:rsidRPr="00871A36">
        <w:rPr>
          <w:rFonts w:cstheme="minorHAnsi"/>
          <w:sz w:val="24"/>
          <w:szCs w:val="24"/>
        </w:rPr>
        <w:t>Capture window is closed and the screen returns to the EPIC ClearView main screen.</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51071" w:rsidRPr="00871A36" w:rsidRDefault="00351071" w:rsidP="00166D92">
      <w:pPr>
        <w:pStyle w:val="ListParagraph"/>
        <w:ind w:left="1080"/>
        <w:rPr>
          <w:rFonts w:cstheme="minorHAnsi"/>
          <w:sz w:val="24"/>
          <w:szCs w:val="24"/>
        </w:rPr>
      </w:pPr>
    </w:p>
    <w:p w:rsidR="000F6A25" w:rsidRPr="00655BB2" w:rsidRDefault="009874FB" w:rsidP="000F6A25">
      <w:pPr>
        <w:pStyle w:val="ListParagraph"/>
        <w:numPr>
          <w:ilvl w:val="0"/>
          <w:numId w:val="5"/>
        </w:numPr>
        <w:tabs>
          <w:tab w:val="left" w:pos="-360"/>
        </w:tabs>
        <w:rPr>
          <w:rFonts w:cstheme="minorHAnsi"/>
          <w:b/>
          <w:sz w:val="24"/>
          <w:szCs w:val="24"/>
        </w:rPr>
      </w:pPr>
      <w:r w:rsidRPr="00655BB2">
        <w:rPr>
          <w:rFonts w:cstheme="minorHAnsi"/>
          <w:b/>
          <w:sz w:val="24"/>
          <w:szCs w:val="24"/>
        </w:rPr>
        <w:t xml:space="preserve">EPIC Administrator Challenges - View Capture </w:t>
      </w:r>
      <w:r w:rsidR="00655BB2" w:rsidRPr="00655BB2">
        <w:rPr>
          <w:rFonts w:cstheme="minorHAnsi"/>
          <w:b/>
          <w:sz w:val="24"/>
          <w:szCs w:val="24"/>
        </w:rPr>
        <w:t xml:space="preserve">Resubmit </w:t>
      </w:r>
    </w:p>
    <w:p w:rsidR="009874FB" w:rsidRPr="00871A36" w:rsidRDefault="009874FB" w:rsidP="009874FB">
      <w:pPr>
        <w:pStyle w:val="ListParagraph"/>
        <w:tabs>
          <w:tab w:val="left" w:pos="-360"/>
        </w:tabs>
        <w:rPr>
          <w:rFonts w:cstheme="minorHAnsi"/>
          <w:sz w:val="24"/>
          <w:szCs w:val="24"/>
        </w:rPr>
      </w:pPr>
    </w:p>
    <w:p w:rsidR="000F6A25" w:rsidRPr="00871A36" w:rsidRDefault="000F6A25" w:rsidP="000F6A25">
      <w:pPr>
        <w:pStyle w:val="ListParagraph"/>
        <w:numPr>
          <w:ilvl w:val="1"/>
          <w:numId w:val="5"/>
        </w:numPr>
        <w:tabs>
          <w:tab w:val="left" w:pos="-360"/>
        </w:tabs>
        <w:rPr>
          <w:rFonts w:cstheme="minorHAnsi"/>
          <w:sz w:val="24"/>
          <w:szCs w:val="24"/>
        </w:rPr>
      </w:pPr>
      <w:r w:rsidRPr="00871A36">
        <w:rPr>
          <w:rFonts w:cstheme="minorHAnsi"/>
          <w:sz w:val="24"/>
          <w:szCs w:val="24"/>
        </w:rPr>
        <w:t>Click on the Change Login Icon at the top of the screen.  Enter “Administrator” as the Username and the password provided by the Network Administrator.  This will login as an EPIC Administrator to challenge the steps that are exclusive to the EPIC Administrator.</w:t>
      </w:r>
    </w:p>
    <w:p w:rsidR="000F6A25" w:rsidRPr="00871A36" w:rsidRDefault="000F6A25" w:rsidP="000F6A25">
      <w:pPr>
        <w:pStyle w:val="ListParagraph"/>
        <w:tabs>
          <w:tab w:val="left" w:pos="-360"/>
        </w:tabs>
        <w:ind w:left="1080"/>
        <w:rPr>
          <w:rFonts w:cstheme="minorHAnsi"/>
          <w:sz w:val="24"/>
          <w:szCs w:val="24"/>
        </w:rPr>
      </w:pPr>
    </w:p>
    <w:p w:rsidR="009874FB" w:rsidRPr="00871A36" w:rsidRDefault="009874FB" w:rsidP="009874FB">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900A02" w:rsidRPr="00871A36">
        <w:rPr>
          <w:rFonts w:cstheme="minorHAnsi"/>
          <w:sz w:val="24"/>
          <w:szCs w:val="24"/>
        </w:rPr>
        <w:t>Epic Validation</w:t>
      </w:r>
      <w:r w:rsidR="00900A02">
        <w:rPr>
          <w:rFonts w:cstheme="minorHAnsi"/>
          <w:sz w:val="24"/>
          <w:szCs w:val="24"/>
        </w:rPr>
        <w:t xml:space="preserve"> with a recent scan date</w:t>
      </w:r>
      <w:r w:rsidRPr="00871A36">
        <w:rPr>
          <w:rFonts w:cstheme="minorHAnsi"/>
          <w:sz w:val="24"/>
          <w:szCs w:val="24"/>
        </w:rPr>
        <w:t xml:space="preserve">.  Click to highlight this patient and </w:t>
      </w:r>
      <w:r w:rsidR="00900A02">
        <w:rPr>
          <w:rFonts w:cstheme="minorHAnsi"/>
          <w:sz w:val="24"/>
          <w:szCs w:val="24"/>
        </w:rPr>
        <w:t xml:space="preserve">the </w:t>
      </w:r>
      <w:r w:rsidRPr="00871A36">
        <w:rPr>
          <w:rFonts w:cstheme="minorHAnsi"/>
          <w:sz w:val="24"/>
          <w:szCs w:val="24"/>
        </w:rPr>
        <w:t>Treatment I</w:t>
      </w:r>
      <w:r w:rsidR="00235C81">
        <w:rPr>
          <w:rFonts w:cstheme="minorHAnsi"/>
          <w:sz w:val="24"/>
          <w:szCs w:val="24"/>
        </w:rPr>
        <w:t>D</w:t>
      </w:r>
      <w:r w:rsidRPr="00871A36">
        <w:rPr>
          <w:rFonts w:cstheme="minorHAnsi"/>
          <w:sz w:val="24"/>
          <w:szCs w:val="24"/>
        </w:rPr>
        <w:t xml:space="preserve">, and click the View Capture button in the lower right corner of the displayed window.  Verify that the View Capture tab is opened and the </w:t>
      </w:r>
      <w:r w:rsidRPr="00871A36">
        <w:rPr>
          <w:rFonts w:cstheme="minorHAnsi"/>
          <w:sz w:val="24"/>
          <w:szCs w:val="24"/>
        </w:rPr>
        <w:lastRenderedPageBreak/>
        <w:t xml:space="preserve">View Capture window is displayed.  Verify that the Captured Image, the Finger Image, the ten </w:t>
      </w:r>
      <w:r w:rsidR="00497EEC">
        <w:rPr>
          <w:rFonts w:cstheme="minorHAnsi"/>
          <w:sz w:val="24"/>
          <w:szCs w:val="24"/>
        </w:rPr>
        <w:t>Images without Capacitive Barrier</w:t>
      </w:r>
      <w:r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9874FB" w:rsidRPr="00871A36" w:rsidRDefault="009874FB" w:rsidP="009874FB">
      <w:pPr>
        <w:pStyle w:val="ListParagraph"/>
        <w:ind w:left="1080"/>
        <w:rPr>
          <w:rFonts w:cstheme="minorHAnsi"/>
          <w:sz w:val="24"/>
          <w:szCs w:val="24"/>
        </w:rPr>
      </w:pPr>
    </w:p>
    <w:p w:rsidR="009874FB" w:rsidRPr="00871A36" w:rsidRDefault="009874FB" w:rsidP="009874F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874FB" w:rsidRPr="00871A36" w:rsidRDefault="009874FB" w:rsidP="000F6A25">
      <w:pPr>
        <w:pStyle w:val="ListParagraph"/>
        <w:ind w:left="1080"/>
        <w:rPr>
          <w:rFonts w:cstheme="minorHAnsi"/>
          <w:sz w:val="24"/>
          <w:szCs w:val="24"/>
        </w:rPr>
      </w:pPr>
    </w:p>
    <w:p w:rsidR="000F6A25" w:rsidRDefault="000F6A25" w:rsidP="000F6A25">
      <w:pPr>
        <w:pStyle w:val="ListParagraph"/>
        <w:ind w:left="108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the </w:t>
      </w:r>
      <w:r w:rsidR="003874DD">
        <w:rPr>
          <w:rFonts w:cstheme="minorHAnsi"/>
          <w:sz w:val="24"/>
          <w:szCs w:val="24"/>
        </w:rPr>
        <w:t xml:space="preserve">Report For Patient Name </w:t>
      </w:r>
      <w:r w:rsidRPr="00871A36">
        <w:rPr>
          <w:rFonts w:cstheme="minorHAnsi"/>
          <w:sz w:val="24"/>
          <w:szCs w:val="24"/>
        </w:rPr>
        <w:t>tab open</w:t>
      </w:r>
      <w:r w:rsidR="003874DD">
        <w:rPr>
          <w:rFonts w:cstheme="minorHAnsi"/>
          <w:sz w:val="24"/>
          <w:szCs w:val="24"/>
        </w:rPr>
        <w:t>ed</w:t>
      </w:r>
      <w:r w:rsidRPr="00871A36">
        <w:rPr>
          <w:rFonts w:cstheme="minorHAnsi"/>
          <w:sz w:val="24"/>
          <w:szCs w:val="24"/>
        </w:rPr>
        <w:t>.</w:t>
      </w:r>
      <w:r w:rsidR="00C06EEC">
        <w:rPr>
          <w:rFonts w:cstheme="minorHAnsi"/>
          <w:sz w:val="24"/>
          <w:szCs w:val="24"/>
        </w:rPr>
        <w:t xml:space="preserve">  Note:  Processing for this to occur may take several minutes.</w:t>
      </w:r>
      <w:r w:rsidRPr="00871A36">
        <w:rPr>
          <w:rFonts w:cstheme="minorHAnsi"/>
          <w:sz w:val="24"/>
          <w:szCs w:val="24"/>
        </w:rPr>
        <w:t xml:space="preserve">  </w:t>
      </w:r>
    </w:p>
    <w:p w:rsidR="00B8061F" w:rsidRPr="00871A36" w:rsidRDefault="00B8061F"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sz w:val="24"/>
          <w:szCs w:val="24"/>
        </w:rPr>
      </w:pPr>
    </w:p>
    <w:p w:rsidR="00CB07B0" w:rsidRDefault="00CB50D3" w:rsidP="00CB07B0">
      <w:pPr>
        <w:pStyle w:val="ListParagraph"/>
        <w:ind w:left="1080"/>
        <w:rPr>
          <w:rFonts w:cstheme="minorHAnsi"/>
          <w:sz w:val="24"/>
          <w:szCs w:val="24"/>
        </w:rPr>
      </w:pPr>
      <w:r>
        <w:rPr>
          <w:rFonts w:cstheme="minorHAnsi"/>
          <w:sz w:val="24"/>
          <w:szCs w:val="24"/>
        </w:rPr>
        <w:t>Click on the tab labeled Print Report For Patient Name</w:t>
      </w:r>
      <w:r w:rsidR="009A7447">
        <w:rPr>
          <w:rFonts w:cstheme="minorHAnsi"/>
          <w:sz w:val="24"/>
          <w:szCs w:val="24"/>
        </w:rPr>
        <w:tab/>
      </w:r>
      <w:r w:rsidR="00CB07B0" w:rsidRPr="005C44B2">
        <w:rPr>
          <w:rFonts w:cstheme="minorHAnsi"/>
          <w:sz w:val="24"/>
          <w:szCs w:val="24"/>
        </w:rPr>
        <w:t>Verify the report is five pages, page 1 contains explanations and Table 1, pages 2, 3 and 4 display Table 2</w:t>
      </w:r>
      <w:r w:rsidR="00CB07B0" w:rsidRPr="00E6397B">
        <w:rPr>
          <w:rFonts w:cstheme="minorHAnsi"/>
          <w:sz w:val="24"/>
          <w:szCs w:val="24"/>
        </w:rPr>
        <w:t xml:space="preserve"> (containing organs and scores in the following order of Organ Systems: </w:t>
      </w:r>
      <w:r w:rsidR="00CB07B0">
        <w:rPr>
          <w:rFonts w:cstheme="minorHAnsi"/>
          <w:sz w:val="24"/>
          <w:szCs w:val="24"/>
        </w:rPr>
        <w:t xml:space="preserve">Sensory and Skeletal; </w:t>
      </w:r>
      <w:r w:rsidR="00CB07B0" w:rsidRPr="00E6397B">
        <w:rPr>
          <w:rFonts w:cstheme="minorHAnsi"/>
          <w:sz w:val="24"/>
          <w:szCs w:val="24"/>
        </w:rPr>
        <w:t>Hepatic, Cardiovascular; Respiratory; Gastrointestinal</w:t>
      </w:r>
      <w:r w:rsidR="00CB07B0">
        <w:rPr>
          <w:rFonts w:cstheme="minorHAnsi"/>
          <w:sz w:val="24"/>
          <w:szCs w:val="24"/>
        </w:rPr>
        <w:t xml:space="preserve"> &amp; Endocrine</w:t>
      </w:r>
      <w:r w:rsidR="00CB07B0" w:rsidRPr="00E6397B">
        <w:rPr>
          <w:rFonts w:cstheme="minorHAnsi"/>
          <w:sz w:val="24"/>
          <w:szCs w:val="24"/>
        </w:rPr>
        <w:t>; and Renal and Reproductive</w:t>
      </w:r>
      <w:r w:rsidR="00CB07B0">
        <w:rPr>
          <w:rFonts w:cstheme="minorHAnsi"/>
          <w:sz w:val="24"/>
          <w:szCs w:val="24"/>
        </w:rPr>
        <w:t xml:space="preserve"> Systems</w:t>
      </w:r>
      <w:r w:rsidR="00CB07B0"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0F6A25">
      <w:pPr>
        <w:pStyle w:val="ListParagraph"/>
        <w:ind w:left="1080"/>
        <w:rPr>
          <w:rFonts w:cstheme="minorHAnsi"/>
          <w:sz w:val="24"/>
          <w:szCs w:val="24"/>
        </w:rPr>
      </w:pPr>
    </w:p>
    <w:p w:rsidR="00B8061F" w:rsidRPr="00871A36" w:rsidRDefault="00B8061F" w:rsidP="00B8061F">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Biofield Analysis and verify </w:t>
      </w:r>
      <w:r w:rsidR="00941B78">
        <w:rPr>
          <w:rFonts w:cstheme="minorHAnsi"/>
          <w:sz w:val="24"/>
          <w:szCs w:val="24"/>
        </w:rPr>
        <w:t>each</w:t>
      </w:r>
      <w:r>
        <w:rPr>
          <w:rFonts w:cstheme="minorHAnsi"/>
          <w:sz w:val="24"/>
          <w:szCs w:val="24"/>
        </w:rPr>
        <w:t xml:space="preserve"> tab contain</w:t>
      </w:r>
      <w:r w:rsidR="00941B78">
        <w:rPr>
          <w:rFonts w:cstheme="minorHAnsi"/>
          <w:sz w:val="24"/>
          <w:szCs w:val="24"/>
        </w:rPr>
        <w:t>s</w:t>
      </w:r>
      <w:r>
        <w:rPr>
          <w:rFonts w:cstheme="minorHAnsi"/>
          <w:sz w:val="24"/>
          <w:szCs w:val="24"/>
        </w:rPr>
        <w:t xml:space="preserve"> the </w:t>
      </w:r>
      <w:r w:rsidR="00941B78">
        <w:rPr>
          <w:rFonts w:cstheme="minorHAnsi"/>
          <w:sz w:val="24"/>
          <w:szCs w:val="24"/>
        </w:rPr>
        <w:t>appropriate content per Section 6.5.</w:t>
      </w:r>
    </w:p>
    <w:p w:rsidR="00B8061F" w:rsidRPr="00871A36" w:rsidRDefault="00B8061F" w:rsidP="00B8061F">
      <w:pPr>
        <w:pStyle w:val="ListParagraph"/>
        <w:ind w:left="1080"/>
        <w:rPr>
          <w:rFonts w:cstheme="minorHAnsi"/>
          <w:sz w:val="24"/>
          <w:szCs w:val="24"/>
        </w:rPr>
      </w:pPr>
    </w:p>
    <w:p w:rsidR="00B8061F" w:rsidRPr="00871A36" w:rsidRDefault="00B8061F" w:rsidP="00B8061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061F" w:rsidRDefault="00B8061F" w:rsidP="005C44B2">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b/>
          <w:sz w:val="24"/>
          <w:szCs w:val="24"/>
          <w:u w:val="single"/>
        </w:rPr>
      </w:pPr>
    </w:p>
    <w:p w:rsidR="000A2989" w:rsidRPr="00871A36" w:rsidRDefault="000A2989" w:rsidP="000A2989">
      <w:pPr>
        <w:pStyle w:val="ListParagraph"/>
        <w:numPr>
          <w:ilvl w:val="1"/>
          <w:numId w:val="5"/>
        </w:numPr>
        <w:rPr>
          <w:rFonts w:cstheme="minorHAnsi"/>
          <w:b/>
          <w:sz w:val="24"/>
          <w:szCs w:val="24"/>
        </w:rPr>
      </w:pPr>
      <w:r w:rsidRPr="00871A36">
        <w:rPr>
          <w:rFonts w:cstheme="minorHAnsi"/>
          <w:b/>
          <w:sz w:val="24"/>
          <w:szCs w:val="24"/>
        </w:rPr>
        <w:t>EPIC Administrator Challenges</w:t>
      </w:r>
      <w:r w:rsidR="00075E33">
        <w:rPr>
          <w:rFonts w:cstheme="minorHAnsi"/>
          <w:b/>
          <w:sz w:val="24"/>
          <w:szCs w:val="24"/>
        </w:rPr>
        <w:t xml:space="preserve"> </w:t>
      </w:r>
      <w:r w:rsidRPr="00871A36">
        <w:rPr>
          <w:rFonts w:cstheme="minorHAnsi"/>
          <w:b/>
          <w:sz w:val="24"/>
          <w:szCs w:val="24"/>
        </w:rPr>
        <w:t>- New Capture Load Images Option</w:t>
      </w:r>
    </w:p>
    <w:p w:rsidR="000723EA" w:rsidRPr="00871A36" w:rsidRDefault="000723EA"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Click the New Capture Icon.  Search the database for Epic Validation</w:t>
      </w:r>
      <w:r w:rsidR="00903903">
        <w:rPr>
          <w:rFonts w:cstheme="minorHAnsi"/>
          <w:sz w:val="24"/>
          <w:szCs w:val="24"/>
        </w:rPr>
        <w:t xml:space="preserve"> (select any one if there is more than one listed)</w:t>
      </w:r>
      <w:r w:rsidRPr="00871A36">
        <w:rPr>
          <w:rFonts w:cstheme="minorHAnsi"/>
          <w:sz w:val="24"/>
          <w:szCs w:val="24"/>
        </w:rPr>
        <w:t xml:space="preserve">.  Click the New Capture button.  </w:t>
      </w:r>
      <w:r w:rsidR="00240080">
        <w:rPr>
          <w:rFonts w:cstheme="minorHAnsi"/>
          <w:sz w:val="24"/>
          <w:szCs w:val="24"/>
        </w:rPr>
        <w:t>Answer “</w:t>
      </w:r>
      <w:r w:rsidR="00277A86">
        <w:rPr>
          <w:rFonts w:cstheme="minorHAnsi"/>
          <w:sz w:val="24"/>
          <w:szCs w:val="24"/>
        </w:rPr>
        <w:t>No</w:t>
      </w:r>
      <w:r w:rsidR="00240080">
        <w:rPr>
          <w:rFonts w:cstheme="minorHAnsi"/>
          <w:sz w:val="24"/>
          <w:szCs w:val="24"/>
        </w:rPr>
        <w:t xml:space="preserve">” to </w:t>
      </w:r>
      <w:proofErr w:type="gramStart"/>
      <w:r w:rsidR="00240080">
        <w:rPr>
          <w:rFonts w:cstheme="minorHAnsi"/>
          <w:sz w:val="24"/>
          <w:szCs w:val="24"/>
        </w:rPr>
        <w:t>the  questions</w:t>
      </w:r>
      <w:proofErr w:type="gramEnd"/>
      <w:r w:rsidR="00240080">
        <w:rPr>
          <w:rFonts w:cstheme="minorHAnsi"/>
          <w:sz w:val="24"/>
          <w:szCs w:val="24"/>
        </w:rPr>
        <w:t xml:space="preserve"> that appear, and click the “</w:t>
      </w:r>
      <w:r w:rsidR="00277A86">
        <w:rPr>
          <w:rFonts w:cstheme="minorHAnsi"/>
          <w:sz w:val="24"/>
          <w:szCs w:val="24"/>
        </w:rPr>
        <w:t>Ok</w:t>
      </w:r>
      <w:r w:rsidR="00240080">
        <w:rPr>
          <w:rFonts w:cstheme="minorHAnsi"/>
          <w:sz w:val="24"/>
          <w:szCs w:val="24"/>
        </w:rPr>
        <w:t xml:space="preserve">” button.  </w:t>
      </w:r>
      <w:r w:rsidRPr="00871A36">
        <w:rPr>
          <w:rFonts w:cstheme="minorHAnsi"/>
          <w:sz w:val="24"/>
          <w:szCs w:val="24"/>
        </w:rPr>
        <w:t xml:space="preserve">Click in the box above Right thumb Finger box in the </w:t>
      </w:r>
      <w:r w:rsidR="00497EEC">
        <w:rPr>
          <w:rFonts w:cstheme="minorHAnsi"/>
          <w:sz w:val="24"/>
          <w:szCs w:val="24"/>
        </w:rPr>
        <w:t>Images without Capacitive Barrier</w:t>
      </w:r>
      <w:r w:rsidRPr="00871A36">
        <w:rPr>
          <w:rFonts w:cstheme="minorHAnsi"/>
          <w:sz w:val="24"/>
          <w:szCs w:val="24"/>
        </w:rPr>
        <w:t xml:space="preserve"> row.  Right click and </w:t>
      </w:r>
      <w:r w:rsidRPr="00871A36">
        <w:rPr>
          <w:rFonts w:cstheme="minorHAnsi"/>
          <w:sz w:val="24"/>
          <w:szCs w:val="24"/>
        </w:rPr>
        <w:lastRenderedPageBreak/>
        <w:t>verify the Open window appears (a dialog box that allows you to locate the network file for loading of images).</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Locate and open the following network folder:</w:t>
      </w:r>
    </w:p>
    <w:p w:rsidR="000A2989" w:rsidRPr="00871A36" w:rsidRDefault="00D81AF6" w:rsidP="000A2989">
      <w:pPr>
        <w:pStyle w:val="ListParagraph"/>
        <w:ind w:left="108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sidR="00497EEC">
        <w:rPr>
          <w:rFonts w:cstheme="minorHAnsi"/>
          <w:sz w:val="24"/>
          <w:szCs w:val="24"/>
        </w:rPr>
        <w:t>Images without Capacitive Barrier</w:t>
      </w:r>
      <w:r w:rsidRPr="00871A36">
        <w:rPr>
          <w:rFonts w:cstheme="minorHAnsi"/>
          <w:sz w:val="24"/>
          <w:szCs w:val="24"/>
        </w:rPr>
        <w:t xml:space="preserve"> row.</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Default="00D81AF6" w:rsidP="000A2989">
      <w:pPr>
        <w:pStyle w:val="ListParagraph"/>
        <w:ind w:left="1080"/>
        <w:rPr>
          <w:rFonts w:cstheme="minorHAnsi"/>
          <w:sz w:val="24"/>
          <w:szCs w:val="24"/>
        </w:rPr>
      </w:pPr>
      <w:r w:rsidRPr="00871A36">
        <w:rPr>
          <w:rFonts w:cstheme="minorHAnsi"/>
          <w:sz w:val="24"/>
          <w:szCs w:val="24"/>
        </w:rPr>
        <w:t xml:space="preserve">Repeat this step for all twenty images </w:t>
      </w:r>
      <w:r w:rsidR="005C2C41" w:rsidRPr="00871A36">
        <w:rPr>
          <w:rFonts w:cstheme="minorHAnsi"/>
          <w:sz w:val="24"/>
          <w:szCs w:val="24"/>
        </w:rPr>
        <w:t xml:space="preserve">(2R, 3R, etc.) for both </w:t>
      </w:r>
      <w:r w:rsidR="00497EEC">
        <w:rPr>
          <w:rFonts w:cstheme="minorHAnsi"/>
          <w:sz w:val="24"/>
          <w:szCs w:val="24"/>
        </w:rPr>
        <w:t>Images without Capacitive Barrier</w:t>
      </w:r>
      <w:r w:rsidR="005C2C41" w:rsidRPr="00871A36">
        <w:rPr>
          <w:rFonts w:cstheme="minorHAnsi"/>
          <w:sz w:val="24"/>
          <w:szCs w:val="24"/>
        </w:rPr>
        <w:t xml:space="preserve"> and </w:t>
      </w:r>
      <w:r w:rsidR="00497EEC">
        <w:rPr>
          <w:rFonts w:cstheme="minorHAnsi"/>
          <w:sz w:val="24"/>
          <w:szCs w:val="24"/>
        </w:rPr>
        <w:t>Images with Capacitive Barrier</w:t>
      </w:r>
      <w:r w:rsidR="005C2C41" w:rsidRPr="00871A36">
        <w:rPr>
          <w:rFonts w:cstheme="minorHAnsi"/>
          <w:sz w:val="24"/>
          <w:szCs w:val="24"/>
        </w:rPr>
        <w:t xml:space="preserve"> (</w:t>
      </w:r>
      <w:r w:rsidR="00497EEC">
        <w:rPr>
          <w:rFonts w:cstheme="minorHAnsi"/>
          <w:sz w:val="24"/>
          <w:szCs w:val="24"/>
        </w:rPr>
        <w:t>Images with Capacitive Barrier</w:t>
      </w:r>
      <w:r w:rsidR="005C2C41" w:rsidRPr="00871A36">
        <w:rPr>
          <w:rFonts w:cstheme="minorHAnsi"/>
          <w:sz w:val="24"/>
          <w:szCs w:val="24"/>
        </w:rPr>
        <w:t xml:space="preserve"> are located in the folder I:\Clinical_Trials\HVS_Development_Folder\Subjects\HVS-1061\wfilter) images.  Record the verification results below by placing initials in the appropriate box:</w:t>
      </w:r>
    </w:p>
    <w:p w:rsidR="00655BB2" w:rsidRPr="00871A36" w:rsidRDefault="00655BB2" w:rsidP="000A2989">
      <w:pPr>
        <w:pStyle w:val="ListParagraph"/>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C2C41" w:rsidRPr="00871A36" w:rsidTr="00FE187B">
        <w:tc>
          <w:tcPr>
            <w:tcW w:w="154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Sample</w:t>
            </w:r>
          </w:p>
        </w:tc>
        <w:tc>
          <w:tcPr>
            <w:tcW w:w="171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Verified?</w:t>
            </w:r>
          </w:p>
        </w:tc>
        <w:tc>
          <w:tcPr>
            <w:tcW w:w="162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Not Verified?</w:t>
            </w:r>
          </w:p>
        </w:tc>
        <w:tc>
          <w:tcPr>
            <w:tcW w:w="361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Non-Conformance Ref. No.</w:t>
            </w: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2R_wofilter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3R_wofilter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4R_wofilter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5R_wofilter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1L_wofilter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2L_wofilter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3L_wofilter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4L_wofilter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5L_wofilter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1R_wfilter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2R_wfilter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3R_wfilter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4R_wfilter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FE187B">
            <w:pPr>
              <w:pStyle w:val="ListParagraph"/>
              <w:ind w:left="0"/>
              <w:rPr>
                <w:rFonts w:cstheme="minorHAnsi"/>
                <w:sz w:val="24"/>
                <w:szCs w:val="24"/>
              </w:rPr>
            </w:pPr>
            <w:r w:rsidRPr="00871A36">
              <w:rPr>
                <w:rFonts w:cstheme="minorHAnsi"/>
                <w:sz w:val="24"/>
                <w:szCs w:val="24"/>
              </w:rPr>
              <w:t>5</w:t>
            </w:r>
            <w:r w:rsidR="00FE187B" w:rsidRPr="00871A36">
              <w:rPr>
                <w:rFonts w:cstheme="minorHAnsi"/>
                <w:sz w:val="24"/>
                <w:szCs w:val="24"/>
              </w:rPr>
              <w:t>R</w:t>
            </w:r>
            <w:r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1L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2L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3L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4L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FE187B" w:rsidRPr="00871A36" w:rsidTr="00FE187B">
        <w:tc>
          <w:tcPr>
            <w:tcW w:w="1548" w:type="dxa"/>
          </w:tcPr>
          <w:p w:rsidR="00FE187B" w:rsidRPr="00871A36" w:rsidRDefault="00FE187B" w:rsidP="00FE187B">
            <w:pPr>
              <w:pStyle w:val="ListParagraph"/>
              <w:ind w:left="0"/>
              <w:rPr>
                <w:rFonts w:cstheme="minorHAnsi"/>
                <w:sz w:val="24"/>
                <w:szCs w:val="24"/>
              </w:rPr>
            </w:pPr>
            <w:r w:rsidRPr="00871A36">
              <w:rPr>
                <w:rFonts w:cstheme="minorHAnsi"/>
                <w:sz w:val="24"/>
                <w:szCs w:val="24"/>
              </w:rPr>
              <w:t>5L_wfilter</w:t>
            </w:r>
          </w:p>
        </w:tc>
        <w:tc>
          <w:tcPr>
            <w:tcW w:w="1710" w:type="dxa"/>
          </w:tcPr>
          <w:p w:rsidR="00FE187B" w:rsidRPr="00871A36" w:rsidRDefault="00FE187B" w:rsidP="00B42131">
            <w:pPr>
              <w:pStyle w:val="ListParagraph"/>
              <w:ind w:left="0"/>
              <w:rPr>
                <w:rFonts w:cstheme="minorHAnsi"/>
                <w:sz w:val="24"/>
                <w:szCs w:val="24"/>
              </w:rPr>
            </w:pPr>
          </w:p>
        </w:tc>
        <w:tc>
          <w:tcPr>
            <w:tcW w:w="1620" w:type="dxa"/>
          </w:tcPr>
          <w:p w:rsidR="00FE187B" w:rsidRPr="00871A36" w:rsidRDefault="00FE187B" w:rsidP="00B42131">
            <w:pPr>
              <w:pStyle w:val="ListParagraph"/>
              <w:ind w:left="0"/>
              <w:rPr>
                <w:rFonts w:cstheme="minorHAnsi"/>
                <w:sz w:val="24"/>
                <w:szCs w:val="24"/>
              </w:rPr>
            </w:pPr>
          </w:p>
        </w:tc>
        <w:tc>
          <w:tcPr>
            <w:tcW w:w="3618" w:type="dxa"/>
          </w:tcPr>
          <w:p w:rsidR="00FE187B" w:rsidRPr="00871A36" w:rsidRDefault="00FE187B" w:rsidP="00B42131">
            <w:pPr>
              <w:pStyle w:val="ListParagraph"/>
              <w:ind w:left="0"/>
              <w:rPr>
                <w:rFonts w:cstheme="minorHAnsi"/>
                <w:sz w:val="24"/>
                <w:szCs w:val="24"/>
              </w:rPr>
            </w:pPr>
          </w:p>
        </w:tc>
      </w:tr>
    </w:tbl>
    <w:p w:rsidR="005C2C41" w:rsidRPr="00871A36" w:rsidRDefault="005C2C41" w:rsidP="005C2C41">
      <w:pPr>
        <w:pStyle w:val="ListParagraph"/>
        <w:rPr>
          <w:rFonts w:cstheme="minorHAnsi"/>
          <w:sz w:val="24"/>
          <w:szCs w:val="24"/>
        </w:rPr>
      </w:pPr>
    </w:p>
    <w:p w:rsidR="007E230E" w:rsidRPr="00871A36" w:rsidRDefault="007E230E" w:rsidP="007E230E">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w:t>
      </w:r>
      <w:r w:rsidR="00BC4AF6" w:rsidRPr="00871A36">
        <w:rPr>
          <w:rFonts w:cstheme="minorHAnsi"/>
          <w:sz w:val="24"/>
          <w:szCs w:val="24"/>
        </w:rPr>
        <w:t xml:space="preserve">erify that a new screen appears with the </w:t>
      </w:r>
      <w:r w:rsidR="00BC4AF6">
        <w:rPr>
          <w:rFonts w:cstheme="minorHAnsi"/>
          <w:sz w:val="24"/>
          <w:szCs w:val="24"/>
        </w:rPr>
        <w:t xml:space="preserve">Report For Patient Name </w:t>
      </w:r>
      <w:r w:rsidR="00BC4AF6" w:rsidRPr="00871A36">
        <w:rPr>
          <w:rFonts w:cstheme="minorHAnsi"/>
          <w:sz w:val="24"/>
          <w:szCs w:val="24"/>
        </w:rPr>
        <w:t>tab open</w:t>
      </w:r>
      <w:r w:rsidR="00BC4AF6">
        <w:rPr>
          <w:rFonts w:cstheme="minorHAnsi"/>
          <w:sz w:val="24"/>
          <w:szCs w:val="24"/>
        </w:rPr>
        <w:t>ed</w:t>
      </w:r>
      <w:r w:rsidR="00BC4AF6" w:rsidRPr="00871A36">
        <w:rPr>
          <w:rFonts w:cstheme="minorHAnsi"/>
          <w:sz w:val="24"/>
          <w:szCs w:val="24"/>
        </w:rPr>
        <w:t>.</w:t>
      </w:r>
      <w:r w:rsidR="00BC4AF6">
        <w:rPr>
          <w:rFonts w:cstheme="minorHAnsi"/>
          <w:sz w:val="24"/>
          <w:szCs w:val="24"/>
        </w:rPr>
        <w:t xml:space="preserve">  Note:  Processing for this to occur may take several minutes.</w:t>
      </w:r>
    </w:p>
    <w:p w:rsidR="007E230E" w:rsidRPr="00871A36" w:rsidRDefault="007E230E"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1B1784" w:rsidRDefault="001B1784" w:rsidP="001B1784">
      <w:pPr>
        <w:pStyle w:val="ListParagraph"/>
        <w:ind w:left="1080"/>
        <w:rPr>
          <w:rFonts w:cstheme="minorHAnsi"/>
          <w:sz w:val="24"/>
          <w:szCs w:val="24"/>
        </w:rPr>
      </w:pPr>
      <w:r w:rsidRPr="005C44B2">
        <w:rPr>
          <w:rFonts w:cstheme="minorHAnsi"/>
          <w:sz w:val="24"/>
          <w:szCs w:val="24"/>
        </w:rPr>
        <w:t>Verify the</w:t>
      </w:r>
      <w:r w:rsidR="00277A86">
        <w:rPr>
          <w:rFonts w:cstheme="minorHAnsi"/>
          <w:sz w:val="24"/>
          <w:szCs w:val="24"/>
        </w:rPr>
        <w:t xml:space="preserve"> Print</w:t>
      </w:r>
      <w:r w:rsidRPr="005C44B2">
        <w:rPr>
          <w:rFonts w:cstheme="minorHAnsi"/>
          <w:sz w:val="24"/>
          <w:szCs w:val="24"/>
        </w:rPr>
        <w:t xml:space="preserve"> </w:t>
      </w:r>
      <w:r w:rsidR="00277A86">
        <w:rPr>
          <w:rFonts w:cstheme="minorHAnsi"/>
          <w:sz w:val="24"/>
          <w:szCs w:val="24"/>
        </w:rPr>
        <w:t>R</w:t>
      </w:r>
      <w:r w:rsidRPr="005C44B2">
        <w:rPr>
          <w:rFonts w:cstheme="minorHAnsi"/>
          <w:sz w:val="24"/>
          <w:szCs w:val="24"/>
        </w:rPr>
        <w:t>eport</w:t>
      </w:r>
      <w:r w:rsidR="00277A86">
        <w:rPr>
          <w:rFonts w:cstheme="minorHAnsi"/>
          <w:sz w:val="24"/>
          <w:szCs w:val="24"/>
        </w:rPr>
        <w:t xml:space="preserve"> tab</w:t>
      </w:r>
      <w:r w:rsidRPr="005C44B2">
        <w:rPr>
          <w:rFonts w:cstheme="minorHAnsi"/>
          <w:sz w:val="24"/>
          <w:szCs w:val="24"/>
        </w:rPr>
        <w:t xml:space="preserve">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7E230E">
      <w:pPr>
        <w:pStyle w:val="ListParagraph"/>
        <w:ind w:left="1080"/>
        <w:rPr>
          <w:rFonts w:cstheme="minorHAnsi"/>
          <w:sz w:val="24"/>
          <w:szCs w:val="24"/>
        </w:rPr>
      </w:pPr>
    </w:p>
    <w:p w:rsidR="007E230E" w:rsidRDefault="00B8061F" w:rsidP="007E230E">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Biofield Analysis </w:t>
      </w:r>
      <w:r w:rsidR="00941B78">
        <w:rPr>
          <w:rFonts w:cstheme="minorHAnsi"/>
          <w:sz w:val="24"/>
          <w:szCs w:val="24"/>
        </w:rPr>
        <w:t>and verify each tab contains the appropriate content per Section 6.5.</w:t>
      </w:r>
    </w:p>
    <w:p w:rsidR="00941B78" w:rsidRPr="00871A36" w:rsidRDefault="00941B78"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Default="007E230E" w:rsidP="005E57BD">
      <w:pPr>
        <w:pStyle w:val="ListParagraph"/>
        <w:tabs>
          <w:tab w:val="left" w:pos="4590"/>
        </w:tabs>
        <w:spacing w:after="0"/>
        <w:ind w:left="1080"/>
        <w:rPr>
          <w:rFonts w:cstheme="minorHAnsi"/>
          <w:sz w:val="24"/>
          <w:szCs w:val="24"/>
        </w:rPr>
      </w:pPr>
    </w:p>
    <w:p w:rsidR="00F31799" w:rsidRPr="00871A36" w:rsidRDefault="00F31799" w:rsidP="00F31799">
      <w:pPr>
        <w:pStyle w:val="ListParagraph"/>
        <w:numPr>
          <w:ilvl w:val="1"/>
          <w:numId w:val="5"/>
        </w:numPr>
        <w:rPr>
          <w:rFonts w:cstheme="minorHAnsi"/>
          <w:b/>
          <w:sz w:val="24"/>
          <w:szCs w:val="24"/>
        </w:rPr>
      </w:pPr>
      <w:r w:rsidRPr="00871A36">
        <w:rPr>
          <w:rFonts w:cstheme="minorHAnsi"/>
          <w:b/>
          <w:sz w:val="24"/>
          <w:szCs w:val="24"/>
        </w:rPr>
        <w:t>Angle Orientation</w:t>
      </w:r>
    </w:p>
    <w:p w:rsidR="00F31799" w:rsidRPr="00871A36" w:rsidRDefault="00F31799" w:rsidP="00F31799">
      <w:pPr>
        <w:pStyle w:val="ListParagraph"/>
        <w:spacing w:after="0"/>
        <w:ind w:left="1440"/>
        <w:rPr>
          <w:rFonts w:cstheme="minorHAnsi"/>
          <w:b/>
          <w:sz w:val="24"/>
          <w:szCs w:val="24"/>
        </w:rPr>
      </w:pPr>
    </w:p>
    <w:p w:rsidR="00F31799" w:rsidRPr="00871A36" w:rsidRDefault="00F31799" w:rsidP="003C28C9">
      <w:pPr>
        <w:spacing w:after="0"/>
        <w:ind w:left="1080"/>
        <w:rPr>
          <w:rFonts w:cstheme="minorHAnsi"/>
          <w:sz w:val="24"/>
          <w:szCs w:val="24"/>
        </w:rPr>
      </w:pPr>
      <w:r w:rsidRPr="00871A36">
        <w:rPr>
          <w:rFonts w:cstheme="minorHAnsi"/>
          <w:sz w:val="24"/>
          <w:szCs w:val="24"/>
        </w:rPr>
        <w:t>Click New Capture. Type “Subject” in the First Name box and “1” in the Last Name box and click Find.</w:t>
      </w:r>
      <w:r w:rsidRPr="00871A36">
        <w:rPr>
          <w:rStyle w:val="Emphasis"/>
          <w:rFonts w:cstheme="minorHAnsi"/>
          <w:sz w:val="24"/>
          <w:szCs w:val="24"/>
        </w:rPr>
        <w:t xml:space="preserve">  </w:t>
      </w:r>
      <w:r w:rsidRPr="003C28C9">
        <w:rPr>
          <w:rStyle w:val="Emphasis"/>
          <w:rFonts w:cstheme="minorHAnsi"/>
          <w:i w:val="0"/>
          <w:sz w:val="24"/>
          <w:szCs w:val="24"/>
        </w:rPr>
        <w:t xml:space="preserve">Click to highlight Subject 1 then click New Capture.  </w:t>
      </w:r>
      <w:r w:rsidR="00253F3D">
        <w:rPr>
          <w:rFonts w:cstheme="minorHAnsi"/>
          <w:sz w:val="24"/>
          <w:szCs w:val="24"/>
        </w:rPr>
        <w:t>Answer “</w:t>
      </w:r>
      <w:r w:rsidR="00277A86">
        <w:rPr>
          <w:rFonts w:cstheme="minorHAnsi"/>
          <w:sz w:val="24"/>
          <w:szCs w:val="24"/>
        </w:rPr>
        <w:t>No</w:t>
      </w:r>
      <w:r w:rsidR="00253F3D">
        <w:rPr>
          <w:rFonts w:cstheme="minorHAnsi"/>
          <w:sz w:val="24"/>
          <w:szCs w:val="24"/>
        </w:rPr>
        <w:t xml:space="preserve">” to </w:t>
      </w:r>
      <w:proofErr w:type="gramStart"/>
      <w:r w:rsidR="00253F3D">
        <w:rPr>
          <w:rFonts w:cstheme="minorHAnsi"/>
          <w:sz w:val="24"/>
          <w:szCs w:val="24"/>
        </w:rPr>
        <w:t>the  questions</w:t>
      </w:r>
      <w:proofErr w:type="gramEnd"/>
      <w:r w:rsidR="00253F3D">
        <w:rPr>
          <w:rFonts w:cstheme="minorHAnsi"/>
          <w:sz w:val="24"/>
          <w:szCs w:val="24"/>
        </w:rPr>
        <w:t xml:space="preserve"> that appear, and click the “</w:t>
      </w:r>
      <w:r w:rsidR="00277A86">
        <w:rPr>
          <w:rFonts w:cstheme="minorHAnsi"/>
          <w:sz w:val="24"/>
          <w:szCs w:val="24"/>
        </w:rPr>
        <w:t>Ok</w:t>
      </w:r>
      <w:r w:rsidR="00253F3D">
        <w:rPr>
          <w:rFonts w:cstheme="minorHAnsi"/>
          <w:sz w:val="24"/>
          <w:szCs w:val="24"/>
        </w:rPr>
        <w:t xml:space="preserve">” button.  </w:t>
      </w:r>
      <w:r w:rsidRPr="003C28C9">
        <w:rPr>
          <w:rStyle w:val="Emphasis"/>
          <w:rFonts w:cstheme="minorHAnsi"/>
          <w:i w:val="0"/>
          <w:sz w:val="24"/>
          <w:szCs w:val="24"/>
        </w:rPr>
        <w:t>Click on the box for Right Thumb</w:t>
      </w:r>
      <w:r w:rsidR="00606D00" w:rsidRPr="003C28C9">
        <w:rPr>
          <w:rStyle w:val="Emphasis"/>
          <w:rFonts w:cstheme="minorHAnsi"/>
          <w:i w:val="0"/>
          <w:sz w:val="24"/>
          <w:szCs w:val="24"/>
        </w:rPr>
        <w:t xml:space="preserve">.  </w:t>
      </w:r>
      <w:r w:rsidR="00F11DC6" w:rsidRPr="00871A36">
        <w:rPr>
          <w:rFonts w:cstheme="minorHAnsi"/>
          <w:sz w:val="24"/>
          <w:szCs w:val="24"/>
        </w:rPr>
        <w:t xml:space="preserve">Ask a test subject to place their finger on the </w:t>
      </w:r>
      <w:r w:rsidR="00F11DC6">
        <w:rPr>
          <w:rFonts w:cstheme="minorHAnsi"/>
          <w:sz w:val="24"/>
          <w:szCs w:val="24"/>
        </w:rPr>
        <w:t>scanner</w:t>
      </w:r>
      <w:r w:rsidR="00F11DC6" w:rsidRPr="00871A36">
        <w:rPr>
          <w:rFonts w:cstheme="minorHAnsi"/>
          <w:sz w:val="24"/>
          <w:szCs w:val="24"/>
        </w:rPr>
        <w:t xml:space="preserve"> per the ClearView Instructions for Use.  </w:t>
      </w:r>
      <w:r w:rsidR="00F11DC6">
        <w:rPr>
          <w:rFonts w:cstheme="minorHAnsi"/>
          <w:sz w:val="24"/>
          <w:szCs w:val="24"/>
        </w:rPr>
        <w:t>C</w:t>
      </w:r>
      <w:r w:rsidRPr="003C28C9">
        <w:rPr>
          <w:rStyle w:val="Emphasis"/>
          <w:rFonts w:cstheme="minorHAnsi"/>
          <w:i w:val="0"/>
          <w:sz w:val="24"/>
          <w:szCs w:val="24"/>
        </w:rPr>
        <w:t xml:space="preserve">lick </w:t>
      </w:r>
      <w:r w:rsidR="00F11DC6">
        <w:rPr>
          <w:rStyle w:val="Emphasis"/>
          <w:rFonts w:cstheme="minorHAnsi"/>
          <w:i w:val="0"/>
          <w:sz w:val="24"/>
          <w:szCs w:val="24"/>
        </w:rPr>
        <w:t xml:space="preserve">the </w:t>
      </w:r>
      <w:r w:rsidRPr="003C28C9">
        <w:rPr>
          <w:rStyle w:val="Emphasis"/>
          <w:rFonts w:cstheme="minorHAnsi"/>
          <w:i w:val="0"/>
          <w:sz w:val="24"/>
          <w:szCs w:val="24"/>
        </w:rPr>
        <w:t>Capture</w:t>
      </w:r>
      <w:r w:rsidR="003C28C9">
        <w:rPr>
          <w:rStyle w:val="Emphasis"/>
          <w:rFonts w:cstheme="minorHAnsi"/>
          <w:i w:val="0"/>
          <w:sz w:val="24"/>
          <w:szCs w:val="24"/>
        </w:rPr>
        <w:t xml:space="preserve"> Image</w:t>
      </w:r>
      <w:r w:rsidR="00F11DC6">
        <w:rPr>
          <w:rStyle w:val="Emphasis"/>
          <w:rFonts w:cstheme="minorHAnsi"/>
          <w:i w:val="0"/>
          <w:sz w:val="24"/>
          <w:szCs w:val="24"/>
        </w:rPr>
        <w:t xml:space="preserve"> button</w:t>
      </w:r>
      <w:r w:rsidR="003C28C9">
        <w:rPr>
          <w:rStyle w:val="Emphasis"/>
          <w:rFonts w:cstheme="minorHAnsi"/>
          <w:i w:val="0"/>
          <w:sz w:val="24"/>
          <w:szCs w:val="24"/>
        </w:rPr>
        <w:t xml:space="preserve">.  </w:t>
      </w:r>
      <w:r w:rsidRPr="00871A36">
        <w:rPr>
          <w:rFonts w:cstheme="minorHAnsi"/>
          <w:sz w:val="24"/>
          <w:szCs w:val="24"/>
        </w:rPr>
        <w:t xml:space="preserve">Verify that an ellipse with crosshairs appears in the energized image in the </w:t>
      </w:r>
      <w:r w:rsidR="003C28C9">
        <w:rPr>
          <w:rFonts w:cstheme="minorHAnsi"/>
          <w:sz w:val="24"/>
          <w:szCs w:val="24"/>
        </w:rPr>
        <w:t>Captured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F31799">
      <w:pPr>
        <w:pStyle w:val="ListParagraph"/>
        <w:tabs>
          <w:tab w:val="left" w:pos="4590"/>
        </w:tabs>
        <w:spacing w:after="0"/>
        <w:ind w:left="1440"/>
        <w:rPr>
          <w:rFonts w:cstheme="minorHAnsi"/>
          <w:sz w:val="24"/>
          <w:szCs w:val="24"/>
        </w:rPr>
      </w:pP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lastRenderedPageBreak/>
        <w:t xml:space="preserve">Verify that an ellipse with crosshairs appears in the still image in the </w:t>
      </w:r>
      <w:r w:rsidR="003C28C9">
        <w:rPr>
          <w:rFonts w:cstheme="minorHAnsi"/>
          <w:sz w:val="24"/>
          <w:szCs w:val="24"/>
        </w:rPr>
        <w:t>Finger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B1595" w:rsidRPr="00871A36" w:rsidRDefault="00AB1595" w:rsidP="00277C17">
      <w:pPr>
        <w:pStyle w:val="ListParagraph"/>
        <w:spacing w:after="0"/>
        <w:ind w:left="1080"/>
        <w:rPr>
          <w:rFonts w:cstheme="minorHAnsi"/>
          <w:b/>
          <w:sz w:val="24"/>
          <w:szCs w:val="24"/>
          <w:u w:val="single"/>
        </w:rPr>
      </w:pPr>
    </w:p>
    <w:p w:rsidR="00F31799" w:rsidRPr="00871A36" w:rsidRDefault="00F2103D" w:rsidP="00277C17">
      <w:pPr>
        <w:tabs>
          <w:tab w:val="left" w:pos="810"/>
        </w:tabs>
        <w:ind w:left="1080"/>
        <w:rPr>
          <w:rFonts w:cstheme="minorHAnsi"/>
          <w:b/>
          <w:sz w:val="24"/>
          <w:szCs w:val="24"/>
          <w:u w:val="single"/>
        </w:rPr>
      </w:pPr>
      <w:r w:rsidRPr="000B204A">
        <w:rPr>
          <w:rFonts w:cstheme="minorHAnsi"/>
          <w:sz w:val="24"/>
          <w:szCs w:val="24"/>
        </w:rPr>
        <w:t>Record the</w:t>
      </w:r>
      <w:r>
        <w:rPr>
          <w:rFonts w:cstheme="minorHAnsi"/>
          <w:sz w:val="24"/>
          <w:szCs w:val="24"/>
        </w:rPr>
        <w:t xml:space="preserve"> values in the Angle, X and Y boxes</w:t>
      </w:r>
      <w:r w:rsidR="00562E4A">
        <w:rPr>
          <w:rFonts w:cstheme="minorHAnsi"/>
          <w:sz w:val="24"/>
          <w:szCs w:val="24"/>
        </w:rPr>
        <w:t xml:space="preserve"> under the Captured Image box below:</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Angle: __________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X: 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Y: _________</w:t>
      </w:r>
    </w:p>
    <w:p w:rsidR="00F31799" w:rsidRPr="00871A36" w:rsidRDefault="00F31799" w:rsidP="00277C17">
      <w:pPr>
        <w:pStyle w:val="ListParagraph"/>
        <w:tabs>
          <w:tab w:val="left" w:pos="459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tabs>
          <w:tab w:val="left" w:pos="4590"/>
        </w:tabs>
        <w:spacing w:after="0"/>
        <w:ind w:left="1080"/>
        <w:rPr>
          <w:rFonts w:cstheme="minorHAnsi"/>
          <w:sz w:val="24"/>
          <w:szCs w:val="24"/>
        </w:rPr>
      </w:pPr>
    </w:p>
    <w:p w:rsidR="00F31799" w:rsidRPr="00871A36" w:rsidRDefault="00F31799" w:rsidP="00357D54">
      <w:pPr>
        <w:pStyle w:val="ListParagraph"/>
        <w:tabs>
          <w:tab w:val="left" w:pos="459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horizontal axis of the crosshairs on the energized image.  These are the horizontal radii A and B.  </w:t>
      </w:r>
    </w:p>
    <w:p w:rsidR="00277C17" w:rsidRPr="00871A36" w:rsidRDefault="00277C17" w:rsidP="00277C17">
      <w:pPr>
        <w:tabs>
          <w:tab w:val="left" w:pos="810"/>
        </w:tabs>
        <w:spacing w:after="0"/>
        <w:ind w:left="1080"/>
        <w:rPr>
          <w:rFonts w:cstheme="minorHAnsi"/>
          <w:sz w:val="24"/>
          <w:szCs w:val="24"/>
        </w:rPr>
      </w:pPr>
    </w:p>
    <w:p w:rsidR="00357D54" w:rsidRPr="00871A36" w:rsidRDefault="00357D54" w:rsidP="00357D54">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357D54" w:rsidRDefault="00357D54" w:rsidP="00277C17">
      <w:pPr>
        <w:tabs>
          <w:tab w:val="left" w:pos="810"/>
        </w:tabs>
        <w:spacing w:after="0"/>
        <w:ind w:left="1080"/>
        <w:rPr>
          <w:rFonts w:cstheme="minorHAnsi"/>
          <w:sz w:val="24"/>
          <w:szCs w:val="24"/>
        </w:rPr>
      </w:pPr>
    </w:p>
    <w:p w:rsidR="003B68FA" w:rsidRPr="00871A36" w:rsidRDefault="003B68FA" w:rsidP="00277C17">
      <w:pPr>
        <w:tabs>
          <w:tab w:val="left" w:pos="810"/>
        </w:tabs>
        <w:spacing w:after="0"/>
        <w:ind w:left="1080"/>
        <w:rPr>
          <w:rFonts w:cstheme="minorHAnsi"/>
          <w:sz w:val="24"/>
          <w:szCs w:val="24"/>
        </w:rPr>
      </w:pPr>
      <w:r>
        <w:rPr>
          <w:rFonts w:cstheme="minorHAnsi"/>
          <w:sz w:val="24"/>
          <w:szCs w:val="24"/>
        </w:rPr>
        <w:t xml:space="preserve">All </w:t>
      </w:r>
      <w:r w:rsidR="00093268">
        <w:rPr>
          <w:rFonts w:cstheme="minorHAnsi"/>
          <w:sz w:val="24"/>
          <w:szCs w:val="24"/>
        </w:rPr>
        <w:t xml:space="preserve">screenshots </w:t>
      </w:r>
      <w:r>
        <w:rPr>
          <w:rFonts w:cstheme="minorHAnsi"/>
          <w:sz w:val="24"/>
          <w:szCs w:val="24"/>
        </w:rPr>
        <w:t xml:space="preserve">are for reference only and may not represent the </w:t>
      </w:r>
      <w:r w:rsidR="00093268">
        <w:rPr>
          <w:rFonts w:cstheme="minorHAnsi"/>
          <w:sz w:val="24"/>
          <w:szCs w:val="24"/>
        </w:rPr>
        <w:t>current</w:t>
      </w:r>
      <w:r>
        <w:rPr>
          <w:rFonts w:cstheme="minorHAnsi"/>
          <w:sz w:val="24"/>
          <w:szCs w:val="24"/>
        </w:rPr>
        <w:t xml:space="preserve"> software.</w:t>
      </w: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519AC1F6" wp14:editId="390FE67D">
            <wp:extent cx="4938695" cy="2838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938695"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A: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lastRenderedPageBreak/>
        <w:t>Horizontal radius B: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A is the same distance as radius B,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rPr>
        <w:t>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horizontal axis of the crosshairs on the live image.  These are the horizontal radii C and D.  </w:t>
      </w:r>
    </w:p>
    <w:p w:rsidR="00277C17" w:rsidRPr="00871A36" w:rsidRDefault="00277C17"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320A275F" wp14:editId="4A9538CF">
            <wp:extent cx="5336442" cy="30670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336442" cy="3067050"/>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C: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D: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C is the same distance as radius D,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vertical axis of the crosshairs on the energized image.  These are the vertical radii E and F.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59B13A1C" wp14:editId="7F0F2700">
            <wp:extent cx="5253578" cy="3019425"/>
            <wp:effectExtent l="19050" t="0" r="4222"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53578" cy="3019425"/>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E: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F: ____________ cm</w:t>
      </w:r>
    </w:p>
    <w:p w:rsidR="00DB1A65" w:rsidRPr="00871A36" w:rsidRDefault="00DB1A65" w:rsidP="00277C17">
      <w:pPr>
        <w:tabs>
          <w:tab w:val="left" w:pos="810"/>
        </w:tabs>
        <w:spacing w:after="0"/>
        <w:ind w:left="1080"/>
        <w:rPr>
          <w:rFonts w:cstheme="minorHAnsi"/>
          <w:sz w:val="24"/>
          <w:szCs w:val="24"/>
        </w:rPr>
      </w:pPr>
    </w:p>
    <w:p w:rsidR="00F31799" w:rsidRPr="00871A36" w:rsidRDefault="00DB1A65" w:rsidP="00277C17">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DB1A65" w:rsidRPr="00871A36" w:rsidRDefault="00DB1A65"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E is the same distance as radius F,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vertical axis of the crosshairs on the energized image.  These are the vertical radii G and H.  </w:t>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459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03581B3F" wp14:editId="6619F742">
            <wp:extent cx="5568461" cy="320040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568461" cy="320040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G: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H: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G is the same distance as radius H,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that radii A/B and C/D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radii E/F and G/H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To test the functionality of the orientation box arrows, click the right arrow next to the X: orientation box until the value in the X: orientation box is 260.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0D2F81BC" wp14:editId="7290CC35">
            <wp:extent cx="4938903" cy="283845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4938903"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far to the right.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the left arrow next to the X: orientation box until the value in the X: orientation box is 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37F6EEF6" wp14:editId="173A27D0">
            <wp:extent cx="4610100" cy="26542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622087" cy="2661201"/>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far to the left.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DE138C"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 xml:space="preserve">lick the right arrow next to the X: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D16253D" wp14:editId="459F645C">
            <wp:extent cx="4881058" cy="2795005"/>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885387" cy="2797484"/>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original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 xml:space="preserve">Click the up arrow next to the Y: orientation box until the value in the Y: orientation box is 60.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0ED9F70A" wp14:editId="5AE6F766">
            <wp:extent cx="4937108" cy="2843372"/>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1407" cy="2845848"/>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toward the top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Click the down arrow next to the Y: orientation box until the value in the Y: orientation box is 165.</w:t>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69ADE9CE" wp14:editId="4FEF774D">
            <wp:extent cx="5082689" cy="2924355"/>
            <wp:effectExtent l="19050" t="0" r="3661"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088081" cy="292745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toward the bottom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893194"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li</w:t>
      </w:r>
      <w:r>
        <w:rPr>
          <w:rFonts w:cstheme="minorHAnsi"/>
          <w:sz w:val="24"/>
          <w:szCs w:val="24"/>
        </w:rPr>
        <w:t>ck the up arrow next to the Y</w:t>
      </w:r>
      <w:r w:rsidRPr="00871A36">
        <w:rPr>
          <w:rFonts w:cstheme="minorHAnsi"/>
          <w:sz w:val="24"/>
          <w:szCs w:val="24"/>
        </w:rPr>
        <w:t xml:space="preserve">: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30C09B4B" wp14:editId="6812494F">
            <wp:extent cx="4895850" cy="2823938"/>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895850" cy="2823938"/>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correctly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Record the automatically determined image angle, as listed in the angle orientation box.</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ab/>
      </w:r>
      <w:r w:rsidRPr="00871A36">
        <w:rPr>
          <w:rFonts w:cstheme="minorHAnsi"/>
          <w:sz w:val="24"/>
          <w:szCs w:val="24"/>
        </w:rPr>
        <w:tab/>
        <w:t>Automatic angle: __________</w:t>
      </w:r>
    </w:p>
    <w:p w:rsidR="00277C17" w:rsidRPr="00871A36" w:rsidRDefault="00277C17" w:rsidP="00277C17">
      <w:pPr>
        <w:tabs>
          <w:tab w:val="left" w:pos="810"/>
        </w:tabs>
        <w:ind w:left="1080"/>
        <w:rPr>
          <w:rFonts w:cstheme="minorHAnsi"/>
          <w:sz w:val="24"/>
          <w:szCs w:val="24"/>
        </w:rPr>
      </w:pPr>
      <w:r w:rsidRPr="00871A36">
        <w:rPr>
          <w:rFonts w:cstheme="minorHAnsi"/>
          <w:sz w:val="24"/>
          <w:szCs w:val="24"/>
        </w:rPr>
        <w:t>Screen Protractor:</w:t>
      </w:r>
    </w:p>
    <w:p w:rsidR="00277C17" w:rsidRPr="00871A36" w:rsidRDefault="00277C17" w:rsidP="00277C17">
      <w:pPr>
        <w:pStyle w:val="ListParagraph"/>
        <w:ind w:left="1080"/>
        <w:rPr>
          <w:rFonts w:cstheme="minorHAnsi"/>
          <w:sz w:val="24"/>
          <w:szCs w:val="24"/>
        </w:rPr>
      </w:pPr>
      <w:r w:rsidRPr="00871A36">
        <w:rPr>
          <w:rFonts w:cstheme="minorHAnsi"/>
          <w:sz w:val="24"/>
          <w:szCs w:val="24"/>
        </w:rPr>
        <w:t xml:space="preserve">Use the Iconico Screen Protractor Version 4.0.  (To download this screen tractor, go to </w:t>
      </w:r>
      <w:hyperlink r:id="rId27" w:history="1">
        <w:r w:rsidRPr="00871A36">
          <w:rPr>
            <w:rStyle w:val="Hyperlink"/>
            <w:rFonts w:cstheme="minorHAnsi"/>
            <w:sz w:val="24"/>
            <w:szCs w:val="24"/>
          </w:rPr>
          <w:t>http://www.iconico.com/protractor/</w:t>
        </w:r>
      </w:hyperlink>
      <w:r w:rsidRPr="00871A36">
        <w:rPr>
          <w:rFonts w:cstheme="minorHAnsi"/>
          <w:sz w:val="24"/>
          <w:szCs w:val="24"/>
        </w:rPr>
        <w:t xml:space="preserve">.)  To determine the version number, double click on the Screen Protractor desktop icon.  Record the version listed: </w:t>
      </w:r>
    </w:p>
    <w:p w:rsidR="00277C17" w:rsidRPr="00871A36" w:rsidRDefault="00277C17" w:rsidP="00277C17">
      <w:pPr>
        <w:pStyle w:val="ListParagraph"/>
        <w:rPr>
          <w:rFonts w:cstheme="minorHAnsi"/>
          <w:sz w:val="24"/>
          <w:szCs w:val="24"/>
        </w:rPr>
      </w:pPr>
    </w:p>
    <w:p w:rsidR="00B52828" w:rsidRPr="00871A36" w:rsidRDefault="00277C17" w:rsidP="00277C17">
      <w:pPr>
        <w:tabs>
          <w:tab w:val="left" w:pos="810"/>
        </w:tabs>
        <w:ind w:left="1080"/>
        <w:rPr>
          <w:rFonts w:cstheme="minorHAnsi"/>
          <w:sz w:val="24"/>
          <w:szCs w:val="24"/>
        </w:rPr>
      </w:pPr>
      <w:r w:rsidRPr="00871A36">
        <w:rPr>
          <w:rFonts w:cstheme="minorHAnsi"/>
          <w:sz w:val="24"/>
          <w:szCs w:val="24"/>
        </w:rPr>
        <w:lastRenderedPageBreak/>
        <w:t>Iconico Screen Protractor Version: _____________________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w:t>
      </w:r>
      <w:r w:rsidR="00277C17" w:rsidRPr="00871A36">
        <w:rPr>
          <w:rFonts w:cstheme="minorHAnsi"/>
          <w:sz w:val="24"/>
          <w:szCs w:val="24"/>
        </w:rPr>
        <w:t>(</w:t>
      </w:r>
      <w:r w:rsidRPr="00871A36">
        <w:rPr>
          <w:rFonts w:cstheme="minorHAnsi"/>
          <w:sz w:val="24"/>
          <w:szCs w:val="24"/>
        </w:rPr>
        <w:t>to measure the angle of the vertical ellipse axis of the energized image (left box).  Do so by placing the bullseye of the protractor over the center point of the ellipse.  Align the reference line (darker, longer line) of the protractor at 90 degrees (straight up and down) and line up the other line on top of the vertical ellipse axis.  Record the measured angle (to the nearest degree):</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0935D54" wp14:editId="50701C22">
            <wp:extent cx="4835738" cy="2790825"/>
            <wp:effectExtent l="19050" t="0" r="2962"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4835420" cy="27906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energized image angle: 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automatically assigned angle is within 2 degrees of the measured angle for the energized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Using the same procedure listed above, measure the angle of the vertical axis on the finger image (right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77F41C2A" wp14:editId="6AE972F6">
            <wp:extent cx="4216619" cy="264795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4220993" cy="2650697"/>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finger image angle: 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automatically assigned angle is within 2 degrees of the measured angle for the lit still image.</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left rotation arrow next to the Angle: orientation box until the value in the box reads -40.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18EC4360" wp14:editId="3AE18507">
            <wp:extent cx="5497447" cy="3171825"/>
            <wp:effectExtent l="19050" t="0" r="8003"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497830" cy="3172046"/>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left.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-40.</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D76A4F" w:rsidRPr="00871A36" w:rsidRDefault="00357D54" w:rsidP="00D76A4F">
      <w:pPr>
        <w:tabs>
          <w:tab w:val="left" w:pos="810"/>
        </w:tabs>
        <w:spacing w:after="0"/>
        <w:ind w:left="1080"/>
        <w:rPr>
          <w:rFonts w:cstheme="minorHAnsi"/>
          <w:sz w:val="24"/>
          <w:szCs w:val="24"/>
        </w:rPr>
      </w:pPr>
      <w:r w:rsidRPr="00871A36">
        <w:rPr>
          <w:rFonts w:cstheme="minorHAnsi"/>
          <w:sz w:val="24"/>
          <w:szCs w:val="24"/>
        </w:rPr>
        <w:t>Click in the angle rotation arrow until the angle is “</w:t>
      </w:r>
      <w:r w:rsidR="00F31799" w:rsidRPr="00871A36">
        <w:rPr>
          <w:rFonts w:cstheme="minorHAnsi"/>
          <w:sz w:val="24"/>
          <w:szCs w:val="24"/>
        </w:rPr>
        <w:t>0”</w:t>
      </w:r>
      <w:r w:rsidRPr="00871A36">
        <w:rPr>
          <w:rFonts w:cstheme="minorHAnsi"/>
          <w:sz w:val="24"/>
          <w:szCs w:val="24"/>
        </w:rPr>
        <w:t>.</w:t>
      </w:r>
    </w:p>
    <w:p w:rsidR="00F31799" w:rsidRPr="00871A36" w:rsidRDefault="00F31799" w:rsidP="00D76A4F">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78B93E7F" wp14:editId="759F8FFC">
            <wp:extent cx="5227721" cy="3009900"/>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231693" cy="301218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vertical axes on both the energized image and the still image appear vertical.</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zero.</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right rotate button next to the angle orientation box until the box reads 55.</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0563AE83" wp14:editId="5C2A83B9">
            <wp:extent cx="4847222" cy="2790825"/>
            <wp:effectExtent l="1905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4850905" cy="2792945"/>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right.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55.</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Ensure that the subject’s finger is not resting on the glass and the calibration probe or other objects are not on the glass. Verify that the lit image of the finger remains visible in the right box.</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Click on the Right </w:t>
      </w:r>
      <w:r w:rsidR="00D76A4F" w:rsidRPr="00871A36">
        <w:rPr>
          <w:rFonts w:cstheme="minorHAnsi"/>
          <w:sz w:val="24"/>
          <w:szCs w:val="24"/>
        </w:rPr>
        <w:t>Index</w:t>
      </w:r>
      <w:r w:rsidRPr="00871A36">
        <w:rPr>
          <w:rFonts w:cstheme="minorHAnsi"/>
          <w:sz w:val="24"/>
          <w:szCs w:val="24"/>
        </w:rPr>
        <w:t xml:space="preserve"> Finger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660C2985" wp14:editId="7BA1C0EF">
            <wp:extent cx="4763193" cy="2743200"/>
            <wp:effectExtent l="1905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768125" cy="27460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lit image changes to a view of the inside of glass (without a finger in place) and the energized image remains the same, with the angle at 55 and the center point as what was determined correct via visual assessment (above).</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Default="00F31799" w:rsidP="00277C17">
      <w:pPr>
        <w:tabs>
          <w:tab w:val="left" w:pos="810"/>
        </w:tabs>
        <w:ind w:left="1080"/>
        <w:rPr>
          <w:rFonts w:cstheme="minorHAnsi"/>
          <w:sz w:val="24"/>
          <w:szCs w:val="24"/>
        </w:rPr>
      </w:pPr>
      <w:r w:rsidRPr="00871A36">
        <w:rPr>
          <w:rFonts w:cstheme="minorHAnsi"/>
          <w:sz w:val="24"/>
          <w:szCs w:val="24"/>
        </w:rPr>
        <w:t xml:space="preserve">Press </w:t>
      </w:r>
      <w:r w:rsidR="00D3065D">
        <w:rPr>
          <w:rFonts w:cstheme="minorHAnsi"/>
          <w:sz w:val="24"/>
          <w:szCs w:val="24"/>
        </w:rPr>
        <w:t xml:space="preserve">the </w:t>
      </w:r>
      <w:r w:rsidRPr="00871A36">
        <w:rPr>
          <w:rFonts w:cstheme="minorHAnsi"/>
          <w:sz w:val="24"/>
          <w:szCs w:val="24"/>
        </w:rPr>
        <w:t>Capture</w:t>
      </w:r>
      <w:r w:rsidR="00D3065D">
        <w:rPr>
          <w:rFonts w:cstheme="minorHAnsi"/>
          <w:sz w:val="24"/>
          <w:szCs w:val="24"/>
        </w:rPr>
        <w:t xml:space="preserve"> Image button</w:t>
      </w:r>
      <w:r w:rsidRPr="00871A36">
        <w:rPr>
          <w:rFonts w:cstheme="minorHAnsi"/>
          <w:sz w:val="24"/>
          <w:szCs w:val="24"/>
        </w:rPr>
        <w:t>.</w:t>
      </w:r>
      <w:r w:rsidR="00D3065D">
        <w:rPr>
          <w:rFonts w:cstheme="minorHAnsi"/>
          <w:sz w:val="24"/>
          <w:szCs w:val="24"/>
        </w:rPr>
        <w:t xml:space="preserve">  Verify </w:t>
      </w:r>
      <w:r w:rsidR="00AF103C">
        <w:rPr>
          <w:rFonts w:cstheme="minorHAnsi"/>
          <w:sz w:val="24"/>
          <w:szCs w:val="24"/>
        </w:rPr>
        <w:t>that the Captured Image box and the Finger Image box display the inside of the finger shroud and an ellipse with crosshairs, which may or may not be centered on the captured image.</w:t>
      </w:r>
    </w:p>
    <w:p w:rsidR="00AF103C" w:rsidRDefault="00AF103C" w:rsidP="00AF103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F103C" w:rsidRPr="00871A36" w:rsidRDefault="00AF103C" w:rsidP="00AF103C">
      <w:pPr>
        <w:pStyle w:val="ListParagraph"/>
        <w:spacing w:after="0"/>
        <w:ind w:left="1080"/>
        <w:rPr>
          <w:rFonts w:cstheme="minorHAnsi"/>
          <w:b/>
          <w:sz w:val="24"/>
          <w:szCs w:val="24"/>
          <w:u w:val="single"/>
        </w:rPr>
      </w:pPr>
    </w:p>
    <w:p w:rsidR="00F31799" w:rsidRPr="00871A36" w:rsidRDefault="00277A86" w:rsidP="00277C17">
      <w:pPr>
        <w:tabs>
          <w:tab w:val="left" w:pos="810"/>
        </w:tabs>
        <w:ind w:left="1080"/>
        <w:rPr>
          <w:rFonts w:cstheme="minorHAnsi"/>
          <w:sz w:val="24"/>
          <w:szCs w:val="24"/>
        </w:rPr>
      </w:pPr>
      <w:r>
        <w:rPr>
          <w:rFonts w:cstheme="minorHAnsi"/>
          <w:sz w:val="24"/>
          <w:szCs w:val="24"/>
        </w:rPr>
        <w:t xml:space="preserve">Click the live preview button. </w:t>
      </w:r>
      <w:r w:rsidR="00ED775F">
        <w:rPr>
          <w:rFonts w:cstheme="minorHAnsi"/>
          <w:sz w:val="24"/>
          <w:szCs w:val="24"/>
        </w:rPr>
        <w:t>Place a hand above the opening of the finger shroud to block the majority of the light.  Press the Capture Image button.  Verify that an error message “Unable to perform image calculations” appears.  Click the OK button.</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77C17" w:rsidRDefault="00277C17" w:rsidP="00D76A4F">
      <w:pPr>
        <w:tabs>
          <w:tab w:val="left" w:pos="810"/>
        </w:tabs>
        <w:spacing w:after="0"/>
        <w:ind w:left="1080"/>
        <w:rPr>
          <w:rFonts w:cstheme="minorHAnsi"/>
          <w:sz w:val="24"/>
          <w:szCs w:val="24"/>
        </w:rPr>
      </w:pPr>
    </w:p>
    <w:p w:rsidR="00576C3F" w:rsidRDefault="00576C3F" w:rsidP="00D76A4F">
      <w:pPr>
        <w:tabs>
          <w:tab w:val="left" w:pos="810"/>
        </w:tabs>
        <w:spacing w:after="0"/>
        <w:ind w:left="1080"/>
        <w:rPr>
          <w:rFonts w:cstheme="minorHAnsi"/>
          <w:sz w:val="24"/>
          <w:szCs w:val="24"/>
        </w:rPr>
      </w:pPr>
      <w:r>
        <w:rPr>
          <w:rFonts w:cstheme="minorHAnsi"/>
          <w:sz w:val="24"/>
          <w:szCs w:val="24"/>
        </w:rPr>
        <w:t>Click the “X” in the upper right corner of the New Capture tab</w:t>
      </w:r>
      <w:r w:rsidR="002F57EA">
        <w:rPr>
          <w:rFonts w:cstheme="minorHAnsi"/>
          <w:sz w:val="24"/>
          <w:szCs w:val="24"/>
        </w:rPr>
        <w:t>, answer “yes” to the exit question,</w:t>
      </w:r>
      <w:r>
        <w:rPr>
          <w:rFonts w:cstheme="minorHAnsi"/>
          <w:sz w:val="24"/>
          <w:szCs w:val="24"/>
        </w:rPr>
        <w:t xml:space="preserve"> to return to the ClearView main screen.</w:t>
      </w:r>
    </w:p>
    <w:p w:rsidR="00D84E68" w:rsidRDefault="00D84E68" w:rsidP="00D76A4F">
      <w:pPr>
        <w:tabs>
          <w:tab w:val="left" w:pos="810"/>
        </w:tabs>
        <w:spacing w:after="0"/>
        <w:ind w:left="1080"/>
        <w:rPr>
          <w:rFonts w:cstheme="minorHAnsi"/>
          <w:sz w:val="24"/>
          <w:szCs w:val="24"/>
        </w:rPr>
      </w:pPr>
    </w:p>
    <w:p w:rsidR="00D84E68" w:rsidRPr="000B2330" w:rsidRDefault="00D84E68" w:rsidP="00D84E68">
      <w:pPr>
        <w:pStyle w:val="ListParagraph"/>
        <w:numPr>
          <w:ilvl w:val="0"/>
          <w:numId w:val="5"/>
        </w:numPr>
        <w:rPr>
          <w:rFonts w:cstheme="minorHAnsi"/>
          <w:b/>
          <w:sz w:val="24"/>
          <w:szCs w:val="24"/>
        </w:rPr>
      </w:pPr>
      <w:r w:rsidRPr="000B2330">
        <w:rPr>
          <w:rFonts w:cstheme="minorHAnsi"/>
          <w:b/>
          <w:sz w:val="24"/>
          <w:szCs w:val="24"/>
        </w:rPr>
        <w:t>EPIC Administrator Challenges – Saving Calibration Data</w:t>
      </w:r>
    </w:p>
    <w:p w:rsidR="00D84E68" w:rsidRDefault="00D84E68" w:rsidP="00D84E68">
      <w:pPr>
        <w:pStyle w:val="ListParagraph"/>
        <w:rPr>
          <w:rFonts w:cstheme="minorHAnsi"/>
          <w:b/>
          <w:sz w:val="24"/>
          <w:szCs w:val="24"/>
        </w:rPr>
      </w:pPr>
    </w:p>
    <w:p w:rsidR="00D84E68" w:rsidRPr="000B2330" w:rsidRDefault="00D84E68" w:rsidP="00D84E68">
      <w:pPr>
        <w:pStyle w:val="ListParagraph"/>
        <w:numPr>
          <w:ilvl w:val="1"/>
          <w:numId w:val="5"/>
        </w:numPr>
        <w:rPr>
          <w:rFonts w:cstheme="minorHAnsi"/>
          <w:b/>
          <w:sz w:val="24"/>
          <w:szCs w:val="24"/>
        </w:rPr>
      </w:pPr>
      <w:r w:rsidRPr="000B2330">
        <w:rPr>
          <w:rFonts w:cstheme="minorHAnsi"/>
          <w:b/>
          <w:sz w:val="24"/>
          <w:szCs w:val="24"/>
        </w:rPr>
        <w:lastRenderedPageBreak/>
        <w:t>Verification of the Calibration Data Storage to Temporary Files</w:t>
      </w:r>
    </w:p>
    <w:p w:rsidR="00D84E68" w:rsidRPr="000B2330" w:rsidRDefault="00D84E68" w:rsidP="00D84E68">
      <w:pPr>
        <w:pStyle w:val="ListParagraph"/>
        <w:ind w:left="1080"/>
        <w:rPr>
          <w:rFonts w:cstheme="minorHAnsi"/>
          <w:b/>
          <w:sz w:val="24"/>
          <w:szCs w:val="24"/>
        </w:rPr>
      </w:pPr>
    </w:p>
    <w:p w:rsidR="00D84E68" w:rsidRDefault="00D84E68" w:rsidP="00D84E68">
      <w:pPr>
        <w:pStyle w:val="ListParagraph"/>
        <w:ind w:left="1080"/>
        <w:rPr>
          <w:rFonts w:cstheme="minorHAnsi"/>
          <w:sz w:val="24"/>
          <w:szCs w:val="24"/>
        </w:rPr>
      </w:pPr>
      <w:r>
        <w:rPr>
          <w:rFonts w:cstheme="minorHAnsi"/>
          <w:sz w:val="24"/>
          <w:szCs w:val="24"/>
        </w:rPr>
        <w:t>The calibration data calculated during the calibration analysis is automatically stored by the software in a temporary location.  This calibration information is temporarily stored whether or</w:t>
      </w:r>
      <w:r w:rsidR="00BA2365">
        <w:rPr>
          <w:rFonts w:cstheme="minorHAnsi"/>
          <w:sz w:val="24"/>
          <w:szCs w:val="24"/>
        </w:rPr>
        <w:t xml:space="preserve"> not</w:t>
      </w:r>
      <w:r>
        <w:rPr>
          <w:rFonts w:cstheme="minorHAnsi"/>
          <w:sz w:val="24"/>
          <w:szCs w:val="24"/>
        </w:rPr>
        <w:t xml:space="preserve"> the calibration was acceptable or failed.  If a human subject is scanned, the calibration data is stored in the ClearView database associated with all human subjects scanned after the successful calibration and before the next successful calibration.  If a human subject is not scanned, this calibration data is not stored in the ClearView database and, therefore, is not accessible to the EPIC Administrator.  This challenge verifies that the save function works and that the new calibration analysis results are replaced after each analysis</w:t>
      </w:r>
      <w:r w:rsidRPr="00040102">
        <w:rPr>
          <w:rFonts w:cstheme="minorHAnsi"/>
          <w:sz w:val="24"/>
          <w:szCs w:val="24"/>
        </w:rPr>
        <w:t>.</w:t>
      </w:r>
    </w:p>
    <w:p w:rsidR="00D84E68" w:rsidRPr="00040102" w:rsidRDefault="00D84E68" w:rsidP="00D84E68">
      <w:pPr>
        <w:pStyle w:val="ListParagraph"/>
        <w:ind w:left="1080"/>
        <w:rPr>
          <w:rFonts w:cstheme="minorHAnsi"/>
          <w:sz w:val="24"/>
          <w:szCs w:val="24"/>
        </w:rPr>
      </w:pPr>
    </w:p>
    <w:p w:rsidR="00D84E68" w:rsidRDefault="00D84E68" w:rsidP="00D84E68">
      <w:pPr>
        <w:pStyle w:val="ListParagraph"/>
        <w:spacing w:after="0"/>
        <w:ind w:left="1080"/>
        <w:rPr>
          <w:rFonts w:cstheme="minorHAnsi"/>
          <w:sz w:val="24"/>
          <w:szCs w:val="24"/>
        </w:rPr>
      </w:pPr>
      <w:r>
        <w:rPr>
          <w:rFonts w:cstheme="minorHAnsi"/>
          <w:sz w:val="24"/>
          <w:szCs w:val="24"/>
        </w:rPr>
        <w:t>Click on the Settings button in the Application toolbar</w:t>
      </w:r>
      <w:r w:rsidR="00BA2365">
        <w:rPr>
          <w:rFonts w:cstheme="minorHAnsi"/>
          <w:sz w:val="24"/>
          <w:szCs w:val="24"/>
        </w:rPr>
        <w:t>, and change the default calibration setting to be Configuration4</w:t>
      </w:r>
      <w:r>
        <w:rPr>
          <w:rFonts w:cstheme="minorHAnsi"/>
          <w:sz w:val="24"/>
          <w:szCs w:val="24"/>
        </w:rPr>
        <w:t xml:space="preserve">.  </w:t>
      </w:r>
      <w:r w:rsidRPr="009064E4">
        <w:rPr>
          <w:rFonts w:cstheme="minorHAnsi"/>
          <w:sz w:val="24"/>
          <w:szCs w:val="24"/>
        </w:rPr>
        <w:t xml:space="preserve">Click on the Apply Settings button.  </w:t>
      </w:r>
      <w:r w:rsidR="003066AE">
        <w:rPr>
          <w:rFonts w:cstheme="minorHAnsi"/>
          <w:sz w:val="24"/>
          <w:szCs w:val="24"/>
        </w:rPr>
        <w:t>V</w:t>
      </w:r>
      <w:r w:rsidRPr="009064E4">
        <w:rPr>
          <w:rFonts w:cstheme="minorHAnsi"/>
          <w:sz w:val="24"/>
          <w:szCs w:val="24"/>
        </w:rPr>
        <w:t xml:space="preserve">erify </w:t>
      </w:r>
      <w:r w:rsidR="003066AE">
        <w:rPr>
          <w:rFonts w:cstheme="minorHAnsi"/>
          <w:sz w:val="24"/>
          <w:szCs w:val="24"/>
        </w:rPr>
        <w:t xml:space="preserve">that the </w:t>
      </w:r>
      <w:r>
        <w:rPr>
          <w:rFonts w:cstheme="minorHAnsi"/>
          <w:sz w:val="24"/>
          <w:szCs w:val="24"/>
        </w:rPr>
        <w:t>Setting</w:t>
      </w:r>
      <w:r w:rsidR="003066AE">
        <w:rPr>
          <w:rFonts w:cstheme="minorHAnsi"/>
          <w:sz w:val="24"/>
          <w:szCs w:val="24"/>
        </w:rPr>
        <w:t>s</w:t>
      </w:r>
      <w:r>
        <w:rPr>
          <w:rFonts w:cstheme="minorHAnsi"/>
          <w:sz w:val="24"/>
          <w:szCs w:val="24"/>
        </w:rPr>
        <w:t xml:space="preserve"> tab closes and the screen returns to the ClearView main screen.</w:t>
      </w:r>
    </w:p>
    <w:p w:rsidR="00D84E68" w:rsidRDefault="00D84E68" w:rsidP="00D84E68">
      <w:pPr>
        <w:pStyle w:val="ListParagraph"/>
        <w:spacing w:after="0"/>
        <w:ind w:left="1080"/>
        <w:outlineLvl w:val="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Default="00D84E68" w:rsidP="00D84E68">
      <w:pPr>
        <w:pStyle w:val="ListParagraph"/>
        <w:rPr>
          <w:rFonts w:cstheme="minorHAnsi"/>
          <w:b/>
          <w:sz w:val="24"/>
          <w:szCs w:val="24"/>
        </w:rPr>
      </w:pPr>
    </w:p>
    <w:p w:rsidR="00D84E68" w:rsidRPr="00F249C7" w:rsidRDefault="00D31606" w:rsidP="00D84E68">
      <w:pPr>
        <w:pStyle w:val="ListParagraph"/>
        <w:spacing w:after="0"/>
        <w:ind w:left="1080"/>
        <w:rPr>
          <w:rFonts w:cstheme="minorHAnsi"/>
          <w:sz w:val="24"/>
          <w:szCs w:val="24"/>
        </w:rPr>
      </w:pPr>
      <w:r>
        <w:rPr>
          <w:rFonts w:cstheme="minorHAnsi"/>
          <w:sz w:val="24"/>
          <w:szCs w:val="24"/>
        </w:rPr>
        <w:t xml:space="preserve">Click on the Camera Calibration button.  </w:t>
      </w:r>
      <w:r w:rsidR="00D84E68" w:rsidRPr="00F249C7">
        <w:rPr>
          <w:rFonts w:cstheme="minorHAnsi"/>
          <w:sz w:val="24"/>
          <w:szCs w:val="24"/>
        </w:rPr>
        <w:t xml:space="preserve">Click on the Auto Calibration button in the lower right corner of the Scanner Calibration window.  Verify that 5 warm-up images are taken followed by 1 image that </w:t>
      </w:r>
      <w:r w:rsidR="007175CE">
        <w:rPr>
          <w:rFonts w:cstheme="minorHAnsi"/>
          <w:sz w:val="24"/>
          <w:szCs w:val="24"/>
        </w:rPr>
        <w:t>is</w:t>
      </w:r>
      <w:r w:rsidR="007175CE" w:rsidRPr="00F249C7">
        <w:rPr>
          <w:rFonts w:cstheme="minorHAnsi"/>
          <w:sz w:val="24"/>
          <w:szCs w:val="24"/>
        </w:rPr>
        <w:t xml:space="preserve"> </w:t>
      </w:r>
      <w:r w:rsidR="00D84E68" w:rsidRPr="00F249C7">
        <w:rPr>
          <w:rFonts w:cstheme="minorHAnsi"/>
          <w:sz w:val="24"/>
          <w:szCs w:val="24"/>
        </w:rPr>
        <w:t xml:space="preserve">displayed in the thumbnail box.  Verify that </w:t>
      </w:r>
      <w:r w:rsidR="00E93EED">
        <w:rPr>
          <w:rFonts w:cstheme="minorHAnsi"/>
          <w:sz w:val="24"/>
          <w:szCs w:val="24"/>
        </w:rPr>
        <w:t xml:space="preserve">a </w:t>
      </w:r>
      <w:r w:rsidR="00D84E68" w:rsidRPr="00F249C7">
        <w:rPr>
          <w:rFonts w:cstheme="minorHAnsi"/>
          <w:sz w:val="24"/>
          <w:szCs w:val="24"/>
        </w:rPr>
        <w:t xml:space="preserve">message appears </w:t>
      </w:r>
      <w:r w:rsidR="00E93EED" w:rsidRPr="00F249C7">
        <w:rPr>
          <w:rFonts w:cstheme="minorHAnsi"/>
          <w:sz w:val="24"/>
          <w:szCs w:val="24"/>
        </w:rPr>
        <w:t xml:space="preserve">below the Scanner Calibration header </w:t>
      </w:r>
      <w:r w:rsidR="00D84E68" w:rsidRPr="00F249C7">
        <w:rPr>
          <w:rFonts w:cstheme="minorHAnsi"/>
          <w:sz w:val="24"/>
          <w:szCs w:val="24"/>
        </w:rPr>
        <w:t xml:space="preserve">notifying the user that the calibration process is progressing. </w:t>
      </w:r>
    </w:p>
    <w:p w:rsidR="00D84E68" w:rsidRPr="00F249C7" w:rsidRDefault="00D84E68" w:rsidP="00D84E68">
      <w:pPr>
        <w:pStyle w:val="ListParagraph"/>
        <w:spacing w:after="0"/>
        <w:ind w:left="1080"/>
        <w:rPr>
          <w:rFonts w:cstheme="minorHAnsi"/>
          <w:sz w:val="24"/>
          <w:szCs w:val="24"/>
        </w:rPr>
      </w:pPr>
    </w:p>
    <w:p w:rsidR="00D84E68"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93EED" w:rsidRPr="00F249C7" w:rsidRDefault="00E93EED" w:rsidP="00D84E68">
      <w:pPr>
        <w:pStyle w:val="ListParagraph"/>
        <w:spacing w:after="0"/>
        <w:ind w:left="1080"/>
        <w:rPr>
          <w:rFonts w:cstheme="minorHAnsi"/>
          <w:b/>
          <w:sz w:val="24"/>
          <w:szCs w:val="24"/>
          <w:u w:val="single"/>
        </w:rPr>
      </w:pPr>
    </w:p>
    <w:p w:rsidR="00D84E68" w:rsidRPr="00773842" w:rsidRDefault="00D84E68" w:rsidP="00D84E68">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Failure dialog box opens with the message “Unable to verify calibration images.  Please, repeat calibration process.”</w:t>
      </w:r>
    </w:p>
    <w:p w:rsidR="00D84E68" w:rsidRPr="00F249C7" w:rsidRDefault="00D84E68" w:rsidP="00D84E68">
      <w:pPr>
        <w:pStyle w:val="ListParagraph"/>
        <w:spacing w:after="0"/>
        <w:ind w:left="216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spacing w:after="0"/>
        <w:ind w:left="2160"/>
        <w:rPr>
          <w:rFonts w:cstheme="minorHAnsi"/>
          <w:sz w:val="24"/>
          <w:szCs w:val="24"/>
        </w:rPr>
      </w:pPr>
    </w:p>
    <w:p w:rsidR="00D84E68" w:rsidRDefault="00D84E68" w:rsidP="00D84E68">
      <w:pPr>
        <w:pStyle w:val="ListParagraph"/>
        <w:tabs>
          <w:tab w:val="left" w:pos="-720"/>
        </w:tabs>
        <w:spacing w:after="0"/>
        <w:ind w:left="117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981ADE">
        <w:rPr>
          <w:rFonts w:cstheme="minorHAnsi"/>
          <w:sz w:val="24"/>
          <w:szCs w:val="24"/>
        </w:rPr>
        <w:t xml:space="preserve">Click No when asked to save images.  </w:t>
      </w:r>
      <w:r>
        <w:rPr>
          <w:rFonts w:cstheme="minorHAnsi"/>
          <w:sz w:val="24"/>
          <w:szCs w:val="24"/>
        </w:rPr>
        <w:t xml:space="preserve">Record the image number (i.e., Calibration Image #1, etc.) below of any images displayed with colored pixels (which indicate calibration analysis failures).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lastRenderedPageBreak/>
        <w:t>Calibration Image Nos. with colored pixels:</w:t>
      </w:r>
    </w:p>
    <w:p w:rsidR="00D84E68" w:rsidRDefault="008E1AEF" w:rsidP="00D84E68">
      <w:pPr>
        <w:pStyle w:val="ListParagraph"/>
        <w:tabs>
          <w:tab w:val="left" w:pos="0"/>
        </w:tabs>
        <w:spacing w:after="0"/>
        <w:ind w:left="1170"/>
        <w:rPr>
          <w:rFonts w:cstheme="minorHAnsi"/>
          <w:sz w:val="24"/>
          <w:szCs w:val="24"/>
        </w:rPr>
      </w:pPr>
      <w:r w:rsidRPr="00D84E68">
        <w:rPr>
          <w:rFonts w:ascii="Calibri" w:hAnsi="Calibri" w:cs="Calibri"/>
          <w:noProof/>
          <w:sz w:val="24"/>
          <w:szCs w:val="24"/>
        </w:rPr>
        <w:drawing>
          <wp:anchor distT="0" distB="0" distL="114300" distR="114300" simplePos="0" relativeHeight="251664384" behindDoc="0" locked="0" layoutInCell="1" allowOverlap="1" wp14:anchorId="07738711" wp14:editId="76113C90">
            <wp:simplePos x="0" y="0"/>
            <wp:positionH relativeFrom="margin">
              <wp:posOffset>1049020</wp:posOffset>
            </wp:positionH>
            <wp:positionV relativeFrom="margin">
              <wp:posOffset>400685</wp:posOffset>
            </wp:positionV>
            <wp:extent cx="1743075" cy="1304925"/>
            <wp:effectExtent l="0" t="0" r="9525" b="9525"/>
            <wp:wrapSquare wrapText="bothSides"/>
            <wp:docPr id="19" name="Picture 6"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FB07E0" w:rsidRDefault="00FB07E0" w:rsidP="00D84E68">
      <w:pPr>
        <w:pStyle w:val="ListParagraph"/>
        <w:tabs>
          <w:tab w:val="left" w:pos="0"/>
        </w:tabs>
        <w:spacing w:after="0"/>
        <w:ind w:left="1170"/>
        <w:rPr>
          <w:rFonts w:cstheme="minorHAnsi"/>
          <w:sz w:val="24"/>
          <w:szCs w:val="24"/>
        </w:rPr>
      </w:pPr>
      <w:r>
        <w:rPr>
          <w:noProof/>
        </w:rPr>
        <mc:AlternateContent>
          <mc:Choice Requires="wps">
            <w:drawing>
              <wp:anchor distT="0" distB="0" distL="114300" distR="114300" simplePos="0" relativeHeight="251662336" behindDoc="0" locked="0" layoutInCell="1" allowOverlap="1" wp14:anchorId="0E4D52A8" wp14:editId="4768B1B3">
                <wp:simplePos x="0" y="0"/>
                <wp:positionH relativeFrom="column">
                  <wp:posOffset>1099185</wp:posOffset>
                </wp:positionH>
                <wp:positionV relativeFrom="paragraph">
                  <wp:posOffset>74295</wp:posOffset>
                </wp:positionV>
                <wp:extent cx="1739900" cy="266700"/>
                <wp:effectExtent l="0" t="0" r="0" b="9525"/>
                <wp:wrapSquare wrapText="bothSides"/>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B37E85" w:rsidRPr="00E30F40" w:rsidRDefault="00B37E85" w:rsidP="00D84E68">
                            <w:pPr>
                              <w:pStyle w:val="Caption"/>
                              <w:rPr>
                                <w:rFonts w:ascii="Calibri" w:hAnsi="Calibri" w:cs="Calibri"/>
                                <w:noProof/>
                                <w:sz w:val="24"/>
                                <w:szCs w:val="24"/>
                              </w:rPr>
                            </w:pPr>
                            <w:r>
                              <w:t xml:space="preserve">Figure </w:t>
                            </w:r>
                            <w:fldSimple w:instr=" SEQ Figure \* ARABIC ">
                              <w:r w:rsidR="002B07FF">
                                <w:rPr>
                                  <w:noProof/>
                                </w:rPr>
                                <w:t>1</w:t>
                              </w:r>
                            </w:fldSimple>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86.55pt;margin-top:5.85pt;width:13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" stroked="f">
                <v:path arrowok="t"/>
                <v:textbox style="mso-fit-shape-to-text:t" inset="0,0,0,0">
                  <w:txbxContent>
                    <w:p w:rsidR="00B37E85" w:rsidRPr="00E30F40" w:rsidRDefault="00B37E85" w:rsidP="00D84E68">
                      <w:pPr>
                        <w:pStyle w:val="Caption"/>
                        <w:rPr>
                          <w:rFonts w:ascii="Calibri" w:hAnsi="Calibri" w:cs="Calibri"/>
                          <w:noProof/>
                          <w:sz w:val="24"/>
                          <w:szCs w:val="24"/>
                        </w:rPr>
                      </w:pPr>
                      <w:r>
                        <w:t xml:space="preserve">Figure </w:t>
                      </w:r>
                      <w:fldSimple w:instr=" SEQ Figure \* ARABIC ">
                        <w:r w:rsidR="002B07FF">
                          <w:rPr>
                            <w:noProof/>
                          </w:rPr>
                          <w:t>1</w:t>
                        </w:r>
                      </w:fldSimple>
                      <w:r>
                        <w:t xml:space="preserve"> Example of colored pixels</w:t>
                      </w:r>
                    </w:p>
                  </w:txbxContent>
                </v:textbox>
                <w10:wrap type="square"/>
              </v:shape>
            </w:pict>
          </mc:Fallback>
        </mc:AlternateContent>
      </w:r>
    </w:p>
    <w:p w:rsidR="008E1AEF" w:rsidRDefault="008E1AEF" w:rsidP="00D84E68">
      <w:pPr>
        <w:pStyle w:val="ListParagraph"/>
        <w:tabs>
          <w:tab w:val="left" w:pos="0"/>
        </w:tabs>
        <w:spacing w:after="0"/>
        <w:ind w:left="1170"/>
        <w:rPr>
          <w:rFonts w:cstheme="minorHAnsi"/>
          <w:sz w:val="24"/>
          <w:szCs w:val="24"/>
        </w:rPr>
      </w:pPr>
    </w:p>
    <w:p w:rsidR="00D84E68" w:rsidRPr="00853BE1" w:rsidRDefault="00D84E68" w:rsidP="00D84E68">
      <w:pPr>
        <w:pStyle w:val="ListParagraph"/>
        <w:tabs>
          <w:tab w:val="left" w:pos="0"/>
        </w:tabs>
        <w:spacing w:after="0"/>
        <w:ind w:left="117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894154" w:rsidRDefault="00894154" w:rsidP="00D84E68">
      <w:pPr>
        <w:pStyle w:val="ListParagraph"/>
        <w:keepNext/>
        <w:tabs>
          <w:tab w:val="left" w:pos="0"/>
        </w:tabs>
        <w:spacing w:after="0"/>
        <w:ind w:left="1170"/>
        <w:jc w:val="center"/>
      </w:pPr>
    </w:p>
    <w:p w:rsidR="00D84E68" w:rsidRDefault="00D84E68" w:rsidP="000A3892">
      <w:pPr>
        <w:rPr>
          <w:rFonts w:cstheme="minorHAnsi"/>
          <w:sz w:val="24"/>
          <w:szCs w:val="24"/>
        </w:rPr>
      </w:pPr>
      <w:r>
        <w:rPr>
          <w:rFonts w:cstheme="minorHAnsi"/>
          <w:sz w:val="24"/>
          <w:szCs w:val="24"/>
        </w:rPr>
        <w:t xml:space="preserve">Click the Close button at the bottom right of the </w:t>
      </w:r>
      <w:r w:rsidRPr="00736987">
        <w:rPr>
          <w:rFonts w:cstheme="minorHAnsi"/>
          <w:sz w:val="24"/>
          <w:szCs w:val="24"/>
        </w:rPr>
        <w:t>Scanner Calibration window</w:t>
      </w:r>
      <w:r>
        <w:rPr>
          <w:rFonts w:cstheme="minorHAnsi"/>
          <w:sz w:val="24"/>
          <w:szCs w:val="24"/>
        </w:rPr>
        <w:t xml:space="preserve">.  Verify the Scanner Calibration window closes and </w:t>
      </w:r>
      <w:r w:rsidRPr="00F249C7">
        <w:rPr>
          <w:rFonts w:cstheme="minorHAnsi"/>
          <w:sz w:val="24"/>
          <w:szCs w:val="24"/>
        </w:rPr>
        <w:t xml:space="preserve">the screen returns to the </w:t>
      </w:r>
      <w:r w:rsidR="000A3892">
        <w:rPr>
          <w:rFonts w:cstheme="minorHAnsi"/>
          <w:sz w:val="24"/>
          <w:szCs w:val="24"/>
        </w:rPr>
        <w:t>E</w:t>
      </w:r>
      <w:r>
        <w:rPr>
          <w:rFonts w:cstheme="minorHAnsi"/>
          <w:sz w:val="24"/>
          <w:szCs w:val="24"/>
        </w:rPr>
        <w:t>PIC</w:t>
      </w:r>
      <w:r w:rsidRPr="00F249C7">
        <w:rPr>
          <w:rFonts w:cstheme="minorHAnsi"/>
          <w:sz w:val="24"/>
          <w:szCs w:val="24"/>
        </w:rPr>
        <w:t xml:space="preserve"> ClearView main screen.  </w:t>
      </w:r>
    </w:p>
    <w:p w:rsidR="00D84E68" w:rsidRDefault="00D84E68" w:rsidP="00D84E68">
      <w:pPr>
        <w:pStyle w:val="ListParagraph"/>
        <w:tabs>
          <w:tab w:val="left" w:pos="0"/>
        </w:tabs>
        <w:spacing w:after="0"/>
        <w:ind w:left="1170"/>
        <w:rPr>
          <w:rFonts w:cstheme="minorHAnsi"/>
          <w:sz w:val="24"/>
          <w:szCs w:val="24"/>
        </w:rPr>
      </w:pPr>
    </w:p>
    <w:p w:rsidR="000A3892" w:rsidRPr="00F249C7" w:rsidRDefault="000A3892" w:rsidP="000A3892">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0A3892" w:rsidRPr="00F249C7" w:rsidRDefault="000A3892" w:rsidP="000A3892">
      <w:pPr>
        <w:pStyle w:val="ListParagraph"/>
        <w:tabs>
          <w:tab w:val="left" w:pos="0"/>
        </w:tabs>
        <w:spacing w:after="0"/>
        <w:ind w:left="1170"/>
        <w:rPr>
          <w:rFonts w:cstheme="minorHAnsi"/>
          <w:sz w:val="24"/>
          <w:szCs w:val="24"/>
        </w:rPr>
      </w:pPr>
    </w:p>
    <w:p w:rsidR="00D84E68" w:rsidRPr="00F249C7"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D84E68" w:rsidRPr="00F249C7" w:rsidRDefault="00D84E68" w:rsidP="00D84E68">
      <w:pPr>
        <w:pStyle w:val="ListParagraph"/>
        <w:tabs>
          <w:tab w:val="left" w:pos="0"/>
        </w:tabs>
        <w:spacing w:after="0"/>
        <w:ind w:left="1170"/>
        <w:rPr>
          <w:rFonts w:cstheme="minorHAnsi"/>
          <w:sz w:val="24"/>
          <w:szCs w:val="24"/>
        </w:rPr>
      </w:pPr>
    </w:p>
    <w:p w:rsidR="00D84E68" w:rsidRPr="00F249C7" w:rsidRDefault="00D84E68" w:rsidP="00D84E68">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Move the cursor into the Alert box and verify that the red highlight turns off.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w:t>
      </w:r>
      <w:r w:rsidR="004F778B">
        <w:rPr>
          <w:rFonts w:cstheme="minorHAnsi"/>
          <w:sz w:val="24"/>
          <w:szCs w:val="24"/>
        </w:rPr>
        <w:t xml:space="preserve">the </w:t>
      </w:r>
      <w:r w:rsidRPr="00F249C7">
        <w:rPr>
          <w:rFonts w:cstheme="minorHAnsi"/>
          <w:sz w:val="24"/>
          <w:szCs w:val="24"/>
        </w:rPr>
        <w:t>image number that failed and the number of bad pixels</w:t>
      </w:r>
      <w:r>
        <w:rPr>
          <w:rFonts w:cstheme="minorHAnsi"/>
          <w:sz w:val="24"/>
          <w:szCs w:val="24"/>
        </w:rPr>
        <w:t xml:space="preserve"> both low and high</w:t>
      </w:r>
      <w:r w:rsidRPr="00F249C7">
        <w:rPr>
          <w:rFonts w:cstheme="minorHAnsi"/>
          <w:sz w:val="24"/>
          <w:szCs w:val="24"/>
        </w:rPr>
        <w:t xml:space="preserve">.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View Alerts tab appears in the upper left corner of the screen.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lastRenderedPageBreak/>
        <w:t>Verify that the calibration image number recorded above match the calibration image number listed on the View Alerts tab.</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 xml:space="preserve">“Cal </w:t>
      </w:r>
      <w:r>
        <w:rPr>
          <w:rFonts w:cstheme="minorHAnsi"/>
          <w:sz w:val="24"/>
          <w:szCs w:val="24"/>
        </w:rPr>
        <w:t>A</w:t>
      </w:r>
      <w:r w:rsidRPr="0072092D">
        <w:rPr>
          <w:rFonts w:cstheme="minorHAnsi"/>
          <w:sz w:val="24"/>
          <w:szCs w:val="24"/>
        </w:rPr>
        <w:t xml:space="preserve">”.  </w:t>
      </w:r>
      <w:r>
        <w:rPr>
          <w:rFonts w:cstheme="minorHAnsi"/>
          <w:sz w:val="24"/>
          <w:szCs w:val="24"/>
        </w:rPr>
        <w:t xml:space="preserve">Sign and date the labeling.  </w:t>
      </w:r>
      <w:r w:rsidRPr="0072092D">
        <w:rPr>
          <w:rFonts w:cstheme="minorHAnsi"/>
          <w:sz w:val="24"/>
          <w:szCs w:val="24"/>
        </w:rPr>
        <w:t>Click the “X” in the upper right corner of the View Alerts screen.  Verify that the View Alerts tab closes and the screen returns to the ClearView main screen.</w:t>
      </w:r>
    </w:p>
    <w:p w:rsidR="00F56023" w:rsidRDefault="00F56023" w:rsidP="00D84E68">
      <w:pPr>
        <w:pStyle w:val="ListParagraph"/>
        <w:tabs>
          <w:tab w:val="left" w:pos="0"/>
        </w:tabs>
        <w:spacing w:after="0"/>
        <w:ind w:left="1170"/>
        <w:rPr>
          <w:rFonts w:cstheme="minorHAnsi"/>
          <w:sz w:val="24"/>
          <w:szCs w:val="24"/>
        </w:rPr>
      </w:pPr>
    </w:p>
    <w:p w:rsidR="00D84E68" w:rsidRPr="00D546CE" w:rsidRDefault="00D84E68" w:rsidP="00D84E68">
      <w:pPr>
        <w:pStyle w:val="ListParagraph"/>
        <w:tabs>
          <w:tab w:val="left" w:pos="0"/>
        </w:tabs>
        <w:spacing w:after="0"/>
        <w:ind w:left="1170"/>
        <w:rPr>
          <w:sz w:val="24"/>
          <w:szCs w:val="24"/>
        </w:rPr>
      </w:pPr>
      <w:r w:rsidRPr="00D546CE">
        <w:rPr>
          <w:rFonts w:cstheme="minorHAnsi"/>
          <w:sz w:val="24"/>
          <w:szCs w:val="24"/>
        </w:rPr>
        <w:t>Locate the temp folder at c</w:t>
      </w:r>
      <w:r w:rsidRPr="00D546CE">
        <w:rPr>
          <w:sz w:val="24"/>
          <w:szCs w:val="24"/>
        </w:rPr>
        <w:t>:\temp\</w:t>
      </w:r>
      <w:r w:rsidR="0022701E">
        <w:rPr>
          <w:sz w:val="24"/>
          <w:szCs w:val="24"/>
        </w:rPr>
        <w:t>ClearView\</w:t>
      </w:r>
      <w:r w:rsidRPr="00D546CE">
        <w:rPr>
          <w:sz w:val="24"/>
          <w:szCs w:val="24"/>
        </w:rPr>
        <w:t xml:space="preserve">calib_work.  Open the file and print the contents.  </w:t>
      </w:r>
      <w:r w:rsidR="00D546CE" w:rsidRPr="00D546CE">
        <w:rPr>
          <w:sz w:val="24"/>
          <w:szCs w:val="24"/>
        </w:rPr>
        <w:t xml:space="preserve">Close the file.  </w:t>
      </w:r>
      <w:r w:rsidRPr="00D546CE">
        <w:rPr>
          <w:sz w:val="24"/>
          <w:szCs w:val="24"/>
        </w:rPr>
        <w:t xml:space="preserve">Label the print out “StoredCal A”.  Sign and date the labeling.  Compare the results reported in the View Alerts printed out and labeled Cal A with the results stored in the temp filed printed and labeled StoredCal A.  Verify that the results match for </w:t>
      </w:r>
      <w:r w:rsidR="00912496">
        <w:rPr>
          <w:sz w:val="24"/>
          <w:szCs w:val="24"/>
        </w:rPr>
        <w:t>the</w:t>
      </w:r>
      <w:r w:rsidRPr="00D546CE">
        <w:rPr>
          <w:sz w:val="24"/>
          <w:szCs w:val="24"/>
        </w:rPr>
        <w:t xml:space="preserve"> calibration image.</w:t>
      </w:r>
    </w:p>
    <w:p w:rsidR="00D84E68" w:rsidRDefault="00D84E68" w:rsidP="00D84E68">
      <w:pPr>
        <w:pStyle w:val="ListParagraph"/>
        <w:tabs>
          <w:tab w:val="left" w:pos="0"/>
        </w:tabs>
        <w:spacing w:after="0"/>
        <w:ind w:left="1170"/>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Repeat the auto calibration process, printout of the View Alerts result and locating the temp folder two more times.  Label each successive repeat Cal B/StoredCal B and Cal C/StoredCal C.  Perform the same comparison on each of the successive repeats.</w:t>
      </w:r>
    </w:p>
    <w:p w:rsidR="00D84E68" w:rsidRDefault="00D84E68" w:rsidP="00D84E68">
      <w:pPr>
        <w:pStyle w:val="ListParagraph"/>
        <w:tabs>
          <w:tab w:val="left" w:pos="0"/>
        </w:tabs>
        <w:spacing w:after="0"/>
        <w:ind w:left="1170"/>
        <w:rPr>
          <w:rFonts w:cstheme="minorHAnsi"/>
          <w:sz w:val="24"/>
          <w:szCs w:val="24"/>
        </w:rPr>
      </w:pPr>
      <w:r w:rsidRPr="000E7669">
        <w:rPr>
          <w:rFonts w:cstheme="minorHAnsi"/>
          <w:b/>
          <w:sz w:val="24"/>
          <w:szCs w:val="24"/>
        </w:rPr>
        <w:t>NOTE</w:t>
      </w:r>
      <w:r>
        <w:rPr>
          <w:rFonts w:cstheme="minorHAnsi"/>
          <w:sz w:val="24"/>
          <w:szCs w:val="24"/>
        </w:rPr>
        <w:t>:  It is important to open and print the stored calibration data file from the temp location prior to initializing the next autocalibration process as the data is overwritten upon completion of the next autocalibration process analysis.</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Verify that the Cal B results and StoredCal B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Verify that the Cal C results and StoredCal C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E07FB2" w:rsidRDefault="00E07FB2" w:rsidP="00D84E68">
      <w:pPr>
        <w:pStyle w:val="ListParagraph"/>
        <w:spacing w:after="0"/>
        <w:ind w:left="1170"/>
        <w:rPr>
          <w:rFonts w:cstheme="minorHAnsi"/>
          <w:b/>
          <w:sz w:val="24"/>
          <w:szCs w:val="24"/>
          <w:u w:val="single"/>
        </w:rPr>
      </w:pPr>
    </w:p>
    <w:p w:rsidR="00E07FB2" w:rsidRDefault="00E07FB2" w:rsidP="00E07FB2">
      <w:pPr>
        <w:pStyle w:val="ListParagraph"/>
        <w:spacing w:after="0"/>
        <w:ind w:left="1080"/>
        <w:rPr>
          <w:rFonts w:cstheme="minorHAnsi"/>
          <w:sz w:val="24"/>
          <w:szCs w:val="24"/>
        </w:rPr>
      </w:pPr>
      <w:r>
        <w:rPr>
          <w:rFonts w:cstheme="minorHAnsi"/>
          <w:sz w:val="24"/>
          <w:szCs w:val="24"/>
        </w:rPr>
        <w:lastRenderedPageBreak/>
        <w:t xml:space="preserve">Click on the Settings button in the Application toolbar, and change the default calibration setting to be Configuration 2.  </w:t>
      </w:r>
      <w:r w:rsidRPr="009064E4">
        <w:rPr>
          <w:rFonts w:cstheme="minorHAnsi"/>
          <w:sz w:val="24"/>
          <w:szCs w:val="24"/>
        </w:rPr>
        <w:t xml:space="preserve">Click on the Apply Settings button.  </w:t>
      </w:r>
      <w:r>
        <w:rPr>
          <w:rFonts w:cstheme="minorHAnsi"/>
          <w:sz w:val="24"/>
          <w:szCs w:val="24"/>
        </w:rPr>
        <w:t>V</w:t>
      </w:r>
      <w:r w:rsidRPr="009064E4">
        <w:rPr>
          <w:rFonts w:cstheme="minorHAnsi"/>
          <w:sz w:val="24"/>
          <w:szCs w:val="24"/>
        </w:rPr>
        <w:t xml:space="preserve">erify </w:t>
      </w:r>
      <w:r>
        <w:rPr>
          <w:rFonts w:cstheme="minorHAnsi"/>
          <w:sz w:val="24"/>
          <w:szCs w:val="24"/>
        </w:rPr>
        <w:t xml:space="preserve">that the Settings tab closes and the screen returns to the </w:t>
      </w:r>
      <w:proofErr w:type="spellStart"/>
      <w:r>
        <w:rPr>
          <w:rFonts w:cstheme="minorHAnsi"/>
          <w:sz w:val="24"/>
          <w:szCs w:val="24"/>
        </w:rPr>
        <w:t>ClearView</w:t>
      </w:r>
      <w:proofErr w:type="spellEnd"/>
      <w:r>
        <w:rPr>
          <w:rFonts w:cstheme="minorHAnsi"/>
          <w:sz w:val="24"/>
          <w:szCs w:val="24"/>
        </w:rPr>
        <w:t xml:space="preserve"> main screen.</w:t>
      </w:r>
    </w:p>
    <w:p w:rsidR="00E07FB2" w:rsidRDefault="00E07FB2" w:rsidP="00E07FB2">
      <w:pPr>
        <w:pStyle w:val="ListParagraph"/>
        <w:spacing w:after="0"/>
        <w:ind w:left="1080"/>
        <w:outlineLvl w:val="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rPr>
          <w:rFonts w:cstheme="minorHAnsi"/>
          <w:b/>
          <w:sz w:val="24"/>
          <w:szCs w:val="24"/>
        </w:rPr>
      </w:pPr>
    </w:p>
    <w:p w:rsidR="00E07FB2" w:rsidRDefault="00E07FB2" w:rsidP="00E07FB2">
      <w:pPr>
        <w:pStyle w:val="ListParagraph"/>
        <w:spacing w:after="0"/>
        <w:ind w:left="1080"/>
        <w:rPr>
          <w:rFonts w:cstheme="minorHAnsi"/>
          <w:sz w:val="24"/>
          <w:szCs w:val="24"/>
        </w:rPr>
      </w:pPr>
      <w:r>
        <w:rPr>
          <w:rFonts w:cstheme="minorHAnsi"/>
          <w:sz w:val="24"/>
          <w:szCs w:val="24"/>
        </w:rPr>
        <w:t xml:space="preserve">Click on the Camera Calibration button.  </w:t>
      </w:r>
      <w:r w:rsidRPr="00F249C7">
        <w:rPr>
          <w:rFonts w:cstheme="minorHAnsi"/>
          <w:sz w:val="24"/>
          <w:szCs w:val="24"/>
        </w:rPr>
        <w:t xml:space="preserve">Click on the Auto Calibration button in the lower right corner of the Scanner Calibration window.  Verify that 5 warm-up images are taken followed by 1 image that </w:t>
      </w:r>
      <w:r>
        <w:rPr>
          <w:rFonts w:cstheme="minorHAnsi"/>
          <w:sz w:val="24"/>
          <w:szCs w:val="24"/>
        </w:rPr>
        <w:t>is</w:t>
      </w:r>
      <w:r w:rsidRPr="00F249C7">
        <w:rPr>
          <w:rFonts w:cstheme="minorHAnsi"/>
          <w:sz w:val="24"/>
          <w:szCs w:val="24"/>
        </w:rPr>
        <w:t xml:space="preserve"> displayed in the thumbnail box.  Verify that </w:t>
      </w:r>
      <w:r>
        <w:rPr>
          <w:rFonts w:cstheme="minorHAnsi"/>
          <w:sz w:val="24"/>
          <w:szCs w:val="24"/>
        </w:rPr>
        <w:t xml:space="preserve">a </w:t>
      </w:r>
      <w:r w:rsidRPr="00F249C7">
        <w:rPr>
          <w:rFonts w:cstheme="minorHAnsi"/>
          <w:sz w:val="24"/>
          <w:szCs w:val="24"/>
        </w:rPr>
        <w:t xml:space="preserve">message appears below the Scanner Calibration header notifying the user that the calibration process is progressing. </w:t>
      </w:r>
    </w:p>
    <w:p w:rsidR="00E07FB2" w:rsidRDefault="00E07FB2" w:rsidP="00E07FB2">
      <w:pPr>
        <w:pStyle w:val="ListParagraph"/>
        <w:spacing w:after="0"/>
        <w:ind w:left="1080"/>
        <w:rPr>
          <w:rFonts w:cstheme="minorHAnsi"/>
          <w:sz w:val="24"/>
          <w:szCs w:val="24"/>
        </w:rPr>
      </w:pPr>
    </w:p>
    <w:p w:rsidR="00E07FB2" w:rsidRPr="00773842" w:rsidRDefault="00E07FB2" w:rsidP="00E07FB2">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w:t>
      </w:r>
      <w:r>
        <w:rPr>
          <w:rFonts w:cstheme="minorHAnsi"/>
          <w:sz w:val="24"/>
          <w:szCs w:val="24"/>
        </w:rPr>
        <w:t>Success</w:t>
      </w:r>
      <w:r w:rsidRPr="00773842">
        <w:rPr>
          <w:rFonts w:cstheme="minorHAnsi"/>
          <w:sz w:val="24"/>
          <w:szCs w:val="24"/>
        </w:rPr>
        <w:t xml:space="preserve"> dialog box opens with the message “</w:t>
      </w:r>
      <w:r>
        <w:rPr>
          <w:rFonts w:cstheme="minorHAnsi"/>
          <w:sz w:val="24"/>
          <w:szCs w:val="24"/>
        </w:rPr>
        <w:t>The Calibration process was successful.  Close this message to finalize the calibration data.</w:t>
      </w:r>
    </w:p>
    <w:p w:rsidR="00E07FB2" w:rsidRPr="00F249C7" w:rsidRDefault="00E07FB2" w:rsidP="00E07FB2">
      <w:pPr>
        <w:pStyle w:val="ListParagraph"/>
        <w:spacing w:after="0"/>
        <w:ind w:left="216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spacing w:after="0"/>
        <w:ind w:left="1080"/>
        <w:rPr>
          <w:rFonts w:cstheme="minorHAnsi"/>
          <w:sz w:val="24"/>
          <w:szCs w:val="24"/>
        </w:rPr>
      </w:pPr>
    </w:p>
    <w:p w:rsidR="00E07FB2" w:rsidRDefault="00E07FB2" w:rsidP="00E07FB2">
      <w:pPr>
        <w:pStyle w:val="ListParagraph"/>
        <w:spacing w:after="0"/>
        <w:ind w:left="1080"/>
        <w:rPr>
          <w:sz w:val="24"/>
          <w:szCs w:val="24"/>
        </w:rPr>
      </w:pPr>
      <w:r>
        <w:rPr>
          <w:rFonts w:cstheme="minorHAnsi"/>
          <w:sz w:val="24"/>
          <w:szCs w:val="24"/>
        </w:rPr>
        <w:t xml:space="preserve">Click Ok then No when asked to save the images.  </w:t>
      </w:r>
      <w:r w:rsidRPr="00D546CE">
        <w:rPr>
          <w:rFonts w:cstheme="minorHAnsi"/>
          <w:sz w:val="24"/>
          <w:szCs w:val="24"/>
        </w:rPr>
        <w:t>Locate the temp folder at c</w:t>
      </w:r>
      <w:r w:rsidRPr="00D546CE">
        <w:rPr>
          <w:sz w:val="24"/>
          <w:szCs w:val="24"/>
        </w:rPr>
        <w:t>:\temp\</w:t>
      </w:r>
      <w:r>
        <w:rPr>
          <w:sz w:val="24"/>
          <w:szCs w:val="24"/>
        </w:rPr>
        <w:t>ClearView\</w:t>
      </w:r>
      <w:r w:rsidRPr="00D546CE">
        <w:rPr>
          <w:sz w:val="24"/>
          <w:szCs w:val="24"/>
        </w:rPr>
        <w:t>calib_work.  Open the file and print the contents.  Close the file.  Label the print out “</w:t>
      </w:r>
      <w:proofErr w:type="spellStart"/>
      <w:r w:rsidRPr="00D546CE">
        <w:rPr>
          <w:sz w:val="24"/>
          <w:szCs w:val="24"/>
        </w:rPr>
        <w:t>StoredCal</w:t>
      </w:r>
      <w:proofErr w:type="spellEnd"/>
      <w:r w:rsidRPr="00D546CE">
        <w:rPr>
          <w:sz w:val="24"/>
          <w:szCs w:val="24"/>
        </w:rPr>
        <w:t xml:space="preserve"> </w:t>
      </w:r>
      <w:r>
        <w:rPr>
          <w:sz w:val="24"/>
          <w:szCs w:val="24"/>
        </w:rPr>
        <w:t>D</w:t>
      </w:r>
      <w:r w:rsidRPr="00D546CE">
        <w:rPr>
          <w:sz w:val="24"/>
          <w:szCs w:val="24"/>
        </w:rPr>
        <w:t>”.  Sign and date the labeling.</w:t>
      </w:r>
    </w:p>
    <w:p w:rsidR="00E07FB2" w:rsidRDefault="00E07FB2" w:rsidP="00E07FB2">
      <w:pPr>
        <w:pStyle w:val="ListParagraph"/>
        <w:spacing w:after="0"/>
        <w:ind w:left="108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spacing w:after="0"/>
        <w:ind w:left="1080"/>
        <w:rPr>
          <w:rFonts w:cstheme="minorHAnsi"/>
          <w:sz w:val="24"/>
          <w:szCs w:val="24"/>
        </w:rPr>
      </w:pPr>
    </w:p>
    <w:p w:rsidR="00E07FB2" w:rsidRPr="00F249C7" w:rsidRDefault="00E07FB2" w:rsidP="00E07FB2">
      <w:pPr>
        <w:pStyle w:val="ListParagraph"/>
        <w:spacing w:after="0"/>
        <w:ind w:left="1080"/>
        <w:rPr>
          <w:rFonts w:cstheme="minorHAnsi"/>
          <w:sz w:val="24"/>
          <w:szCs w:val="24"/>
        </w:rPr>
      </w:pPr>
    </w:p>
    <w:p w:rsidR="00F75516" w:rsidRDefault="00F75516" w:rsidP="00F75516">
      <w:pPr>
        <w:pStyle w:val="ListParagraph"/>
        <w:numPr>
          <w:ilvl w:val="0"/>
          <w:numId w:val="5"/>
        </w:numPr>
        <w:rPr>
          <w:rFonts w:cstheme="minorHAnsi"/>
          <w:b/>
          <w:sz w:val="24"/>
          <w:szCs w:val="24"/>
        </w:rPr>
      </w:pPr>
      <w:r>
        <w:rPr>
          <w:rFonts w:cstheme="minorHAnsi"/>
          <w:b/>
          <w:sz w:val="24"/>
          <w:szCs w:val="24"/>
        </w:rPr>
        <w:t>License File Test</w:t>
      </w:r>
    </w:p>
    <w:p w:rsidR="003656DF" w:rsidRDefault="003656DF" w:rsidP="003656DF">
      <w:pPr>
        <w:pStyle w:val="ListParagraph"/>
        <w:tabs>
          <w:tab w:val="left" w:pos="1080"/>
        </w:tabs>
        <w:rPr>
          <w:sz w:val="24"/>
          <w:szCs w:val="24"/>
        </w:rPr>
      </w:pPr>
      <w:r>
        <w:rPr>
          <w:sz w:val="24"/>
          <w:szCs w:val="24"/>
        </w:rPr>
        <w:t>As of the 1.1.0.0 version of ClearView, a license key mechanism was implemented into the product, and the software will not operate without a valid license file present. The ClearView software now looks at start up for a file named “ClearView.lic” to be located in the same folder as the ClearView application itself. This file is a plain text file containing an encrypted string that represents the actual license structure. There are three licenses; Full, CV (cardiovascular), and Basic.  One of these three license files is copied into the ClearView folder and renamed as “ClearView.lic” to set the license.</w:t>
      </w:r>
    </w:p>
    <w:p w:rsidR="00F75516" w:rsidRDefault="00F75516" w:rsidP="00F75516">
      <w:pPr>
        <w:pStyle w:val="ListParagraph"/>
        <w:rPr>
          <w:rFonts w:cstheme="minorHAnsi"/>
          <w:b/>
          <w:sz w:val="24"/>
          <w:szCs w:val="24"/>
        </w:rPr>
      </w:pPr>
    </w:p>
    <w:p w:rsidR="00CB7BA1" w:rsidRPr="00A31806" w:rsidRDefault="00CB7BA1" w:rsidP="00CB7BA1">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CB7BA1" w:rsidRDefault="00CB7BA1" w:rsidP="00CB7BA1">
      <w:pPr>
        <w:pStyle w:val="ListParagraph"/>
        <w:rPr>
          <w:sz w:val="24"/>
          <w:szCs w:val="24"/>
          <w:u w:val="single"/>
        </w:rPr>
      </w:pPr>
    </w:p>
    <w:p w:rsidR="00CB7BA1" w:rsidRDefault="00CB7BA1" w:rsidP="00CB7BA1">
      <w:pPr>
        <w:pStyle w:val="ListParagraph"/>
        <w:ind w:left="1440"/>
        <w:rPr>
          <w:sz w:val="24"/>
          <w:szCs w:val="24"/>
        </w:rPr>
      </w:pPr>
      <w:r>
        <w:rPr>
          <w:sz w:val="24"/>
          <w:szCs w:val="24"/>
        </w:rPr>
        <w:lastRenderedPageBreak/>
        <w:t>The following procedure will copy the CV license file into the ClearView folder to verify the report functionality of the ClearView software with the CV license.</w:t>
      </w:r>
    </w:p>
    <w:p w:rsidR="00CB7BA1" w:rsidRDefault="00CB7BA1" w:rsidP="00CB7BA1">
      <w:pPr>
        <w:pStyle w:val="ListParagraph"/>
        <w:ind w:left="1440"/>
        <w:rPr>
          <w:sz w:val="24"/>
          <w:szCs w:val="24"/>
        </w:rPr>
      </w:pPr>
    </w:p>
    <w:p w:rsidR="00CB7BA1" w:rsidRDefault="00CB7BA1" w:rsidP="00CB7BA1">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C80477">
        <w:rPr>
          <w:rFonts w:cstheme="minorHAnsi"/>
          <w:sz w:val="24"/>
          <w:szCs w:val="24"/>
        </w:rPr>
        <w:t>2.0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“ClearViewCV.lic” to copy (CTRL-C).</w:t>
      </w:r>
    </w:p>
    <w:p w:rsidR="00CB7BA1" w:rsidRDefault="00CB7BA1" w:rsidP="00CB7BA1">
      <w:pPr>
        <w:pStyle w:val="ListParagraph"/>
        <w:ind w:left="1440"/>
        <w:rPr>
          <w:rFonts w:cstheme="minorHAnsi"/>
          <w:sz w:val="24"/>
          <w:szCs w:val="24"/>
        </w:rPr>
      </w:pPr>
    </w:p>
    <w:p w:rsidR="00B27B11" w:rsidRDefault="00CB7BA1" w:rsidP="00B27B11">
      <w:pPr>
        <w:pStyle w:val="ListParagraph"/>
        <w:ind w:left="1440"/>
        <w:rPr>
          <w:rFonts w:cstheme="minorHAnsi"/>
          <w:sz w:val="24"/>
          <w:szCs w:val="24"/>
        </w:rPr>
      </w:pPr>
      <w:r>
        <w:rPr>
          <w:sz w:val="24"/>
          <w:szCs w:val="24"/>
        </w:rPr>
        <w:t>Right click on the ClearView icon on the desktop and click on Properties.</w:t>
      </w:r>
      <w:r w:rsidR="00B27B11">
        <w:rPr>
          <w:sz w:val="24"/>
          <w:szCs w:val="24"/>
        </w:rPr>
        <w:t xml:space="preserve">  A Properties window will open.  </w:t>
      </w:r>
      <w:r w:rsidR="00B27B11">
        <w:rPr>
          <w:rFonts w:cstheme="minorHAnsi"/>
          <w:sz w:val="24"/>
          <w:szCs w:val="24"/>
        </w:rPr>
        <w:t xml:space="preserve">Navigate to the folder identified in the “Start in:” field, and </w:t>
      </w:r>
      <w:r w:rsidR="00F3473B">
        <w:rPr>
          <w:rFonts w:cstheme="minorHAnsi"/>
          <w:sz w:val="24"/>
          <w:szCs w:val="24"/>
        </w:rPr>
        <w:t xml:space="preserve">paste </w:t>
      </w:r>
      <w:r w:rsidR="00B27B11">
        <w:rPr>
          <w:rFonts w:cstheme="minorHAnsi"/>
          <w:sz w:val="24"/>
          <w:szCs w:val="24"/>
        </w:rPr>
        <w:t>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into this folder (CTRL-V).  Locate and delete the “ClearView.lic” file in the same folder.  Rename the “ClearView</w:t>
      </w:r>
      <w:r w:rsidR="00EC6C6E">
        <w:rPr>
          <w:rFonts w:cstheme="minorHAnsi"/>
          <w:sz w:val="24"/>
          <w:szCs w:val="24"/>
        </w:rPr>
        <w:t>CV</w:t>
      </w:r>
      <w:r w:rsidR="00B27B11">
        <w:rPr>
          <w:rFonts w:cstheme="minorHAnsi"/>
          <w:sz w:val="24"/>
          <w:szCs w:val="24"/>
        </w:rPr>
        <w:t>.lic” file to “ClearView.lic”.  This has now installed the basic license file for the ClearView software.</w:t>
      </w:r>
    </w:p>
    <w:p w:rsidR="00CB7BA1" w:rsidRDefault="00CB7BA1" w:rsidP="00CB7BA1">
      <w:pPr>
        <w:pStyle w:val="ListParagraph"/>
        <w:ind w:left="1440"/>
        <w:rPr>
          <w:sz w:val="24"/>
          <w:szCs w:val="24"/>
        </w:rPr>
      </w:pPr>
    </w:p>
    <w:p w:rsidR="009B4F64" w:rsidRDefault="009B4F64" w:rsidP="009B4F64">
      <w:pPr>
        <w:pStyle w:val="ListParagraph"/>
        <w:numPr>
          <w:ilvl w:val="2"/>
          <w:numId w:val="5"/>
        </w:numPr>
        <w:ind w:left="1440"/>
        <w:rPr>
          <w:rFonts w:cstheme="minorHAnsi"/>
          <w:b/>
          <w:sz w:val="24"/>
          <w:szCs w:val="24"/>
        </w:rPr>
      </w:pPr>
      <w:r>
        <w:rPr>
          <w:rFonts w:cstheme="minorHAnsi"/>
          <w:b/>
          <w:sz w:val="24"/>
          <w:szCs w:val="24"/>
        </w:rPr>
        <w:t>CV License – User Login – New Capture</w:t>
      </w:r>
    </w:p>
    <w:p w:rsidR="009B4F64" w:rsidRDefault="009B4F64" w:rsidP="00CB7BA1">
      <w:pPr>
        <w:pStyle w:val="ListParagraph"/>
        <w:ind w:left="1440"/>
        <w:rPr>
          <w:sz w:val="24"/>
          <w:szCs w:val="24"/>
        </w:rPr>
      </w:pPr>
    </w:p>
    <w:p w:rsidR="00941B78" w:rsidRDefault="00941B78" w:rsidP="00941B7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EPICUser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AC6131">
        <w:rPr>
          <w:rFonts w:cstheme="minorHAnsi"/>
          <w:sz w:val="24"/>
          <w:szCs w:val="24"/>
        </w:rPr>
        <w:t>Answer “No” to the 3 pre-scan questions that appear in the dialog and click “O</w:t>
      </w:r>
      <w:r w:rsidR="00B3376C">
        <w:rPr>
          <w:rFonts w:cstheme="minorHAnsi"/>
          <w:sz w:val="24"/>
          <w:szCs w:val="24"/>
        </w:rPr>
        <w:t>K</w:t>
      </w:r>
      <w:r w:rsidR="00AC6131">
        <w:rPr>
          <w:rFonts w:cstheme="minorHAnsi"/>
          <w:sz w:val="24"/>
          <w:szCs w:val="24"/>
        </w:rPr>
        <w:t xml:space="preserve">”.  </w:t>
      </w:r>
      <w:r w:rsidRPr="00871A36">
        <w:rPr>
          <w:rFonts w:cstheme="minorHAnsi"/>
          <w:sz w:val="24"/>
          <w:szCs w:val="24"/>
        </w:rPr>
        <w:t>Verify that the New Capture tab opens and the “Gather a capture for” window is displayed.</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Default="00941B78" w:rsidP="00941B78">
      <w:pPr>
        <w:pStyle w:val="ListParagraph"/>
        <w:spacing w:after="0"/>
        <w:ind w:left="1440" w:hanging="720"/>
        <w:rPr>
          <w:rFonts w:cstheme="minorHAnsi"/>
          <w:b/>
          <w:sz w:val="24"/>
          <w:szCs w:val="24"/>
          <w:u w:val="single"/>
        </w:rPr>
      </w:pPr>
    </w:p>
    <w:p w:rsidR="00941B78" w:rsidRDefault="00941B78" w:rsidP="00941B78">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941B78" w:rsidRDefault="00941B78" w:rsidP="00941B78">
      <w:pPr>
        <w:pStyle w:val="ListParagraph"/>
        <w:ind w:left="1440"/>
        <w:rPr>
          <w:rFonts w:cstheme="minorHAnsi"/>
          <w:sz w:val="24"/>
          <w:szCs w:val="24"/>
        </w:rPr>
      </w:pPr>
    </w:p>
    <w:p w:rsidR="00941B78"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Pr="00871A36" w:rsidRDefault="00941B78" w:rsidP="00941B78">
      <w:pPr>
        <w:pStyle w:val="ListParagraph"/>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r w:rsidR="00F3473B">
        <w:rPr>
          <w:rFonts w:cstheme="minorHAnsi"/>
          <w:sz w:val="24"/>
          <w:szCs w:val="24"/>
        </w:rPr>
        <w:t xml:space="preserve">  </w:t>
      </w:r>
      <w:proofErr w:type="gramStart"/>
      <w:r w:rsidR="00F3473B">
        <w:rPr>
          <w:rFonts w:cstheme="minorHAnsi"/>
          <w:sz w:val="24"/>
          <w:szCs w:val="24"/>
        </w:rPr>
        <w:t>Click on the ‘Print Report for’ tab.</w:t>
      </w:r>
      <w:proofErr w:type="gramEnd"/>
    </w:p>
    <w:p w:rsidR="00941B78" w:rsidRPr="005139F9" w:rsidRDefault="00941B78" w:rsidP="00941B78">
      <w:pPr>
        <w:pStyle w:val="ListParagraph"/>
        <w:spacing w:after="0"/>
        <w:ind w:left="1440" w:hanging="720"/>
        <w:rPr>
          <w:rFonts w:cstheme="minorHAnsi"/>
          <w:sz w:val="24"/>
          <w:szCs w:val="24"/>
        </w:rPr>
      </w:pPr>
    </w:p>
    <w:p w:rsidR="00075E33"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E967A0" w:rsidRDefault="00E967A0" w:rsidP="00941B78">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Pr="00075E33">
        <w:rPr>
          <w:rFonts w:cstheme="minorHAnsi"/>
          <w:sz w:val="24"/>
          <w:szCs w:val="24"/>
        </w:rPr>
        <w:t>; Hepatic; and Renal and Reproductive), and page 5 contains definitions.</w:t>
      </w:r>
    </w:p>
    <w:p w:rsidR="00075E33" w:rsidRDefault="00075E33" w:rsidP="00075E33">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075E33" w:rsidRDefault="00075E33"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 xml:space="preserve">Click on the </w:t>
      </w:r>
      <w:r w:rsidR="0071415E">
        <w:rPr>
          <w:rFonts w:cstheme="minorHAnsi"/>
          <w:sz w:val="24"/>
          <w:szCs w:val="24"/>
        </w:rPr>
        <w:t>Report For Patient Name</w:t>
      </w:r>
      <w:r w:rsidRPr="00871A36">
        <w:rPr>
          <w:rFonts w:cstheme="minorHAnsi"/>
          <w:sz w:val="24"/>
          <w:szCs w:val="24"/>
        </w:rPr>
        <w:t xml:space="preserve"> tab</w:t>
      </w:r>
      <w:r w:rsidR="0071415E">
        <w:rPr>
          <w:rFonts w:cstheme="minorHAnsi"/>
          <w:sz w:val="24"/>
          <w:szCs w:val="24"/>
        </w:rPr>
        <w:t>, then click on the System Comparison tab</w:t>
      </w:r>
      <w:r w:rsidRPr="00871A36">
        <w:rPr>
          <w:rFonts w:cstheme="minorHAnsi"/>
          <w:sz w:val="24"/>
          <w:szCs w:val="24"/>
        </w:rPr>
        <w:t xml:space="preserve">.  Verify that a new </w:t>
      </w:r>
      <w:r w:rsidR="0071415E">
        <w:rPr>
          <w:rFonts w:cstheme="minorHAnsi"/>
          <w:sz w:val="24"/>
          <w:szCs w:val="24"/>
        </w:rPr>
        <w:t>section</w:t>
      </w:r>
      <w:r w:rsidR="0071415E"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Pr="00871A36">
        <w:rPr>
          <w:rFonts w:cstheme="minorHAnsi"/>
          <w:sz w:val="24"/>
          <w:szCs w:val="24"/>
        </w:rPr>
        <w:t>e</w:t>
      </w:r>
      <w:r w:rsidR="001D026F">
        <w:rPr>
          <w:rFonts w:cstheme="minorHAnsi"/>
          <w:sz w:val="24"/>
          <w:szCs w:val="24"/>
        </w:rPr>
        <w:t>a</w:t>
      </w:r>
      <w:r w:rsidRPr="00871A36">
        <w:rPr>
          <w:rFonts w:cstheme="minorHAnsi"/>
          <w:sz w:val="24"/>
          <w:szCs w:val="24"/>
        </w:rPr>
        <w:t>s containing body side views, graphs, and organ names.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Default="009B4F64" w:rsidP="00CB7BA1">
      <w:pPr>
        <w:pStyle w:val="ListParagraph"/>
        <w:ind w:left="1440"/>
        <w:rPr>
          <w:sz w:val="24"/>
          <w:szCs w:val="24"/>
        </w:rPr>
      </w:pPr>
    </w:p>
    <w:p w:rsidR="00B27B11" w:rsidRDefault="00B27B11" w:rsidP="00B27B11">
      <w:pPr>
        <w:pStyle w:val="ListParagraph"/>
        <w:numPr>
          <w:ilvl w:val="2"/>
          <w:numId w:val="5"/>
        </w:numPr>
        <w:ind w:left="1440"/>
        <w:rPr>
          <w:rFonts w:cstheme="minorHAnsi"/>
          <w:b/>
          <w:sz w:val="24"/>
          <w:szCs w:val="24"/>
        </w:rPr>
      </w:pPr>
      <w:r>
        <w:rPr>
          <w:rFonts w:cstheme="minorHAnsi"/>
          <w:b/>
          <w:sz w:val="24"/>
          <w:szCs w:val="24"/>
        </w:rPr>
        <w:t>CV License – Admin</w:t>
      </w:r>
      <w:r w:rsidR="00075E33">
        <w:rPr>
          <w:rFonts w:cstheme="minorHAnsi"/>
          <w:b/>
          <w:sz w:val="24"/>
          <w:szCs w:val="24"/>
        </w:rPr>
        <w:t>istrator</w:t>
      </w:r>
      <w:r>
        <w:rPr>
          <w:rFonts w:cstheme="minorHAnsi"/>
          <w:b/>
          <w:sz w:val="24"/>
          <w:szCs w:val="24"/>
        </w:rPr>
        <w:t xml:space="preserve"> Login – New Capture</w:t>
      </w:r>
    </w:p>
    <w:p w:rsidR="00B27B11" w:rsidRDefault="00B27B11" w:rsidP="00B27B11">
      <w:pPr>
        <w:pStyle w:val="ListParagraph"/>
        <w:ind w:left="1440"/>
        <w:rPr>
          <w:rFonts w:cstheme="minorHAnsi"/>
          <w:b/>
          <w:sz w:val="24"/>
          <w:szCs w:val="24"/>
        </w:rPr>
      </w:pPr>
    </w:p>
    <w:p w:rsidR="008A0C19" w:rsidRDefault="003E0779" w:rsidP="008A0C19">
      <w:pPr>
        <w:pStyle w:val="ListParagraph"/>
        <w:spacing w:after="0"/>
        <w:ind w:left="1440"/>
        <w:rPr>
          <w:rFonts w:cstheme="minorHAnsi"/>
          <w:sz w:val="24"/>
          <w:szCs w:val="24"/>
        </w:rPr>
      </w:pPr>
      <w:r>
        <w:rPr>
          <w:rFonts w:cstheme="minorHAnsi"/>
          <w:sz w:val="24"/>
          <w:szCs w:val="24"/>
        </w:rPr>
        <w:t>Click the Change Login button.</w:t>
      </w:r>
      <w:r w:rsidR="008A0C19">
        <w:rPr>
          <w:rFonts w:cstheme="minorHAnsi"/>
          <w:sz w:val="24"/>
          <w:szCs w:val="24"/>
        </w:rPr>
        <w:t xml:space="preserve">  </w:t>
      </w:r>
      <w:r w:rsidR="008A0C19" w:rsidRPr="005139F9">
        <w:rPr>
          <w:rFonts w:cstheme="minorHAnsi"/>
          <w:sz w:val="24"/>
          <w:szCs w:val="24"/>
        </w:rPr>
        <w:t xml:space="preserve">Click in the Username box and enter “Administrator”. </w:t>
      </w:r>
      <w:r w:rsidR="008A0C19">
        <w:rPr>
          <w:rFonts w:cstheme="minorHAnsi"/>
          <w:sz w:val="24"/>
          <w:szCs w:val="24"/>
        </w:rPr>
        <w:t xml:space="preserve"> </w:t>
      </w:r>
      <w:r w:rsidR="008A0C19" w:rsidRPr="005139F9">
        <w:rPr>
          <w:rFonts w:cstheme="minorHAnsi"/>
          <w:sz w:val="24"/>
          <w:szCs w:val="24"/>
        </w:rPr>
        <w:t xml:space="preserve">Click in the password box and enter the password provided by the Network Administrator.  The EPIC ClearView </w:t>
      </w:r>
      <w:r w:rsidR="008A0C19">
        <w:rPr>
          <w:rFonts w:cstheme="minorHAnsi"/>
          <w:sz w:val="24"/>
          <w:szCs w:val="24"/>
        </w:rPr>
        <w:t>main</w:t>
      </w:r>
      <w:r w:rsidR="008A0C19" w:rsidRPr="005139F9">
        <w:rPr>
          <w:rFonts w:cstheme="minorHAnsi"/>
          <w:sz w:val="24"/>
          <w:szCs w:val="24"/>
        </w:rPr>
        <w:t xml:space="preserve"> screen is displayed. </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w:t>
      </w:r>
      <w:r w:rsidRPr="00871A36">
        <w:rPr>
          <w:rFonts w:cstheme="minorHAnsi"/>
          <w:sz w:val="24"/>
          <w:szCs w:val="24"/>
        </w:rPr>
        <w:lastRenderedPageBreak/>
        <w:t xml:space="preserve">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Default="008A0C19" w:rsidP="008A0C19">
      <w:pPr>
        <w:pStyle w:val="ListParagraph"/>
        <w:spacing w:after="0"/>
        <w:ind w:left="1440" w:hanging="720"/>
        <w:rPr>
          <w:rFonts w:cstheme="minorHAnsi"/>
          <w:b/>
          <w:sz w:val="24"/>
          <w:szCs w:val="24"/>
          <w:u w:val="single"/>
        </w:rPr>
      </w:pPr>
    </w:p>
    <w:p w:rsidR="008A0C19" w:rsidRDefault="008A0C19" w:rsidP="008A0C19">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8A0C19" w:rsidRDefault="008A0C19" w:rsidP="008A0C19">
      <w:pPr>
        <w:pStyle w:val="ListParagraph"/>
        <w:ind w:left="1440"/>
        <w:rPr>
          <w:rFonts w:cstheme="minorHAnsi"/>
          <w:sz w:val="24"/>
          <w:szCs w:val="24"/>
        </w:rPr>
      </w:pPr>
    </w:p>
    <w:p w:rsidR="008A0C19" w:rsidRDefault="008A0C19" w:rsidP="008A0C19">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871A36" w:rsidRDefault="008A0C19" w:rsidP="008A0C19">
      <w:pPr>
        <w:pStyle w:val="ListParagraph"/>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r w:rsidR="00F3473B">
        <w:rPr>
          <w:rFonts w:cstheme="minorHAnsi"/>
          <w:sz w:val="24"/>
          <w:szCs w:val="24"/>
        </w:rPr>
        <w:t xml:space="preserve">  </w:t>
      </w:r>
      <w:proofErr w:type="gramStart"/>
      <w:r w:rsidR="00F3473B">
        <w:rPr>
          <w:rFonts w:cstheme="minorHAnsi"/>
          <w:sz w:val="24"/>
          <w:szCs w:val="24"/>
        </w:rPr>
        <w:t>Click on the ‘Print Report for’ tab.</w:t>
      </w:r>
      <w:proofErr w:type="gramEnd"/>
    </w:p>
    <w:p w:rsidR="008A0C19" w:rsidRPr="005139F9" w:rsidRDefault="008A0C19" w:rsidP="008A0C19">
      <w:pPr>
        <w:pStyle w:val="ListParagraph"/>
        <w:spacing w:after="0"/>
        <w:ind w:left="1440" w:hanging="720"/>
        <w:rPr>
          <w:rFonts w:cstheme="minorHAnsi"/>
          <w:sz w:val="24"/>
          <w:szCs w:val="24"/>
        </w:rPr>
      </w:pPr>
    </w:p>
    <w:p w:rsidR="008A0C19" w:rsidRDefault="008A0C19" w:rsidP="008A0C19">
      <w:pPr>
        <w:tabs>
          <w:tab w:val="left" w:pos="1440"/>
        </w:tabs>
        <w:spacing w:after="0"/>
        <w:ind w:left="1440" w:hanging="720"/>
        <w:rPr>
          <w:rFonts w:cstheme="minorHAnsi"/>
          <w:b/>
          <w:sz w:val="24"/>
          <w:szCs w:val="24"/>
          <w:u w:val="single"/>
        </w:rPr>
      </w:pPr>
      <w:r>
        <w:rPr>
          <w:rFonts w:cstheme="minorHAnsi"/>
          <w:b/>
          <w:sz w:val="24"/>
          <w:szCs w:val="24"/>
        </w:rPr>
        <w:tab/>
      </w: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5139F9" w:rsidRDefault="008A0C19" w:rsidP="008A0C19">
      <w:pPr>
        <w:pStyle w:val="ListParagraph"/>
        <w:spacing w:after="0"/>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A13EE" w:rsidRDefault="006A13EE" w:rsidP="004F4F7B">
      <w:pPr>
        <w:pStyle w:val="ListParagraph"/>
        <w:ind w:left="1440"/>
        <w:rPr>
          <w:rFonts w:cstheme="minorHAnsi"/>
          <w:sz w:val="24"/>
          <w:szCs w:val="24"/>
        </w:rPr>
      </w:pPr>
    </w:p>
    <w:p w:rsidR="006A13EE" w:rsidRDefault="006A13EE" w:rsidP="004F4F7B">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E1ADE" w:rsidRDefault="00CE1ADE" w:rsidP="004F4F7B">
      <w:pPr>
        <w:pStyle w:val="ListParagraph"/>
        <w:ind w:left="1440"/>
        <w:rPr>
          <w:rFonts w:cstheme="minorHAnsi"/>
          <w:sz w:val="24"/>
          <w:szCs w:val="24"/>
        </w:rPr>
      </w:pPr>
    </w:p>
    <w:p w:rsidR="004F4F7B" w:rsidRPr="00871A36" w:rsidRDefault="004F4F7B" w:rsidP="004F4F7B">
      <w:pPr>
        <w:pStyle w:val="ListParagraph"/>
        <w:ind w:left="1440"/>
        <w:rPr>
          <w:rFonts w:cstheme="minorHAnsi"/>
          <w:sz w:val="24"/>
          <w:szCs w:val="24"/>
        </w:rPr>
      </w:pPr>
      <w:r w:rsidRPr="009B4F64">
        <w:rPr>
          <w:rFonts w:cstheme="minorHAnsi"/>
          <w:sz w:val="24"/>
          <w:szCs w:val="24"/>
        </w:rPr>
        <w:t>Click on the Biofield Analysis tab.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905957">
      <w:pPr>
        <w:pStyle w:val="ListParagraph"/>
        <w:ind w:left="1440"/>
        <w:rPr>
          <w:rFonts w:cstheme="minorHAnsi"/>
          <w:sz w:val="24"/>
          <w:szCs w:val="24"/>
          <w:highlight w:val="yellow"/>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Click on the Admin pages tab.  Verify that the Raw Data sub tab is highlighted and a worksheet is displayed 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Raw Report sub tab.  Verify that a worksheet is displayed </w:t>
      </w:r>
      <w:r>
        <w:rPr>
          <w:rFonts w:cstheme="minorHAnsi"/>
          <w:sz w:val="24"/>
          <w:szCs w:val="24"/>
        </w:rPr>
        <w:t xml:space="preserve">with two tables </w:t>
      </w:r>
      <w:r w:rsidRPr="00871A36">
        <w:rPr>
          <w:rFonts w:cstheme="minorHAnsi"/>
          <w:sz w:val="24"/>
          <w:szCs w:val="24"/>
        </w:rPr>
        <w:t>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highlight w:val="yellow"/>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without Capacitive Barrier</w:t>
      </w:r>
      <w:r w:rsidRPr="00871A36">
        <w:rPr>
          <w:rFonts w:cstheme="minorHAnsi"/>
          <w:sz w:val="24"/>
          <w:szCs w:val="24"/>
        </w:rPr>
        <w:t xml:space="preserve"> sub tab.  Verify that 10 scan images are displayed, labeled “</w:t>
      </w:r>
      <w:r>
        <w:rPr>
          <w:rFonts w:cstheme="minorHAnsi"/>
          <w:sz w:val="24"/>
          <w:szCs w:val="24"/>
        </w:rPr>
        <w:t>Images without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 Capacitive Barrier</w:t>
      </w:r>
      <w:r w:rsidRPr="00871A36">
        <w:rPr>
          <w:rFonts w:cstheme="minorHAnsi"/>
          <w:sz w:val="24"/>
          <w:szCs w:val="24"/>
        </w:rPr>
        <w:t xml:space="preserve"> sub tab.  Verify that 10 scan images are displayed, labeled “</w:t>
      </w:r>
      <w:r>
        <w:rPr>
          <w:rFonts w:cstheme="minorHAnsi"/>
          <w:sz w:val="24"/>
          <w:szCs w:val="24"/>
        </w:rPr>
        <w:t>Images with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 xml:space="preserve">Click on the </w:t>
      </w:r>
      <w:r w:rsidR="001D026F">
        <w:rPr>
          <w:rFonts w:cstheme="minorHAnsi"/>
          <w:sz w:val="24"/>
          <w:szCs w:val="24"/>
        </w:rPr>
        <w:t>Report For Patient Name, then click on the sub tab System Comparison</w:t>
      </w:r>
      <w:r w:rsidRPr="00871A36">
        <w:rPr>
          <w:rFonts w:cstheme="minorHAnsi"/>
          <w:sz w:val="24"/>
          <w:szCs w:val="24"/>
        </w:rPr>
        <w:t xml:space="preserve">.  Verify that a new </w:t>
      </w:r>
      <w:r w:rsidR="001D026F" w:rsidRPr="00871A36">
        <w:rPr>
          <w:rFonts w:cstheme="minorHAnsi"/>
          <w:sz w:val="24"/>
          <w:szCs w:val="24"/>
        </w:rPr>
        <w:t>s</w:t>
      </w:r>
      <w:r w:rsidR="001D026F">
        <w:rPr>
          <w:rFonts w:cstheme="minorHAnsi"/>
          <w:sz w:val="24"/>
          <w:szCs w:val="24"/>
        </w:rPr>
        <w:t>ection</w:t>
      </w:r>
      <w:r w:rsidR="001D026F"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001D026F" w:rsidRPr="00871A36">
        <w:rPr>
          <w:rFonts w:cstheme="minorHAnsi"/>
          <w:sz w:val="24"/>
          <w:szCs w:val="24"/>
        </w:rPr>
        <w:t>e</w:t>
      </w:r>
      <w:r w:rsidR="001D026F">
        <w:rPr>
          <w:rFonts w:cstheme="minorHAnsi"/>
          <w:sz w:val="24"/>
          <w:szCs w:val="24"/>
        </w:rPr>
        <w:t>a</w:t>
      </w:r>
      <w:r w:rsidR="001D026F" w:rsidRPr="00871A36">
        <w:rPr>
          <w:rFonts w:cstheme="minorHAnsi"/>
          <w:sz w:val="24"/>
          <w:szCs w:val="24"/>
        </w:rPr>
        <w:t xml:space="preserve">s </w:t>
      </w:r>
      <w:r w:rsidRPr="00871A36">
        <w:rPr>
          <w:rFonts w:cstheme="minorHAnsi"/>
          <w:sz w:val="24"/>
          <w:szCs w:val="24"/>
        </w:rPr>
        <w:t>containing body side views, graphs, and organ names.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05957">
      <w:pPr>
        <w:pStyle w:val="ListParagraph"/>
        <w:ind w:left="1440"/>
        <w:rPr>
          <w:rFonts w:cstheme="minorHAnsi"/>
          <w:sz w:val="24"/>
          <w:szCs w:val="24"/>
        </w:rPr>
      </w:pPr>
    </w:p>
    <w:p w:rsidR="00905957"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967A0" w:rsidRDefault="00E967A0" w:rsidP="00905957">
      <w:pPr>
        <w:pStyle w:val="ListParagraph"/>
        <w:spacing w:after="0"/>
        <w:ind w:left="1440"/>
        <w:rPr>
          <w:rFonts w:cstheme="minorHAnsi"/>
          <w:b/>
          <w:sz w:val="24"/>
          <w:szCs w:val="24"/>
          <w:u w:val="single"/>
        </w:rPr>
      </w:pPr>
    </w:p>
    <w:p w:rsidR="00E967A0" w:rsidRDefault="00E967A0" w:rsidP="00E967A0">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6823B7">
        <w:rPr>
          <w:rFonts w:cstheme="minorHAnsi"/>
          <w:b/>
          <w:sz w:val="24"/>
          <w:szCs w:val="24"/>
        </w:rPr>
        <w:t xml:space="preserve">View Capture </w:t>
      </w:r>
      <w:r>
        <w:rPr>
          <w:rFonts w:cstheme="minorHAnsi"/>
          <w:b/>
          <w:sz w:val="24"/>
          <w:szCs w:val="24"/>
        </w:rPr>
        <w:t>Resubmit</w:t>
      </w:r>
    </w:p>
    <w:p w:rsidR="00E967A0" w:rsidRPr="00871A36" w:rsidRDefault="00E967A0" w:rsidP="00905957">
      <w:pPr>
        <w:pStyle w:val="ListParagraph"/>
        <w:spacing w:after="0"/>
        <w:ind w:left="1440"/>
        <w:rPr>
          <w:rFonts w:cstheme="minorHAnsi"/>
          <w:b/>
          <w:sz w:val="24"/>
          <w:szCs w:val="24"/>
          <w:u w:val="single"/>
        </w:rPr>
      </w:pPr>
    </w:p>
    <w:p w:rsidR="006823B7" w:rsidRDefault="006823B7" w:rsidP="006823B7">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874D17">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874D17">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6823B7" w:rsidRDefault="006823B7" w:rsidP="006823B7">
      <w:pPr>
        <w:pStyle w:val="ListParagraph"/>
        <w:spacing w:after="0"/>
        <w:ind w:left="144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871A36">
        <w:rPr>
          <w:rFonts w:cstheme="minorHAnsi"/>
          <w:sz w:val="24"/>
          <w:szCs w:val="24"/>
        </w:rPr>
        <w:t>Click the Resubmit Images for Analysis button in the lower left corner of the View Capture screen.  Verify that after processing, a new screen appears with the Report</w:t>
      </w:r>
      <w:r w:rsidR="00874D17">
        <w:rPr>
          <w:rFonts w:cstheme="minorHAnsi"/>
          <w:sz w:val="24"/>
          <w:szCs w:val="24"/>
        </w:rPr>
        <w:t xml:space="preserve"> </w:t>
      </w:r>
      <w:proofErr w:type="gramStart"/>
      <w:r w:rsidR="00874D17">
        <w:rPr>
          <w:rFonts w:cstheme="minorHAnsi"/>
          <w:sz w:val="24"/>
          <w:szCs w:val="24"/>
        </w:rPr>
        <w:t>For</w:t>
      </w:r>
      <w:proofErr w:type="gramEnd"/>
      <w:r w:rsidR="00874D17">
        <w:rPr>
          <w:rFonts w:cstheme="minorHAnsi"/>
          <w:sz w:val="24"/>
          <w:szCs w:val="24"/>
        </w:rPr>
        <w:t xml:space="preserve"> Patient Name</w:t>
      </w:r>
      <w:r w:rsidRPr="00871A36">
        <w:rPr>
          <w:rFonts w:cstheme="minorHAnsi"/>
          <w:sz w:val="24"/>
          <w:szCs w:val="24"/>
        </w:rPr>
        <w:t xml:space="preserve"> tab data open and the ClearView Report is displayed.  </w:t>
      </w:r>
    </w:p>
    <w:p w:rsidR="006823B7" w:rsidRPr="00871A36" w:rsidRDefault="006823B7" w:rsidP="006823B7">
      <w:pPr>
        <w:pStyle w:val="ListParagraph"/>
        <w:ind w:left="1440" w:hanging="360"/>
        <w:rPr>
          <w:rFonts w:cstheme="minorHAnsi"/>
          <w:sz w:val="24"/>
          <w:szCs w:val="24"/>
        </w:rPr>
      </w:pPr>
    </w:p>
    <w:p w:rsidR="00015724" w:rsidRPr="00E67E9B" w:rsidRDefault="006823B7" w:rsidP="0001572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EF4FBC" w:rsidRDefault="00015724" w:rsidP="00EF4FBC">
      <w:pPr>
        <w:pStyle w:val="ListParagraph"/>
        <w:ind w:left="1440"/>
        <w:rPr>
          <w:rFonts w:cstheme="minorHAnsi"/>
          <w:sz w:val="24"/>
          <w:szCs w:val="24"/>
        </w:rPr>
      </w:pPr>
      <w:r>
        <w:rPr>
          <w:rFonts w:cstheme="minorHAnsi"/>
          <w:sz w:val="24"/>
          <w:szCs w:val="24"/>
        </w:rPr>
        <w:t>Click on the ‘Print Report’ tab and v</w:t>
      </w:r>
      <w:r w:rsidR="00EF4FBC" w:rsidRPr="00075E33">
        <w:rPr>
          <w:rFonts w:cstheme="minorHAnsi"/>
          <w:sz w:val="24"/>
          <w:szCs w:val="24"/>
        </w:rPr>
        <w:t xml:space="preserve">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00EF4FBC" w:rsidRPr="00075E33">
        <w:rPr>
          <w:rFonts w:cstheme="minorHAnsi"/>
          <w:sz w:val="24"/>
          <w:szCs w:val="24"/>
        </w:rPr>
        <w:t>; Hepatic; and Renal and Reproductive), and page 5 contains definitions.</w:t>
      </w:r>
    </w:p>
    <w:p w:rsidR="006823B7" w:rsidRDefault="006823B7" w:rsidP="006823B7">
      <w:pPr>
        <w:pStyle w:val="ListParagraph"/>
        <w:ind w:left="1440" w:hanging="360"/>
        <w:rPr>
          <w:rFonts w:cstheme="minorHAnsi"/>
          <w:sz w:val="24"/>
          <w:szCs w:val="24"/>
          <w:highlight w:val="yellow"/>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6823B7"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C2077" w:rsidRDefault="002C2077" w:rsidP="006823B7">
      <w:pPr>
        <w:pStyle w:val="ListParagraph"/>
        <w:spacing w:after="0"/>
        <w:ind w:left="1440"/>
        <w:rPr>
          <w:rFonts w:cstheme="minorHAnsi"/>
          <w:b/>
          <w:sz w:val="24"/>
          <w:szCs w:val="24"/>
          <w:u w:val="single"/>
        </w:rPr>
      </w:pPr>
    </w:p>
    <w:p w:rsidR="002C2077" w:rsidRDefault="002C2077" w:rsidP="002C2077">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5D3780">
        <w:rPr>
          <w:rFonts w:cstheme="minorHAnsi"/>
          <w:b/>
          <w:sz w:val="24"/>
          <w:szCs w:val="24"/>
        </w:rPr>
        <w:t>New</w:t>
      </w:r>
      <w:r>
        <w:rPr>
          <w:rFonts w:cstheme="minorHAnsi"/>
          <w:b/>
          <w:sz w:val="24"/>
          <w:szCs w:val="24"/>
        </w:rPr>
        <w:t xml:space="preserve"> Capture </w:t>
      </w:r>
      <w:r w:rsidR="005D3780">
        <w:rPr>
          <w:rFonts w:cstheme="minorHAnsi"/>
          <w:b/>
          <w:sz w:val="24"/>
          <w:szCs w:val="24"/>
        </w:rPr>
        <w:t>Load Images Option</w:t>
      </w:r>
    </w:p>
    <w:p w:rsidR="002C2077" w:rsidRDefault="002C2077" w:rsidP="006823B7">
      <w:pPr>
        <w:pStyle w:val="ListParagraph"/>
        <w:spacing w:after="0"/>
        <w:ind w:left="1440"/>
        <w:rPr>
          <w:rFonts w:cstheme="minorHAnsi"/>
          <w:b/>
          <w:sz w:val="24"/>
          <w:szCs w:val="24"/>
          <w:u w:val="single"/>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w:t>
      </w:r>
      <w:r w:rsidR="00B3376C">
        <w:rPr>
          <w:rFonts w:cstheme="minorHAnsi"/>
          <w:sz w:val="24"/>
          <w:szCs w:val="24"/>
        </w:rPr>
        <w:t xml:space="preserve">Answer “No” to the 3 pre-scan questions that appear in the dialog and click “OK”.  </w:t>
      </w:r>
      <w:r w:rsidRPr="00871A36">
        <w:rPr>
          <w:rFonts w:cstheme="minorHAnsi"/>
          <w:sz w:val="24"/>
          <w:szCs w:val="24"/>
        </w:rPr>
        <w:t xml:space="preserve">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Locate and open the following network folder:</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5D3780" w:rsidRPr="00871A36" w:rsidRDefault="005D3780" w:rsidP="005D3780">
      <w:pPr>
        <w:pStyle w:val="ListParagraph"/>
        <w:ind w:left="1440"/>
        <w:rPr>
          <w:rFonts w:cstheme="minorHAnsi"/>
          <w:sz w:val="24"/>
          <w:szCs w:val="24"/>
        </w:rPr>
      </w:pPr>
      <w:r w:rsidRPr="00871A36">
        <w:rPr>
          <w:rFonts w:cstheme="minorHAnsi"/>
          <w:sz w:val="24"/>
          <w:szCs w:val="24"/>
        </w:rPr>
        <w:lastRenderedPageBreak/>
        <w:t>Click on the Submit for Analysis button in the lower right corner of the window.  After processing, verify that a new screen displays with the Report tab highlighted and the ClearView Report is displayed.</w:t>
      </w:r>
      <w:r>
        <w:rPr>
          <w:rFonts w:cstheme="minorHAnsi"/>
          <w:sz w:val="24"/>
          <w:szCs w:val="24"/>
        </w:rPr>
        <w:t xml:space="preserve">  </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EF4FBC" w:rsidRDefault="00015724" w:rsidP="00EF4FBC">
      <w:pPr>
        <w:pStyle w:val="ListParagraph"/>
        <w:ind w:left="1440"/>
        <w:rPr>
          <w:rFonts w:cstheme="minorHAnsi"/>
          <w:sz w:val="24"/>
          <w:szCs w:val="24"/>
        </w:rPr>
      </w:pPr>
      <w:r>
        <w:rPr>
          <w:rFonts w:cstheme="minorHAnsi"/>
          <w:sz w:val="24"/>
          <w:szCs w:val="24"/>
        </w:rPr>
        <w:t>Click on the ‘Print Report’ tab and v</w:t>
      </w:r>
      <w:r w:rsidR="00EF4FBC" w:rsidRPr="00075E33">
        <w:rPr>
          <w:rFonts w:cstheme="minorHAnsi"/>
          <w:sz w:val="24"/>
          <w:szCs w:val="24"/>
        </w:rPr>
        <w:t xml:space="preserve">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00EF4FBC" w:rsidRPr="00075E33">
        <w:rPr>
          <w:rFonts w:cstheme="minorHAnsi"/>
          <w:sz w:val="24"/>
          <w:szCs w:val="24"/>
        </w:rPr>
        <w:t>; Hepatic; and Renal and Reproductive), and page 5 contains definitions.</w:t>
      </w:r>
    </w:p>
    <w:p w:rsidR="005D3780" w:rsidRDefault="005D3780" w:rsidP="005D3780">
      <w:pPr>
        <w:pStyle w:val="ListParagraph"/>
        <w:ind w:left="1440"/>
        <w:rPr>
          <w:rFonts w:cstheme="minorHAnsi"/>
          <w:sz w:val="24"/>
          <w:szCs w:val="24"/>
          <w:highlight w:val="yellow"/>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D3780" w:rsidRDefault="005D3780" w:rsidP="005D3780">
      <w:pPr>
        <w:pStyle w:val="ListParagraph"/>
        <w:ind w:left="144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spacing w:after="0"/>
        <w:ind w:left="1440"/>
        <w:rPr>
          <w:rFonts w:cstheme="minorHAnsi"/>
          <w:b/>
          <w:sz w:val="24"/>
          <w:szCs w:val="24"/>
          <w:u w:val="single"/>
        </w:rPr>
      </w:pPr>
    </w:p>
    <w:p w:rsidR="005D3780" w:rsidRPr="00A31806" w:rsidRDefault="005D3780" w:rsidP="005D3780">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5D3780" w:rsidRPr="00871A36" w:rsidRDefault="005D3780" w:rsidP="005D3780">
      <w:pPr>
        <w:pStyle w:val="ListParagraph"/>
        <w:spacing w:after="0"/>
        <w:ind w:left="1440"/>
        <w:rPr>
          <w:rFonts w:cstheme="minorHAnsi"/>
          <w:b/>
          <w:sz w:val="24"/>
          <w:szCs w:val="24"/>
          <w:u w:val="single"/>
        </w:rPr>
      </w:pPr>
    </w:p>
    <w:p w:rsidR="00F75516" w:rsidRDefault="00F75516" w:rsidP="00D954A3">
      <w:pPr>
        <w:pStyle w:val="ListParagraph"/>
        <w:ind w:left="1440"/>
        <w:rPr>
          <w:sz w:val="24"/>
          <w:szCs w:val="24"/>
        </w:rPr>
      </w:pPr>
      <w:r>
        <w:rPr>
          <w:sz w:val="24"/>
          <w:szCs w:val="24"/>
        </w:rPr>
        <w:t>The following procedure will copy the basic license file into the ClearView folder to verify the report functionality of the ClearView software with the basic license.</w:t>
      </w:r>
    </w:p>
    <w:p w:rsidR="00F75516" w:rsidRDefault="00F75516" w:rsidP="00D954A3">
      <w:pPr>
        <w:pStyle w:val="ListParagraph"/>
        <w:ind w:left="1440"/>
        <w:rPr>
          <w:sz w:val="24"/>
          <w:szCs w:val="24"/>
        </w:rPr>
      </w:pPr>
    </w:p>
    <w:p w:rsidR="00F75516" w:rsidRDefault="00F75516" w:rsidP="00D954A3">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7C0A43">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“ClearViewBasic.lic” to copy (CTRL-C).</w:t>
      </w:r>
    </w:p>
    <w:p w:rsidR="00F75516" w:rsidRDefault="00F75516" w:rsidP="00D954A3">
      <w:pPr>
        <w:pStyle w:val="ListParagraph"/>
        <w:ind w:left="1440"/>
        <w:rPr>
          <w:rFonts w:cstheme="minorHAnsi"/>
          <w:sz w:val="24"/>
          <w:szCs w:val="24"/>
        </w:rPr>
      </w:pPr>
    </w:p>
    <w:p w:rsidR="00F75516" w:rsidRDefault="00F75516" w:rsidP="00D954A3">
      <w:pPr>
        <w:pStyle w:val="ListParagraph"/>
        <w:ind w:left="1440"/>
        <w:rPr>
          <w:rFonts w:cstheme="minorHAnsi"/>
          <w:sz w:val="24"/>
          <w:szCs w:val="24"/>
        </w:rPr>
      </w:pPr>
      <w:r>
        <w:rPr>
          <w:sz w:val="24"/>
          <w:szCs w:val="24"/>
        </w:rPr>
        <w:t>Right click on the ClearView icon on the desktop and click on Properties.  A Prope</w:t>
      </w:r>
      <w:r w:rsidR="00D954A3">
        <w:rPr>
          <w:sz w:val="24"/>
          <w:szCs w:val="24"/>
        </w:rPr>
        <w:t xml:space="preserve">rties window will open.  </w:t>
      </w:r>
      <w:r>
        <w:rPr>
          <w:rFonts w:cstheme="minorHAnsi"/>
          <w:sz w:val="24"/>
          <w:szCs w:val="24"/>
        </w:rPr>
        <w:t xml:space="preserve">Navigate to the folder identified in the “Start in:” </w:t>
      </w:r>
      <w:r>
        <w:rPr>
          <w:rFonts w:cstheme="minorHAnsi"/>
          <w:sz w:val="24"/>
          <w:szCs w:val="24"/>
        </w:rPr>
        <w:lastRenderedPageBreak/>
        <w:t xml:space="preserve">field, and </w:t>
      </w:r>
      <w:r w:rsidR="00015724">
        <w:rPr>
          <w:rFonts w:cstheme="minorHAnsi"/>
          <w:sz w:val="24"/>
          <w:szCs w:val="24"/>
        </w:rPr>
        <w:t xml:space="preserve">paste </w:t>
      </w:r>
      <w:r>
        <w:rPr>
          <w:rFonts w:cstheme="minorHAnsi"/>
          <w:sz w:val="24"/>
          <w:szCs w:val="24"/>
        </w:rPr>
        <w:t>the “</w:t>
      </w:r>
      <w:proofErr w:type="spellStart"/>
      <w:r>
        <w:rPr>
          <w:rFonts w:cstheme="minorHAnsi"/>
          <w:sz w:val="24"/>
          <w:szCs w:val="24"/>
        </w:rPr>
        <w:t>ClearViewBasic.lic</w:t>
      </w:r>
      <w:proofErr w:type="spellEnd"/>
      <w:r>
        <w:rPr>
          <w:rFonts w:cstheme="minorHAnsi"/>
          <w:sz w:val="24"/>
          <w:szCs w:val="24"/>
        </w:rPr>
        <w:t>” file into this folder (CTRL-V).  Locate and delete the “ClearView.lic” file in the same folder.  Rename the “ClearViewBasic.lic” file to “ClearView.lic”.  This has now installed the basic license file for the ClearView software.</w:t>
      </w:r>
    </w:p>
    <w:p w:rsidR="00D954A3" w:rsidRDefault="00D954A3" w:rsidP="00D954A3">
      <w:pPr>
        <w:pStyle w:val="ListParagraph"/>
        <w:ind w:left="1440"/>
        <w:rPr>
          <w:rFonts w:cstheme="minorHAnsi"/>
          <w:sz w:val="24"/>
          <w:szCs w:val="24"/>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User Login – New Capture</w:t>
      </w:r>
      <w:r w:rsidRPr="00A31806">
        <w:rPr>
          <w:rFonts w:cstheme="minorHAnsi"/>
          <w:b/>
          <w:sz w:val="24"/>
          <w:szCs w:val="24"/>
        </w:rPr>
        <w:t xml:space="preserve"> </w:t>
      </w:r>
    </w:p>
    <w:p w:rsidR="00F75516" w:rsidRDefault="00F75516" w:rsidP="00F75516">
      <w:pPr>
        <w:pStyle w:val="ListParagraph"/>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EPICUser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hanging="72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Verify that all twenty Images without Capacitive Barrier and Images without Capacitive Barrier image boxes contain energized images.  Note:  calibration images should not be used as they may cause a matlab error, therefore, human subject images should be used.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hanging="72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D954A3">
      <w:pPr>
        <w:pStyle w:val="ListParagraph"/>
        <w:spacing w:after="0"/>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Default="00F75516" w:rsidP="00D954A3">
      <w:pPr>
        <w:pStyle w:val="ListParagraph"/>
        <w:ind w:left="1440" w:hanging="720"/>
        <w:rPr>
          <w:rFonts w:cstheme="minorHAnsi"/>
          <w:sz w:val="24"/>
          <w:szCs w:val="24"/>
        </w:rPr>
      </w:pPr>
    </w:p>
    <w:p w:rsidR="00F75516" w:rsidRDefault="00F75516" w:rsidP="00D954A3">
      <w:pPr>
        <w:pStyle w:val="ListParagraph"/>
        <w:ind w:left="1440"/>
        <w:rPr>
          <w:rFonts w:cstheme="minorHAnsi"/>
          <w:sz w:val="24"/>
          <w:szCs w:val="24"/>
        </w:rPr>
      </w:pPr>
      <w:r>
        <w:rPr>
          <w:rFonts w:cstheme="minorHAnsi"/>
          <w:sz w:val="24"/>
          <w:szCs w:val="24"/>
        </w:rPr>
        <w:t>Verify that the</w:t>
      </w:r>
      <w:r w:rsidR="007C0A43">
        <w:rPr>
          <w:rFonts w:cstheme="minorHAnsi"/>
          <w:sz w:val="24"/>
          <w:szCs w:val="24"/>
        </w:rPr>
        <w:t>re</w:t>
      </w:r>
      <w:r>
        <w:rPr>
          <w:rFonts w:cstheme="minorHAnsi"/>
          <w:sz w:val="24"/>
          <w:szCs w:val="24"/>
        </w:rPr>
        <w:t xml:space="preserve"> </w:t>
      </w:r>
      <w:r w:rsidR="007C0A43">
        <w:rPr>
          <w:rFonts w:cstheme="minorHAnsi"/>
          <w:sz w:val="24"/>
          <w:szCs w:val="24"/>
        </w:rPr>
        <w:t xml:space="preserve">are only two </w:t>
      </w:r>
      <w:r>
        <w:rPr>
          <w:rFonts w:cstheme="minorHAnsi"/>
          <w:sz w:val="24"/>
          <w:szCs w:val="24"/>
        </w:rPr>
        <w:t>tab</w:t>
      </w:r>
      <w:r w:rsidR="007C0A43">
        <w:rPr>
          <w:rFonts w:cstheme="minorHAnsi"/>
          <w:sz w:val="24"/>
          <w:szCs w:val="24"/>
        </w:rPr>
        <w:t>s</w:t>
      </w:r>
      <w:r>
        <w:rPr>
          <w:rFonts w:cstheme="minorHAnsi"/>
          <w:sz w:val="24"/>
          <w:szCs w:val="24"/>
        </w:rPr>
        <w:t xml:space="preserve"> available</w:t>
      </w:r>
      <w:r w:rsidR="007C0A43">
        <w:rPr>
          <w:rFonts w:cstheme="minorHAnsi"/>
          <w:sz w:val="24"/>
          <w:szCs w:val="24"/>
        </w:rPr>
        <w:t xml:space="preserve">, Report For Patient Name and </w:t>
      </w:r>
      <w:r>
        <w:rPr>
          <w:rFonts w:cstheme="minorHAnsi"/>
          <w:sz w:val="24"/>
          <w:szCs w:val="24"/>
        </w:rPr>
        <w:t xml:space="preserve">Print Report </w:t>
      </w:r>
      <w:r w:rsidR="007C0A43">
        <w:rPr>
          <w:rFonts w:cstheme="minorHAnsi"/>
          <w:sz w:val="24"/>
          <w:szCs w:val="24"/>
        </w:rPr>
        <w:t>For Patient Name</w:t>
      </w:r>
      <w:r>
        <w:rPr>
          <w:rFonts w:cstheme="minorHAnsi"/>
          <w:sz w:val="24"/>
          <w:szCs w:val="24"/>
        </w:rPr>
        <w:t xml:space="preserve">.  Verify that the </w:t>
      </w:r>
      <w:r w:rsidR="00015724">
        <w:rPr>
          <w:rFonts w:cstheme="minorHAnsi"/>
          <w:sz w:val="24"/>
          <w:szCs w:val="24"/>
        </w:rPr>
        <w:t>Print R</w:t>
      </w:r>
      <w:r>
        <w:rPr>
          <w:rFonts w:cstheme="minorHAnsi"/>
          <w:sz w:val="24"/>
          <w:szCs w:val="24"/>
        </w:rPr>
        <w:t xml:space="preserve">eport displays columns for </w:t>
      </w:r>
      <w:r>
        <w:rPr>
          <w:rFonts w:cstheme="minorHAnsi"/>
          <w:sz w:val="24"/>
          <w:szCs w:val="24"/>
        </w:rPr>
        <w:lastRenderedPageBreak/>
        <w:t>Measurement Point with finger descriptions, Left and Right Physical and Left and Right Autonomic scores.  The Measurement Point column should consist of rows labeled Thumb #1 thru Thumb #</w:t>
      </w:r>
      <w:r w:rsidR="00015724">
        <w:rPr>
          <w:rFonts w:cstheme="minorHAnsi"/>
          <w:sz w:val="24"/>
          <w:szCs w:val="24"/>
        </w:rPr>
        <w:t>9</w:t>
      </w:r>
      <w:r>
        <w:rPr>
          <w:rFonts w:cstheme="minorHAnsi"/>
          <w:sz w:val="24"/>
          <w:szCs w:val="24"/>
        </w:rPr>
        <w:t>, Index #1 thru Index #</w:t>
      </w:r>
      <w:r w:rsidR="00015724">
        <w:rPr>
          <w:rFonts w:cstheme="minorHAnsi"/>
          <w:sz w:val="24"/>
          <w:szCs w:val="24"/>
        </w:rPr>
        <w:t>10</w:t>
      </w:r>
      <w:r>
        <w:rPr>
          <w:rFonts w:cstheme="minorHAnsi"/>
          <w:sz w:val="24"/>
          <w:szCs w:val="24"/>
        </w:rPr>
        <w:t>, Middle #1 thru Middle #9, Ring #1 thru Ring #9, and Pinky #1 thru Pinky #9.  The scores data should consist of numbers from 0 thru 25, and some positions that are blank.  Click the “X” at the far right of the Print Report subtab to return to the ClearView main screen.  Click the Exit icon.  Verify that the ClearView software closes and the desktop appears.</w:t>
      </w:r>
    </w:p>
    <w:p w:rsidR="00D954A3" w:rsidRDefault="00D954A3" w:rsidP="00D954A3">
      <w:pPr>
        <w:pStyle w:val="ListParagraph"/>
        <w:ind w:left="144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954A3" w:rsidRDefault="00D954A3" w:rsidP="00D954A3">
      <w:pPr>
        <w:pStyle w:val="ListParagraph"/>
        <w:spacing w:after="0"/>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w:t>
      </w:r>
      <w:r w:rsidRPr="00A31806">
        <w:rPr>
          <w:rFonts w:cstheme="minorHAnsi"/>
          <w:b/>
          <w:sz w:val="24"/>
          <w:szCs w:val="24"/>
        </w:rPr>
        <w:t xml:space="preserve"> </w:t>
      </w:r>
    </w:p>
    <w:p w:rsidR="00D954A3" w:rsidRDefault="00D954A3" w:rsidP="00D954A3">
      <w:pPr>
        <w:pStyle w:val="ListParagraph"/>
        <w:spacing w:after="0"/>
        <w:ind w:left="1440"/>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administrator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B3376C">
        <w:rPr>
          <w:rFonts w:cstheme="minorHAnsi"/>
          <w:sz w:val="24"/>
          <w:szCs w:val="24"/>
        </w:rPr>
        <w:t xml:space="preserve">Answer “No” to the 3 pre-scan questions that appear in the dialog and click “OK”.  </w:t>
      </w:r>
      <w:r w:rsidRPr="00871A36">
        <w:rPr>
          <w:rFonts w:cstheme="minorHAnsi"/>
          <w:sz w:val="24"/>
          <w:szCs w:val="24"/>
        </w:rPr>
        <w:t>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F75516" w:rsidRPr="00871A36" w:rsidRDefault="00F75516"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Verify that all twenty Images without Capacitive Barrier and Images without Capacitive Barrier image boxes contain energized images.  Note:  calibration images should not be used as they may cause a matlab error, therefore, human subject images should be used.</w:t>
      </w:r>
    </w:p>
    <w:p w:rsidR="00F75516" w:rsidRPr="00871A36" w:rsidRDefault="00F75516" w:rsidP="00D954A3">
      <w:pPr>
        <w:pStyle w:val="ListParagraph"/>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lastRenderedPageBreak/>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D954A3">
      <w:pPr>
        <w:pStyle w:val="ListParagraph"/>
        <w:spacing w:after="0"/>
        <w:ind w:left="1440"/>
        <w:rPr>
          <w:rFonts w:cstheme="minorHAnsi"/>
          <w:sz w:val="24"/>
          <w:szCs w:val="24"/>
        </w:rPr>
      </w:pPr>
    </w:p>
    <w:p w:rsidR="00F75516" w:rsidRDefault="00F75516" w:rsidP="00D954A3">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D954A3">
      <w:pPr>
        <w:pStyle w:val="ListParagraph"/>
        <w:ind w:left="1440"/>
        <w:rPr>
          <w:rFonts w:cstheme="minorHAnsi"/>
          <w:sz w:val="24"/>
          <w:szCs w:val="24"/>
        </w:rPr>
      </w:pPr>
    </w:p>
    <w:p w:rsidR="00D954A3" w:rsidRDefault="00C50963" w:rsidP="00D954A3">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w:t>
      </w:r>
      <w:r w:rsidR="001E7028">
        <w:rPr>
          <w:rFonts w:cstheme="minorHAnsi"/>
          <w:sz w:val="24"/>
          <w:szCs w:val="24"/>
        </w:rPr>
        <w:t xml:space="preserve"> Print</w:t>
      </w:r>
      <w:r w:rsidR="00F75516">
        <w:rPr>
          <w:rFonts w:cstheme="minorHAnsi"/>
          <w:sz w:val="24"/>
          <w:szCs w:val="24"/>
        </w:rPr>
        <w:t xml:space="preserve"> </w:t>
      </w:r>
      <w:r w:rsidR="001E7028">
        <w:rPr>
          <w:rFonts w:cstheme="minorHAnsi"/>
          <w:sz w:val="24"/>
          <w:szCs w:val="24"/>
        </w:rPr>
        <w:t>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D954A3" w:rsidRDefault="00D954A3" w:rsidP="00D954A3">
      <w:pPr>
        <w:pStyle w:val="ListParagraph"/>
        <w:ind w:left="1440"/>
        <w:rPr>
          <w:rFonts w:cstheme="minorHAnsi"/>
          <w:sz w:val="24"/>
          <w:szCs w:val="24"/>
        </w:rPr>
      </w:pPr>
    </w:p>
    <w:p w:rsidR="00F75516" w:rsidRDefault="00F75516" w:rsidP="00D954A3">
      <w:pPr>
        <w:pStyle w:val="ListParagraph"/>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954A3" w:rsidRDefault="00D954A3" w:rsidP="00D954A3">
      <w:pPr>
        <w:pStyle w:val="ListParagraph"/>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View Capture Resubmit</w:t>
      </w:r>
      <w:r w:rsidRPr="00A31806">
        <w:rPr>
          <w:rFonts w:cstheme="minorHAnsi"/>
          <w:b/>
          <w:sz w:val="24"/>
          <w:szCs w:val="24"/>
        </w:rPr>
        <w:t xml:space="preserve"> </w:t>
      </w:r>
    </w:p>
    <w:p w:rsidR="00C76195" w:rsidRDefault="00C76195" w:rsidP="00C76195">
      <w:pPr>
        <w:pStyle w:val="ListParagraph"/>
        <w:spacing w:after="0"/>
        <w:ind w:left="1440"/>
        <w:rPr>
          <w:rFonts w:cstheme="minorHAnsi"/>
          <w:sz w:val="24"/>
          <w:szCs w:val="24"/>
          <w:u w:val="single"/>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C50963">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C50963">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F75516" w:rsidRPr="00871A36"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rPr>
          <w:rFonts w:cstheme="minorHAnsi"/>
          <w:sz w:val="24"/>
          <w:szCs w:val="24"/>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w:t>
      </w:r>
      <w:r w:rsidR="001E7028">
        <w:rPr>
          <w:rFonts w:cstheme="minorHAnsi"/>
          <w:sz w:val="24"/>
          <w:szCs w:val="24"/>
        </w:rPr>
        <w:t>Res</w:t>
      </w:r>
      <w:r w:rsidR="001E7028" w:rsidRPr="00871A36">
        <w:rPr>
          <w:rFonts w:cstheme="minorHAnsi"/>
          <w:sz w:val="24"/>
          <w:szCs w:val="24"/>
        </w:rPr>
        <w:t xml:space="preserve">ubmit </w:t>
      </w:r>
      <w:r w:rsidRPr="00871A36">
        <w:rPr>
          <w:rFonts w:cstheme="minorHAnsi"/>
          <w:sz w:val="24"/>
          <w:szCs w:val="24"/>
        </w:rPr>
        <w:t xml:space="preserve">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C50963" w:rsidP="00C76195">
      <w:pPr>
        <w:pStyle w:val="ListParagraph"/>
        <w:ind w:left="1440"/>
        <w:rPr>
          <w:rFonts w:cstheme="minorHAnsi"/>
          <w:sz w:val="24"/>
          <w:szCs w:val="24"/>
        </w:rPr>
      </w:pPr>
      <w:r>
        <w:rPr>
          <w:rFonts w:cstheme="minorHAnsi"/>
          <w:sz w:val="24"/>
          <w:szCs w:val="24"/>
        </w:rPr>
        <w:lastRenderedPageBreak/>
        <w:t>Verify that there are only two tabs available, Report For Patient Name and Print Report For Patient Name.</w:t>
      </w:r>
      <w:r w:rsidR="00F75516">
        <w:rPr>
          <w:rFonts w:cstheme="minorHAnsi"/>
          <w:sz w:val="24"/>
          <w:szCs w:val="24"/>
        </w:rPr>
        <w:t xml:space="preserve">  Verify that the </w:t>
      </w:r>
      <w:r w:rsidR="001E7028">
        <w:rPr>
          <w:rFonts w:cstheme="minorHAnsi"/>
          <w:sz w:val="24"/>
          <w:szCs w:val="24"/>
        </w:rPr>
        <w:t>Print 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 Load Images Option</w:t>
      </w:r>
      <w:r w:rsidRPr="00A31806">
        <w:rPr>
          <w:rFonts w:cstheme="minorHAnsi"/>
          <w:b/>
          <w:sz w:val="24"/>
          <w:szCs w:val="24"/>
        </w:rPr>
        <w:t xml:space="preserve"> </w:t>
      </w:r>
    </w:p>
    <w:p w:rsidR="00F75516" w:rsidRDefault="00F75516" w:rsidP="00F75516">
      <w:pPr>
        <w:pStyle w:val="ListParagraph"/>
        <w:rPr>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w:t>
      </w:r>
      <w:r w:rsidR="00B3376C">
        <w:rPr>
          <w:rFonts w:cstheme="minorHAnsi"/>
          <w:sz w:val="24"/>
          <w:szCs w:val="24"/>
        </w:rPr>
        <w:t xml:space="preserve">Answer “No” to the 3 pre-scan questions that appear in the dialog and click “OK”.  </w:t>
      </w:r>
      <w:r w:rsidRPr="00871A36">
        <w:rPr>
          <w:rFonts w:cstheme="minorHAnsi"/>
          <w:sz w:val="24"/>
          <w:szCs w:val="24"/>
        </w:rPr>
        <w:t xml:space="preserve">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Locate and open the following network folder:</w:t>
      </w: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without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DB63E5" w:rsidP="00C76195">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 </w:t>
      </w:r>
      <w:r w:rsidR="001E7028">
        <w:rPr>
          <w:rFonts w:cstheme="minorHAnsi"/>
          <w:sz w:val="24"/>
          <w:szCs w:val="24"/>
        </w:rPr>
        <w:t>Print 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Restore Full License</w:t>
      </w:r>
    </w:p>
    <w:p w:rsidR="00F75516" w:rsidRDefault="00F75516" w:rsidP="00F75516">
      <w:pPr>
        <w:pStyle w:val="ListParagraph"/>
        <w:rPr>
          <w:sz w:val="24"/>
          <w:szCs w:val="24"/>
        </w:rPr>
      </w:pPr>
    </w:p>
    <w:p w:rsidR="00F75516" w:rsidRDefault="00F75516" w:rsidP="00C76195">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F75516" w:rsidRDefault="00F75516" w:rsidP="00C76195">
      <w:pPr>
        <w:pStyle w:val="ListParagraph"/>
        <w:ind w:left="1440" w:hanging="720"/>
        <w:rPr>
          <w:sz w:val="24"/>
          <w:szCs w:val="24"/>
        </w:rPr>
      </w:pPr>
    </w:p>
    <w:p w:rsidR="00F75516" w:rsidRDefault="00F75516" w:rsidP="00C76195">
      <w:pPr>
        <w:pStyle w:val="ListParagraph"/>
        <w:ind w:left="1440"/>
        <w:rPr>
          <w:rFonts w:cstheme="minorHAnsi"/>
          <w:sz w:val="24"/>
          <w:szCs w:val="24"/>
        </w:rPr>
      </w:pPr>
      <w:r>
        <w:rPr>
          <w:sz w:val="24"/>
          <w:szCs w:val="24"/>
        </w:rPr>
        <w:t xml:space="preserve">Click the “X” in the upper right corner of the report tab to return to the ClearView main screen.  Click on the Exit Icon to exit ClearView.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364D57">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“ClearViewFull.lic” to copy (CTRL-C).</w:t>
      </w:r>
    </w:p>
    <w:p w:rsidR="00F75516" w:rsidRDefault="00F75516" w:rsidP="00C76195">
      <w:pPr>
        <w:pStyle w:val="ListParagraph"/>
        <w:ind w:left="1440" w:hanging="720"/>
        <w:rPr>
          <w:rFonts w:cstheme="minorHAnsi"/>
          <w:sz w:val="24"/>
          <w:szCs w:val="24"/>
        </w:rPr>
      </w:pPr>
    </w:p>
    <w:p w:rsidR="00F75516" w:rsidRDefault="00F75516" w:rsidP="00C76195">
      <w:pPr>
        <w:pStyle w:val="ListParagraph"/>
        <w:ind w:left="1440"/>
        <w:rPr>
          <w:rFonts w:cstheme="minorHAnsi"/>
          <w:sz w:val="24"/>
          <w:szCs w:val="24"/>
        </w:rPr>
      </w:pPr>
      <w:r>
        <w:rPr>
          <w:sz w:val="24"/>
          <w:szCs w:val="24"/>
        </w:rPr>
        <w:t>Right click on the ClearView icon on the desktop and click on Properties.  A Prope</w:t>
      </w:r>
      <w:r w:rsidR="00C76195">
        <w:rPr>
          <w:sz w:val="24"/>
          <w:szCs w:val="24"/>
        </w:rPr>
        <w:t xml:space="preserve">rties window will open.  </w:t>
      </w:r>
      <w:r>
        <w:rPr>
          <w:rFonts w:cstheme="minorHAnsi"/>
          <w:sz w:val="24"/>
          <w:szCs w:val="24"/>
        </w:rPr>
        <w:t xml:space="preserve">Navigate to the folder identified in the “Start in:” field, and </w:t>
      </w:r>
      <w:r w:rsidR="001E7028">
        <w:rPr>
          <w:rFonts w:cstheme="minorHAnsi"/>
          <w:sz w:val="24"/>
          <w:szCs w:val="24"/>
        </w:rPr>
        <w:t xml:space="preserve">paste </w:t>
      </w:r>
      <w:r>
        <w:rPr>
          <w:rFonts w:cstheme="minorHAnsi"/>
          <w:sz w:val="24"/>
          <w:szCs w:val="24"/>
        </w:rPr>
        <w:t>the “</w:t>
      </w:r>
      <w:proofErr w:type="spellStart"/>
      <w:r>
        <w:rPr>
          <w:rFonts w:cstheme="minorHAnsi"/>
          <w:sz w:val="24"/>
          <w:szCs w:val="24"/>
        </w:rPr>
        <w:t>ClearViewFull.lic</w:t>
      </w:r>
      <w:proofErr w:type="spellEnd"/>
      <w:r>
        <w:rPr>
          <w:rFonts w:cstheme="minorHAnsi"/>
          <w:sz w:val="24"/>
          <w:szCs w:val="24"/>
        </w:rPr>
        <w:t>” file into this folder (CTRL-V).  Locate and delete the “ClearView.lic” file in the same folder.  Rename the “ClearViewFull.lic” file to “ClearView.lic”.  This has now installed the full license file for the ClearView software.</w:t>
      </w:r>
    </w:p>
    <w:p w:rsidR="00F75516" w:rsidRDefault="00F75516" w:rsidP="00C76195">
      <w:pPr>
        <w:pStyle w:val="ListParagraph"/>
        <w:ind w:left="1440" w:hanging="720"/>
        <w:rPr>
          <w:rFonts w:cstheme="minorHAnsi"/>
          <w:sz w:val="24"/>
          <w:szCs w:val="24"/>
        </w:rPr>
      </w:pPr>
    </w:p>
    <w:p w:rsidR="00F75516" w:rsidRPr="005139F9" w:rsidRDefault="00F75516" w:rsidP="00C7619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w:t>
      </w:r>
      <w:r w:rsidRPr="005139F9">
        <w:rPr>
          <w:rFonts w:cstheme="minorHAnsi"/>
          <w:sz w:val="24"/>
          <w:szCs w:val="24"/>
        </w:rPr>
        <w:lastRenderedPageBreak/>
        <w:t xml:space="preserve">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F75516" w:rsidRDefault="00F75516" w:rsidP="00C76195">
      <w:pPr>
        <w:pStyle w:val="ListParagraph"/>
        <w:ind w:left="1440" w:hanging="720"/>
        <w:rPr>
          <w:rFonts w:cstheme="minorHAnsi"/>
          <w:sz w:val="24"/>
          <w:szCs w:val="24"/>
        </w:rPr>
      </w:pPr>
    </w:p>
    <w:p w:rsidR="00F75516" w:rsidRDefault="00F75516" w:rsidP="00C76195">
      <w:pPr>
        <w:pStyle w:val="ListParagraph"/>
        <w:spacing w:after="0"/>
        <w:ind w:left="1440"/>
        <w:rPr>
          <w:rFonts w:cstheme="minorHAnsi"/>
          <w:sz w:val="24"/>
          <w:szCs w:val="24"/>
        </w:rPr>
      </w:pPr>
      <w:r>
        <w:rPr>
          <w:rFonts w:cstheme="minorHAnsi"/>
          <w:sz w:val="24"/>
          <w:szCs w:val="24"/>
        </w:rPr>
        <w:t xml:space="preserve">Click the View Report icon.  </w:t>
      </w:r>
      <w:r w:rsidR="003E0779">
        <w:rPr>
          <w:rFonts w:cstheme="minorHAnsi"/>
          <w:sz w:val="24"/>
          <w:szCs w:val="24"/>
        </w:rPr>
        <w:t xml:space="preserve">Click Display Report.  </w:t>
      </w:r>
      <w:r w:rsidRPr="005139F9">
        <w:rPr>
          <w:rFonts w:cstheme="minorHAnsi"/>
          <w:sz w:val="24"/>
          <w:szCs w:val="24"/>
        </w:rPr>
        <w:t xml:space="preserve">Type </w:t>
      </w:r>
      <w:r>
        <w:rPr>
          <w:rFonts w:cstheme="minorHAnsi"/>
          <w:sz w:val="24"/>
          <w:szCs w:val="24"/>
        </w:rPr>
        <w:t>“Epic” i</w:t>
      </w:r>
      <w:r w:rsidRPr="005139F9">
        <w:rPr>
          <w:rFonts w:cstheme="minorHAnsi"/>
          <w:sz w:val="24"/>
          <w:szCs w:val="24"/>
        </w:rPr>
        <w:t xml:space="preserve">n the </w:t>
      </w:r>
      <w:r>
        <w:rPr>
          <w:rFonts w:cstheme="minorHAnsi"/>
          <w:sz w:val="24"/>
          <w:szCs w:val="24"/>
        </w:rPr>
        <w:t>first</w:t>
      </w:r>
      <w:r w:rsidRPr="005139F9">
        <w:rPr>
          <w:rFonts w:cstheme="minorHAnsi"/>
          <w:sz w:val="24"/>
          <w:szCs w:val="24"/>
        </w:rPr>
        <w:t xml:space="preserve"> name box of the Search Capture box. Click Find. </w:t>
      </w:r>
      <w:r>
        <w:rPr>
          <w:rFonts w:cstheme="minorHAnsi"/>
          <w:sz w:val="24"/>
          <w:szCs w:val="24"/>
        </w:rPr>
        <w:t xml:space="preserve"> </w:t>
      </w:r>
      <w:r w:rsidRPr="005139F9">
        <w:rPr>
          <w:rFonts w:cstheme="minorHAnsi"/>
          <w:sz w:val="24"/>
          <w:szCs w:val="24"/>
        </w:rPr>
        <w:t xml:space="preserve">Highlight </w:t>
      </w:r>
      <w:r>
        <w:rPr>
          <w:rFonts w:cstheme="minorHAnsi"/>
          <w:sz w:val="24"/>
          <w:szCs w:val="24"/>
        </w:rPr>
        <w:t xml:space="preserve">the patient name </w:t>
      </w:r>
      <w:r w:rsidRPr="005139F9">
        <w:rPr>
          <w:rFonts w:cstheme="minorHAnsi"/>
          <w:sz w:val="24"/>
          <w:szCs w:val="24"/>
        </w:rPr>
        <w:t xml:space="preserve">Epic Validation. </w:t>
      </w:r>
      <w:r>
        <w:rPr>
          <w:rFonts w:cstheme="minorHAnsi"/>
          <w:sz w:val="24"/>
          <w:szCs w:val="24"/>
        </w:rPr>
        <w:t xml:space="preserve"> </w:t>
      </w:r>
      <w:r w:rsidRPr="005139F9">
        <w:rPr>
          <w:rFonts w:cstheme="minorHAnsi"/>
          <w:sz w:val="24"/>
          <w:szCs w:val="24"/>
        </w:rPr>
        <w:t>Click View Report button. Verify that a report appears on the screen</w:t>
      </w:r>
      <w:r>
        <w:rPr>
          <w:rFonts w:cstheme="minorHAnsi"/>
          <w:sz w:val="24"/>
          <w:szCs w:val="24"/>
        </w:rPr>
        <w:t xml:space="preserve"> under </w:t>
      </w:r>
      <w:r w:rsidRPr="005139F9">
        <w:rPr>
          <w:rFonts w:cstheme="minorHAnsi"/>
          <w:sz w:val="24"/>
          <w:szCs w:val="24"/>
        </w:rPr>
        <w:t>the Report tab for EPIC Validation.</w:t>
      </w:r>
    </w:p>
    <w:p w:rsidR="00C76195" w:rsidRDefault="00C76195" w:rsidP="00C76195">
      <w:pPr>
        <w:pStyle w:val="ListParagraph"/>
        <w:spacing w:after="0"/>
        <w:ind w:left="1440"/>
        <w:rPr>
          <w:rFonts w:cstheme="minorHAnsi"/>
          <w:sz w:val="24"/>
          <w:szCs w:val="24"/>
        </w:rPr>
      </w:pPr>
    </w:p>
    <w:p w:rsidR="00C76195" w:rsidRDefault="00C76195" w:rsidP="00C76195">
      <w:pPr>
        <w:pStyle w:val="ListParagraph"/>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EA7E5F" w:rsidRDefault="00EA7E5F" w:rsidP="00C76195">
      <w:pPr>
        <w:pStyle w:val="ListParagraph"/>
        <w:spacing w:after="0"/>
        <w:ind w:left="1440"/>
        <w:rPr>
          <w:rFonts w:cstheme="minorHAnsi"/>
          <w:b/>
          <w:sz w:val="24"/>
          <w:szCs w:val="24"/>
          <w:u w:val="single"/>
        </w:rPr>
      </w:pPr>
    </w:p>
    <w:p w:rsidR="00EF4FBC" w:rsidRDefault="00EF4FBC" w:rsidP="00EF4FBC">
      <w:pPr>
        <w:pStyle w:val="ListParagraph"/>
        <w:ind w:left="1440"/>
        <w:rPr>
          <w:rFonts w:cstheme="minorHAnsi"/>
          <w:sz w:val="24"/>
          <w:szCs w:val="24"/>
        </w:rPr>
      </w:pPr>
      <w:r w:rsidRPr="005C44B2">
        <w:rPr>
          <w:rFonts w:cstheme="minorHAnsi"/>
          <w:sz w:val="24"/>
          <w:szCs w:val="24"/>
        </w:rPr>
        <w:t xml:space="preserve">Verify the </w:t>
      </w:r>
      <w:r w:rsidR="001E7028">
        <w:rPr>
          <w:rFonts w:cstheme="minorHAnsi"/>
          <w:sz w:val="24"/>
          <w:szCs w:val="24"/>
        </w:rPr>
        <w:t>Print R</w:t>
      </w:r>
      <w:r w:rsidRPr="005C44B2">
        <w:rPr>
          <w:rFonts w:cstheme="minorHAnsi"/>
          <w:sz w:val="24"/>
          <w:szCs w:val="24"/>
        </w:rPr>
        <w:t>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EA7E5F" w:rsidRDefault="00EA7E5F" w:rsidP="00EA7E5F">
      <w:pPr>
        <w:pStyle w:val="ListParagraph"/>
        <w:ind w:left="1440"/>
        <w:rPr>
          <w:rFonts w:cstheme="minorHAnsi"/>
          <w:sz w:val="24"/>
          <w:szCs w:val="24"/>
          <w:highlight w:val="yellow"/>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EA7E5F" w:rsidRPr="00871A36"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r>
        <w:rPr>
          <w:rFonts w:cstheme="minorHAnsi"/>
          <w:sz w:val="24"/>
          <w:szCs w:val="24"/>
        </w:rPr>
        <w:t xml:space="preserve">  Click the Exit button.  Verify the ClearView software closes and the desktop appears.</w:t>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553AE" w:rsidRDefault="00F553AE" w:rsidP="00C76195">
      <w:pPr>
        <w:tabs>
          <w:tab w:val="left" w:pos="1440"/>
        </w:tabs>
        <w:spacing w:after="0"/>
        <w:ind w:left="1440" w:hanging="720"/>
        <w:rPr>
          <w:rFonts w:cstheme="minorHAnsi"/>
          <w:b/>
          <w:sz w:val="24"/>
          <w:szCs w:val="24"/>
          <w:u w:val="single"/>
        </w:rPr>
      </w:pPr>
    </w:p>
    <w:p w:rsidR="008E1914" w:rsidRDefault="008E1914" w:rsidP="008E1914">
      <w:pPr>
        <w:pStyle w:val="ListParagraph"/>
        <w:numPr>
          <w:ilvl w:val="2"/>
          <w:numId w:val="5"/>
        </w:numPr>
        <w:spacing w:after="0"/>
        <w:rPr>
          <w:rFonts w:cs="Times New Roman"/>
          <w:b/>
          <w:sz w:val="24"/>
          <w:szCs w:val="24"/>
        </w:rPr>
      </w:pPr>
      <w:r>
        <w:rPr>
          <w:rFonts w:cs="Times New Roman"/>
          <w:b/>
          <w:sz w:val="24"/>
          <w:szCs w:val="24"/>
        </w:rPr>
        <w:t>Automatic Reconnection Attempts</w:t>
      </w:r>
    </w:p>
    <w:p w:rsidR="008E1914" w:rsidRDefault="008E1914" w:rsidP="008E1914">
      <w:pPr>
        <w:pStyle w:val="ListParagraph"/>
        <w:spacing w:after="0"/>
        <w:ind w:left="1440"/>
        <w:rPr>
          <w:rFonts w:cs="Times New Roman"/>
          <w:b/>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E1914" w:rsidRDefault="008E1914" w:rsidP="008E1914">
      <w:pPr>
        <w:pStyle w:val="ListParagraph"/>
        <w:spacing w:after="0"/>
        <w:ind w:left="1440"/>
        <w:rPr>
          <w:rFonts w:cs="Times New Roman"/>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lastRenderedPageBreak/>
        <w:t xml:space="preserve">Log into the ClearView application as ‘Administrator’ and click on the ‘New Capture’ button. Search for an existing user in the system and click the ‘New Capture’ button at the bottom of the search results page. </w:t>
      </w:r>
      <w:r w:rsidR="00B3376C">
        <w:rPr>
          <w:rFonts w:cs="Times New Roman"/>
          <w:sz w:val="24"/>
          <w:szCs w:val="24"/>
        </w:rPr>
        <w:t xml:space="preserve"> </w:t>
      </w:r>
      <w:r w:rsidR="00B3376C">
        <w:rPr>
          <w:rFonts w:cstheme="minorHAnsi"/>
          <w:sz w:val="24"/>
          <w:szCs w:val="24"/>
        </w:rPr>
        <w:t xml:space="preserve">Answer “No” to the 3 pre-scan questions that appear in the dialog and click “OK”.  </w:t>
      </w:r>
      <w:r>
        <w:rPr>
          <w:rFonts w:cs="Times New Roman"/>
          <w:sz w:val="24"/>
          <w:szCs w:val="24"/>
        </w:rPr>
        <w:t xml:space="preserve">This should cause the Gather Capture dialog to appear. </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b/>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Click the ‘</w:t>
      </w:r>
      <w:r>
        <w:rPr>
          <w:sz w:val="24"/>
          <w:szCs w:val="24"/>
        </w:rPr>
        <w:t>Capture Image</w:t>
      </w:r>
      <w:r w:rsidRPr="00ED07EA">
        <w:rPr>
          <w:sz w:val="24"/>
          <w:szCs w:val="24"/>
        </w:rPr>
        <w:t xml:space="preserve">’ button and verify that </w:t>
      </w:r>
      <w:r>
        <w:rPr>
          <w:sz w:val="24"/>
          <w:szCs w:val="24"/>
        </w:rPr>
        <w:t>an image can in fact be captured by the system.</w:t>
      </w:r>
    </w:p>
    <w:p w:rsidR="008E1914" w:rsidRDefault="008E1914" w:rsidP="008E1914">
      <w:pPr>
        <w:pStyle w:val="ListParagraph"/>
        <w:tabs>
          <w:tab w:val="left" w:pos="990"/>
        </w:tabs>
        <w:spacing w:after="0"/>
        <w:ind w:left="1440"/>
        <w:rPr>
          <w:sz w:val="24"/>
          <w:szCs w:val="24"/>
          <w:u w:val="single"/>
        </w:rPr>
      </w:pP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Pr>
          <w:sz w:val="24"/>
          <w:szCs w:val="24"/>
        </w:rPr>
        <w:t>R</w:t>
      </w:r>
      <w:r w:rsidRPr="00ED07EA">
        <w:rPr>
          <w:sz w:val="24"/>
          <w:szCs w:val="24"/>
        </w:rPr>
        <w:t xml:space="preserve">each around to the back of the scanner and flip the power switch up (to the off position). </w:t>
      </w:r>
      <w:r>
        <w:rPr>
          <w:sz w:val="24"/>
          <w:szCs w:val="24"/>
        </w:rPr>
        <w:t>Attempt to capture an image by clicking on the ‘Capture Image’ button. No sound should be heard and after about 20-30 seconds, the following dialog may appear, or you may just get a blank image.</w:t>
      </w:r>
    </w:p>
    <w:p w:rsidR="008E1914" w:rsidRDefault="008E1914" w:rsidP="008E1914">
      <w:pPr>
        <w:pStyle w:val="ListParagraph"/>
        <w:tabs>
          <w:tab w:val="left" w:pos="990"/>
        </w:tabs>
        <w:spacing w:after="0"/>
        <w:ind w:left="1440"/>
        <w:rPr>
          <w:sz w:val="24"/>
          <w:szCs w:val="24"/>
          <w:u w:val="single"/>
        </w:rPr>
      </w:pPr>
    </w:p>
    <w:p w:rsidR="008E1914" w:rsidRPr="006C5EC2" w:rsidRDefault="008E1914" w:rsidP="008E1914">
      <w:pPr>
        <w:pStyle w:val="ListParagraph"/>
        <w:tabs>
          <w:tab w:val="left" w:pos="990"/>
        </w:tabs>
        <w:spacing w:after="0"/>
        <w:ind w:left="1440"/>
        <w:rPr>
          <w:sz w:val="24"/>
          <w:szCs w:val="24"/>
        </w:rPr>
      </w:pPr>
      <w:r w:rsidRPr="006C5EC2">
        <w:rPr>
          <w:sz w:val="24"/>
          <w:szCs w:val="24"/>
        </w:rPr>
        <w:tab/>
      </w:r>
      <w:r w:rsidRPr="006C5EC2">
        <w:rPr>
          <w:sz w:val="24"/>
          <w:szCs w:val="24"/>
        </w:rPr>
        <w:tab/>
      </w:r>
      <w:r w:rsidRPr="006C5EC2">
        <w:rPr>
          <w:sz w:val="24"/>
          <w:szCs w:val="24"/>
        </w:rPr>
        <w:tab/>
      </w:r>
      <w:r w:rsidRPr="006C5EC2">
        <w:rPr>
          <w:noProof/>
        </w:rPr>
        <w:drawing>
          <wp:inline distT="0" distB="0" distL="0" distR="0" wp14:anchorId="063430BD" wp14:editId="1B3E7BC2">
            <wp:extent cx="2361905" cy="120000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361905" cy="1200000"/>
                    </a:xfrm>
                    <a:prstGeom prst="rect">
                      <a:avLst/>
                    </a:prstGeom>
                  </pic:spPr>
                </pic:pic>
              </a:graphicData>
            </a:graphic>
          </wp:inline>
        </w:drawing>
      </w:r>
    </w:p>
    <w:p w:rsidR="008E1914" w:rsidRPr="006C5EC2" w:rsidRDefault="008E1914" w:rsidP="008E1914">
      <w:pPr>
        <w:pStyle w:val="ListParagraph"/>
        <w:tabs>
          <w:tab w:val="left" w:pos="990"/>
        </w:tabs>
        <w:spacing w:after="0"/>
        <w:ind w:left="1440"/>
        <w:rPr>
          <w:sz w:val="24"/>
          <w:szCs w:val="24"/>
        </w:rPr>
      </w:pPr>
    </w:p>
    <w:p w:rsidR="008E1914" w:rsidRDefault="008E1914" w:rsidP="008E1914">
      <w:pPr>
        <w:pStyle w:val="ListParagraph"/>
        <w:tabs>
          <w:tab w:val="left" w:pos="990"/>
        </w:tabs>
        <w:spacing w:after="0"/>
        <w:ind w:left="1440"/>
        <w:rPr>
          <w:sz w:val="24"/>
          <w:szCs w:val="24"/>
          <w:u w:val="single"/>
        </w:rPr>
      </w:pPr>
      <w:r w:rsidRPr="006C5EC2">
        <w:rPr>
          <w:sz w:val="24"/>
          <w:szCs w:val="24"/>
        </w:rPr>
        <w:t>Click on the ‘Ok’ button to have the dialog disappear.</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 xml:space="preserve">Now flip the power switch down (turning the scanner back on) and wait for about 10 -30 seconds. </w:t>
      </w:r>
      <w:r>
        <w:rPr>
          <w:sz w:val="24"/>
          <w:szCs w:val="24"/>
        </w:rPr>
        <w:t>Click on the ‘Capture Image’ button and verify that an image is captured and displayed.</w:t>
      </w:r>
    </w:p>
    <w:p w:rsidR="008E1914" w:rsidRDefault="008E1914" w:rsidP="008E1914">
      <w:pPr>
        <w:pStyle w:val="ListParagraph"/>
        <w:ind w:left="1440"/>
        <w:rPr>
          <w:rFonts w:cstheme="minorHAnsi"/>
          <w:sz w:val="24"/>
          <w:szCs w:val="24"/>
          <w:highlight w:val="yellow"/>
        </w:rPr>
      </w:pPr>
    </w:p>
    <w:p w:rsidR="008E1914"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spacing w:after="0"/>
        <w:ind w:left="1440"/>
        <w:rPr>
          <w:rFonts w:cstheme="minorHAnsi"/>
          <w:b/>
          <w:sz w:val="24"/>
          <w:szCs w:val="24"/>
          <w:u w:val="single"/>
        </w:rPr>
      </w:pPr>
    </w:p>
    <w:p w:rsidR="008E1914" w:rsidRPr="00F62A30" w:rsidRDefault="008E1914" w:rsidP="008E1914">
      <w:pPr>
        <w:pStyle w:val="ListParagraph"/>
        <w:spacing w:after="0"/>
        <w:ind w:left="1440"/>
        <w:rPr>
          <w:rFonts w:cstheme="minorHAnsi"/>
          <w:sz w:val="24"/>
          <w:szCs w:val="24"/>
        </w:rPr>
      </w:pPr>
      <w:r>
        <w:rPr>
          <w:rFonts w:cstheme="minorHAnsi"/>
          <w:sz w:val="24"/>
          <w:szCs w:val="24"/>
        </w:rPr>
        <w:t>Exit out of the capture and out of ClearView.</w:t>
      </w:r>
    </w:p>
    <w:p w:rsidR="006C5EC2" w:rsidRDefault="006C5EC2" w:rsidP="00C76195">
      <w:pPr>
        <w:tabs>
          <w:tab w:val="left" w:pos="1440"/>
        </w:tabs>
        <w:spacing w:after="0"/>
        <w:ind w:left="1440" w:hanging="720"/>
        <w:rPr>
          <w:rFonts w:cstheme="minorHAnsi"/>
          <w:b/>
          <w:sz w:val="24"/>
          <w:szCs w:val="24"/>
          <w:u w:val="single"/>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Reference</w:t>
      </w:r>
    </w:p>
    <w:p w:rsidR="00D76A4F" w:rsidRPr="00871A36" w:rsidRDefault="00D76A4F" w:rsidP="0033346B">
      <w:pPr>
        <w:pStyle w:val="ListParagraph"/>
        <w:rPr>
          <w:rFonts w:cstheme="minorHAnsi"/>
          <w:sz w:val="24"/>
          <w:szCs w:val="24"/>
        </w:rPr>
      </w:pPr>
    </w:p>
    <w:p w:rsidR="0033346B" w:rsidRPr="00871A36" w:rsidRDefault="0062283F" w:rsidP="0033346B">
      <w:pPr>
        <w:pStyle w:val="ListParagraph"/>
        <w:rPr>
          <w:rFonts w:cstheme="minorHAnsi"/>
          <w:sz w:val="24"/>
          <w:szCs w:val="24"/>
        </w:rPr>
      </w:pPr>
      <w:r w:rsidRPr="00871A36">
        <w:rPr>
          <w:rFonts w:cstheme="minorHAnsi"/>
          <w:sz w:val="24"/>
          <w:szCs w:val="24"/>
        </w:rPr>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Pr="00871A36" w:rsidRDefault="00211202" w:rsidP="0033346B">
      <w:pPr>
        <w:pStyle w:val="ListParagraph"/>
        <w:rPr>
          <w:rFonts w:cstheme="minorHAnsi"/>
          <w:sz w:val="24"/>
          <w:szCs w:val="24"/>
        </w:rPr>
      </w:pPr>
      <w:r w:rsidRPr="00871A36">
        <w:rPr>
          <w:rFonts w:cstheme="minorHAnsi"/>
          <w:sz w:val="24"/>
          <w:szCs w:val="24"/>
        </w:rPr>
        <w:t>CS-003, Customer Feedback</w:t>
      </w:r>
    </w:p>
    <w:p w:rsidR="00FA43A5" w:rsidRPr="00871A36" w:rsidRDefault="00FA43A5" w:rsidP="0033346B">
      <w:pPr>
        <w:pStyle w:val="ListParagraph"/>
        <w:rPr>
          <w:rFonts w:cstheme="minorHAnsi"/>
          <w:sz w:val="24"/>
          <w:szCs w:val="24"/>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Attachments</w:t>
      </w:r>
    </w:p>
    <w:p w:rsidR="00D76A4F" w:rsidRPr="00871A36" w:rsidRDefault="00D76A4F" w:rsidP="00D9569B">
      <w:pPr>
        <w:pStyle w:val="ListParagraph"/>
        <w:rPr>
          <w:rFonts w:cstheme="minorHAnsi"/>
          <w:sz w:val="24"/>
          <w:szCs w:val="24"/>
        </w:rPr>
      </w:pP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t>Attachment B, Non-conformances Worksheet</w:t>
      </w:r>
    </w:p>
    <w:p w:rsidR="0062283F" w:rsidRPr="00871A36" w:rsidRDefault="00E7650B" w:rsidP="002C1015">
      <w:pPr>
        <w:pStyle w:val="ListParagraph"/>
        <w:rPr>
          <w:rFonts w:cstheme="minorHAnsi"/>
          <w:b/>
          <w:sz w:val="24"/>
          <w:szCs w:val="24"/>
        </w:rPr>
      </w:pPr>
      <w:r w:rsidRPr="00871A36">
        <w:rPr>
          <w:rFonts w:cstheme="minorHAnsi"/>
          <w:sz w:val="24"/>
          <w:szCs w:val="24"/>
        </w:rPr>
        <w:t xml:space="preserve">Attachment C, </w:t>
      </w:r>
      <w:r w:rsidR="00A6430D">
        <w:rPr>
          <w:rFonts w:cstheme="minorHAnsi"/>
          <w:sz w:val="24"/>
          <w:szCs w:val="24"/>
        </w:rPr>
        <w:t>Calibration</w:t>
      </w:r>
      <w:r w:rsidRPr="00871A36">
        <w:rPr>
          <w:rFonts w:cstheme="minorHAnsi"/>
          <w:sz w:val="24"/>
          <w:szCs w:val="24"/>
        </w:rPr>
        <w:t xml:space="preserve"> Verification Samples</w:t>
      </w:r>
    </w:p>
    <w:p w:rsidR="0062283F" w:rsidRPr="00871A36" w:rsidRDefault="0062283F" w:rsidP="0062283F">
      <w:pPr>
        <w:pStyle w:val="ListParagraph"/>
        <w:ind w:left="0"/>
        <w:jc w:val="center"/>
        <w:rPr>
          <w:rFonts w:cstheme="minorHAnsi"/>
          <w:b/>
          <w:sz w:val="24"/>
          <w:szCs w:val="24"/>
        </w:rPr>
        <w:sectPr w:rsidR="0062283F" w:rsidRPr="00871A36" w:rsidSect="00F6196A">
          <w:headerReference w:type="default" r:id="rId36"/>
          <w:footerReference w:type="default" r:id="rId37"/>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tblLook w:val="04A0" w:firstRow="1" w:lastRow="0" w:firstColumn="1" w:lastColumn="0" w:noHBand="0" w:noVBand="1"/>
      </w:tblPr>
      <w:tblGrid>
        <w:gridCol w:w="630"/>
        <w:gridCol w:w="1080"/>
        <w:gridCol w:w="1980"/>
        <w:gridCol w:w="4455"/>
        <w:gridCol w:w="4455"/>
        <w:gridCol w:w="1980"/>
      </w:tblGrid>
      <w:tr w:rsidR="0062283F" w:rsidRPr="00871A36" w:rsidTr="00066603">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066603">
        <w:trPr>
          <w:trHeight w:val="863"/>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066603" w:rsidRDefault="00066603">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FD0688">
      <w:pPr>
        <w:pStyle w:val="ListParagraph"/>
        <w:spacing w:after="0"/>
        <w:ind w:left="0" w:hanging="45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83" w:type="dxa"/>
        <w:tblLook w:val="04A0" w:firstRow="1" w:lastRow="0" w:firstColumn="1" w:lastColumn="0" w:noHBand="0" w:noVBand="1"/>
      </w:tblPr>
      <w:tblGrid>
        <w:gridCol w:w="630"/>
        <w:gridCol w:w="1080"/>
        <w:gridCol w:w="1980"/>
        <w:gridCol w:w="5445"/>
        <w:gridCol w:w="5445"/>
      </w:tblGrid>
      <w:tr w:rsidR="00800904" w:rsidRPr="00871A36" w:rsidTr="00066603">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81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bl>
    <w:p w:rsidR="004E35C7" w:rsidRPr="00871A36" w:rsidRDefault="004E35C7" w:rsidP="00066603">
      <w:pPr>
        <w:rPr>
          <w:rFonts w:cstheme="minorHAnsi"/>
          <w:sz w:val="24"/>
          <w:szCs w:val="24"/>
        </w:rPr>
      </w:pPr>
    </w:p>
    <w:sectPr w:rsidR="004E35C7" w:rsidRPr="00871A36" w:rsidSect="00066603">
      <w:headerReference w:type="default" r:id="rId38"/>
      <w:footerReference w:type="default" r:id="rId39"/>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E85" w:rsidRDefault="00B37E85" w:rsidP="00237642">
      <w:pPr>
        <w:spacing w:after="0" w:line="240" w:lineRule="auto"/>
      </w:pPr>
      <w:r>
        <w:separator/>
      </w:r>
    </w:p>
  </w:endnote>
  <w:endnote w:type="continuationSeparator" w:id="0">
    <w:p w:rsidR="00B37E85" w:rsidRDefault="00B37E85"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7E85" w:rsidRPr="00871A36" w:rsidRDefault="00B37E85" w:rsidP="00F6196A">
    <w:pPr>
      <w:pStyle w:val="Footer"/>
      <w:rPr>
        <w:rFonts w:cstheme="minorHAnsi"/>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2.0</w:t>
    </w:r>
    <w:r w:rsidRPr="00871A36">
      <w:rPr>
        <w:rFonts w:cstheme="minorHAnsi"/>
        <w:sz w:val="18"/>
        <w:szCs w:val="18"/>
      </w:rPr>
      <w:t xml:space="preserve">           </w:t>
    </w:r>
    <w:r>
      <w:rPr>
        <w:rFonts w:cstheme="minorHAnsi"/>
        <w:sz w:val="18"/>
        <w:szCs w:val="18"/>
      </w:rPr>
      <w:tab/>
    </w:r>
    <w:r w:rsidRPr="00871A36">
      <w:rPr>
        <w:rFonts w:cstheme="minorHAnsi"/>
        <w:sz w:val="18"/>
        <w:szCs w:val="18"/>
      </w:rPr>
      <w:t xml:space="preserve"> Confidential &amp; Proprietary</w:t>
    </w:r>
  </w:p>
  <w:p w:rsidR="00B37E85" w:rsidRPr="00871A36" w:rsidRDefault="00B37E85"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Content>
        <w:sdt>
          <w:sdtPr>
            <w:rPr>
              <w:rFonts w:cstheme="minorHAnsi"/>
              <w:sz w:val="18"/>
              <w:szCs w:val="18"/>
            </w:rPr>
            <w:id w:val="-340699645"/>
            <w:docPartObj>
              <w:docPartGallery w:val="Page Numbers (Top of Page)"/>
              <w:docPartUnique/>
            </w:docPartObj>
          </w:sdt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2B07FF">
              <w:rPr>
                <w:rFonts w:cstheme="minorHAnsi"/>
                <w:noProof/>
                <w:sz w:val="18"/>
                <w:szCs w:val="18"/>
              </w:rPr>
              <w:t>72</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2B07FF">
              <w:rPr>
                <w:rFonts w:cstheme="minorHAnsi"/>
                <w:noProof/>
                <w:sz w:val="18"/>
                <w:szCs w:val="18"/>
              </w:rPr>
              <w:t>74</w:t>
            </w:r>
            <w:r w:rsidRPr="00871A36">
              <w:rPr>
                <w:rFonts w:cstheme="minorHAnsi"/>
                <w:sz w:val="18"/>
                <w:szCs w:val="18"/>
              </w:rPr>
              <w:fldChar w:fldCharType="end"/>
            </w:r>
          </w:sdtContent>
        </w:sdt>
      </w:sdtContent>
    </w:sdt>
  </w:p>
  <w:p w:rsidR="00B37E85" w:rsidRPr="00871A36" w:rsidRDefault="00B37E85" w:rsidP="00F6196A">
    <w:pPr>
      <w:pStyle w:val="Footer"/>
      <w:rPr>
        <w:rFonts w:cstheme="minorHAnsi"/>
        <w:sz w:val="18"/>
        <w:szCs w:val="18"/>
      </w:rPr>
    </w:pPr>
    <w:r w:rsidRPr="00871A36">
      <w:rPr>
        <w:rFonts w:cstheme="minorHAnsi"/>
        <w:sz w:val="18"/>
        <w:szCs w:val="18"/>
      </w:rPr>
      <w:t>Revision:  00</w:t>
    </w:r>
    <w:r w:rsidR="002873D8">
      <w:rPr>
        <w:rFonts w:cstheme="minorHAnsi"/>
        <w:sz w:val="18"/>
        <w:szCs w:val="18"/>
      </w:rPr>
      <w:t>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7E85" w:rsidRPr="00871A36" w:rsidRDefault="00B37E85" w:rsidP="00066603">
    <w:pPr>
      <w:pStyle w:val="Footer"/>
      <w:tabs>
        <w:tab w:val="clear" w:pos="9360"/>
        <w:tab w:val="right" w:pos="12960"/>
      </w:tabs>
      <w:rPr>
        <w:rFonts w:cstheme="minorHAnsi"/>
        <w:sz w:val="18"/>
        <w:szCs w:val="18"/>
      </w:rPr>
    </w:pPr>
    <w:r w:rsidRPr="0079291F">
      <w:rPr>
        <w:rFonts w:cs="Times New Roman"/>
        <w:sz w:val="18"/>
        <w:szCs w:val="18"/>
      </w:rPr>
      <w:t xml:space="preserve">ClearView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2.0</w:t>
    </w:r>
    <w:r w:rsidRPr="00871A36">
      <w:rPr>
        <w:rFonts w:cstheme="minorHAnsi"/>
        <w:sz w:val="18"/>
        <w:szCs w:val="18"/>
      </w:rPr>
      <w:t xml:space="preserve">         </w:t>
    </w:r>
    <w:r>
      <w:rPr>
        <w:rFonts w:cstheme="minorHAnsi"/>
        <w:sz w:val="18"/>
        <w:szCs w:val="18"/>
      </w:rPr>
      <w:tab/>
    </w:r>
    <w:r w:rsidRPr="00871A36">
      <w:rPr>
        <w:rFonts w:cstheme="minorHAnsi"/>
        <w:sz w:val="18"/>
        <w:szCs w:val="18"/>
      </w:rPr>
      <w:t xml:space="preserve">   Confidential &amp; Proprietary</w:t>
    </w:r>
  </w:p>
  <w:p w:rsidR="00B37E85" w:rsidRPr="00871A36" w:rsidRDefault="00B37E85" w:rsidP="00066603">
    <w:pPr>
      <w:pStyle w:val="Footer"/>
      <w:tabs>
        <w:tab w:val="clear" w:pos="9360"/>
        <w:tab w:val="right" w:pos="1296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Content>
        <w:sdt>
          <w:sdtPr>
            <w:rPr>
              <w:rFonts w:cstheme="minorHAnsi"/>
              <w:sz w:val="18"/>
              <w:szCs w:val="18"/>
            </w:rPr>
            <w:id w:val="-1133642326"/>
            <w:docPartObj>
              <w:docPartGallery w:val="Page Numbers (Top of Page)"/>
              <w:docPartUnique/>
            </w:docPartObj>
          </w:sdt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sidR="002B07FF">
              <w:rPr>
                <w:rFonts w:cstheme="minorHAnsi"/>
                <w:noProof/>
                <w:sz w:val="18"/>
                <w:szCs w:val="18"/>
              </w:rPr>
              <w:t>74</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sidR="002B07FF">
              <w:rPr>
                <w:rFonts w:cstheme="minorHAnsi"/>
                <w:noProof/>
                <w:sz w:val="18"/>
                <w:szCs w:val="18"/>
              </w:rPr>
              <w:t>74</w:t>
            </w:r>
            <w:r w:rsidRPr="00BD0425">
              <w:rPr>
                <w:rFonts w:cstheme="minorHAnsi"/>
                <w:sz w:val="18"/>
                <w:szCs w:val="18"/>
              </w:rPr>
              <w:fldChar w:fldCharType="end"/>
            </w:r>
          </w:sdtContent>
        </w:sdt>
      </w:sdtContent>
    </w:sdt>
  </w:p>
  <w:p w:rsidR="00B37E85" w:rsidRPr="00F6196A" w:rsidRDefault="00B37E85" w:rsidP="00F6196A">
    <w:pPr>
      <w:pStyle w:val="Footer"/>
      <w:rPr>
        <w:rFonts w:cstheme="minorHAnsi"/>
        <w:sz w:val="18"/>
        <w:szCs w:val="18"/>
      </w:rPr>
    </w:pPr>
    <w:r w:rsidRPr="00871A36">
      <w:rPr>
        <w:rFonts w:cstheme="minorHAnsi"/>
        <w:sz w:val="18"/>
        <w:szCs w:val="18"/>
      </w:rPr>
      <w:t>Revision:  00</w:t>
    </w:r>
    <w:r w:rsidR="002873D8">
      <w:rPr>
        <w:rFonts w:cstheme="minorHAnsi"/>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E85" w:rsidRDefault="00B37E85" w:rsidP="00237642">
      <w:pPr>
        <w:spacing w:after="0" w:line="240" w:lineRule="auto"/>
      </w:pPr>
      <w:r>
        <w:separator/>
      </w:r>
    </w:p>
  </w:footnote>
  <w:footnote w:type="continuationSeparator" w:id="0">
    <w:p w:rsidR="00B37E85" w:rsidRDefault="00B37E85"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B37E85" w:rsidTr="00683400">
      <w:trPr>
        <w:trHeight w:val="1160"/>
      </w:trPr>
      <w:tc>
        <w:tcPr>
          <w:tcW w:w="3798" w:type="dxa"/>
          <w:vAlign w:val="center"/>
        </w:tcPr>
        <w:p w:rsidR="00B37E85" w:rsidRDefault="00B37E85" w:rsidP="00683400">
          <w:pPr>
            <w:pStyle w:val="Header"/>
            <w:jc w:val="center"/>
          </w:pPr>
          <w:r>
            <w:rPr>
              <w:noProof/>
            </w:rPr>
            <w:drawing>
              <wp:inline distT="0" distB="0" distL="0" distR="0" wp14:anchorId="6A833103" wp14:editId="45FC2A13">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B37E85" w:rsidRDefault="00B37E85" w:rsidP="00683400">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Version 2.0 </w:t>
          </w:r>
        </w:p>
        <w:p w:rsidR="00B37E85" w:rsidRPr="00BD0425" w:rsidRDefault="00B37E85" w:rsidP="00683400">
          <w:pPr>
            <w:pStyle w:val="Header"/>
            <w:jc w:val="center"/>
            <w:rPr>
              <w:rFonts w:cs="Times New Roman"/>
              <w:b/>
              <w:sz w:val="28"/>
              <w:szCs w:val="28"/>
            </w:rPr>
          </w:pPr>
          <w:r w:rsidRPr="00BD0425">
            <w:rPr>
              <w:rFonts w:cs="Times New Roman"/>
              <w:b/>
              <w:sz w:val="28"/>
              <w:szCs w:val="28"/>
            </w:rPr>
            <w:t>Validation Protocol</w:t>
          </w:r>
        </w:p>
        <w:p w:rsidR="00B37E85" w:rsidRPr="00B36057" w:rsidRDefault="00B37E85" w:rsidP="00F56023">
          <w:pPr>
            <w:pStyle w:val="Header"/>
            <w:jc w:val="center"/>
            <w:rPr>
              <w:rFonts w:ascii="Times New Roman" w:hAnsi="Times New Roman" w:cs="Times New Roman"/>
              <w:b/>
              <w:sz w:val="28"/>
              <w:szCs w:val="28"/>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B37E85" w:rsidRDefault="00B37E85"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B37E85" w:rsidTr="003009C9">
      <w:trPr>
        <w:trHeight w:val="1070"/>
      </w:trPr>
      <w:tc>
        <w:tcPr>
          <w:tcW w:w="5163" w:type="dxa"/>
          <w:vAlign w:val="center"/>
        </w:tcPr>
        <w:p w:rsidR="00B37E85" w:rsidRDefault="00B37E85" w:rsidP="003009C9">
          <w:pPr>
            <w:pStyle w:val="Header"/>
            <w:jc w:val="center"/>
          </w:pPr>
          <w:r>
            <w:rPr>
              <w:noProof/>
            </w:rPr>
            <w:drawing>
              <wp:inline distT="0" distB="0" distL="0" distR="0" wp14:anchorId="7B58433A" wp14:editId="04180641">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tcPr>
        <w:p w:rsidR="00B37E85" w:rsidRDefault="00B37E85" w:rsidP="003009C9">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Version 2.0 </w:t>
          </w:r>
        </w:p>
        <w:p w:rsidR="00B37E85" w:rsidRPr="00BD0425" w:rsidRDefault="00B37E85" w:rsidP="003009C9">
          <w:pPr>
            <w:pStyle w:val="Header"/>
            <w:jc w:val="center"/>
            <w:rPr>
              <w:rFonts w:cs="Times New Roman"/>
              <w:b/>
              <w:sz w:val="28"/>
              <w:szCs w:val="28"/>
            </w:rPr>
          </w:pPr>
          <w:r w:rsidRPr="00BD0425">
            <w:rPr>
              <w:rFonts w:cs="Times New Roman"/>
              <w:b/>
              <w:sz w:val="28"/>
              <w:szCs w:val="28"/>
            </w:rPr>
            <w:t>Validation Protocol</w:t>
          </w:r>
        </w:p>
        <w:p w:rsidR="00B37E85" w:rsidRPr="003009C9" w:rsidRDefault="00B37E85"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B37E85" w:rsidRDefault="00B37E85"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1DF04B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nsid w:val="0342319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21030"/>
    <w:multiLevelType w:val="multilevel"/>
    <w:tmpl w:val="8EAAB7A4"/>
    <w:lvl w:ilvl="0">
      <w:start w:val="1"/>
      <w:numFmt w:val="decimal"/>
      <w:lvlText w:val="1.1.1%1"/>
      <w:lvlJc w:val="left"/>
      <w:pPr>
        <w:ind w:left="144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FE1B9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285312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9B613BB"/>
    <w:multiLevelType w:val="hybridMultilevel"/>
    <w:tmpl w:val="24A67C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1A6D0240"/>
    <w:multiLevelType w:val="hybridMultilevel"/>
    <w:tmpl w:val="0F7077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540D2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5FF432D"/>
    <w:multiLevelType w:val="hybridMultilevel"/>
    <w:tmpl w:val="B2CA8E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A5C1D50"/>
    <w:multiLevelType w:val="multilevel"/>
    <w:tmpl w:val="00446F10"/>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0"/>
  </w:num>
  <w:num w:numId="3">
    <w:abstractNumId w:val="15"/>
  </w:num>
  <w:num w:numId="4">
    <w:abstractNumId w:val="42"/>
  </w:num>
  <w:num w:numId="5">
    <w:abstractNumId w:val="34"/>
  </w:num>
  <w:num w:numId="6">
    <w:abstractNumId w:val="55"/>
  </w:num>
  <w:num w:numId="7">
    <w:abstractNumId w:val="16"/>
  </w:num>
  <w:num w:numId="8">
    <w:abstractNumId w:val="22"/>
  </w:num>
  <w:num w:numId="9">
    <w:abstractNumId w:val="6"/>
  </w:num>
  <w:num w:numId="10">
    <w:abstractNumId w:val="35"/>
  </w:num>
  <w:num w:numId="11">
    <w:abstractNumId w:val="12"/>
  </w:num>
  <w:num w:numId="12">
    <w:abstractNumId w:val="49"/>
  </w:num>
  <w:num w:numId="13">
    <w:abstractNumId w:val="38"/>
  </w:num>
  <w:num w:numId="14">
    <w:abstractNumId w:val="56"/>
  </w:num>
  <w:num w:numId="15">
    <w:abstractNumId w:val="8"/>
  </w:num>
  <w:num w:numId="16">
    <w:abstractNumId w:val="47"/>
  </w:num>
  <w:num w:numId="17">
    <w:abstractNumId w:val="46"/>
  </w:num>
  <w:num w:numId="18">
    <w:abstractNumId w:val="58"/>
  </w:num>
  <w:num w:numId="19">
    <w:abstractNumId w:val="52"/>
  </w:num>
  <w:num w:numId="20">
    <w:abstractNumId w:val="26"/>
  </w:num>
  <w:num w:numId="21">
    <w:abstractNumId w:val="53"/>
  </w:num>
  <w:num w:numId="22">
    <w:abstractNumId w:val="4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59"/>
  </w:num>
  <w:num w:numId="26">
    <w:abstractNumId w:val="14"/>
  </w:num>
  <w:num w:numId="27">
    <w:abstractNumId w:val="50"/>
  </w:num>
  <w:num w:numId="28">
    <w:abstractNumId w:val="48"/>
  </w:num>
  <w:num w:numId="29">
    <w:abstractNumId w:val="11"/>
  </w:num>
  <w:num w:numId="30">
    <w:abstractNumId w:val="10"/>
  </w:num>
  <w:num w:numId="31">
    <w:abstractNumId w:val="39"/>
  </w:num>
  <w:num w:numId="32">
    <w:abstractNumId w:val="21"/>
  </w:num>
  <w:num w:numId="33">
    <w:abstractNumId w:val="9"/>
  </w:num>
  <w:num w:numId="34">
    <w:abstractNumId w:val="29"/>
  </w:num>
  <w:num w:numId="35">
    <w:abstractNumId w:val="4"/>
  </w:num>
  <w:num w:numId="36">
    <w:abstractNumId w:val="45"/>
  </w:num>
  <w:num w:numId="37">
    <w:abstractNumId w:val="5"/>
  </w:num>
  <w:num w:numId="38">
    <w:abstractNumId w:val="17"/>
  </w:num>
  <w:num w:numId="39">
    <w:abstractNumId w:val="25"/>
  </w:num>
  <w:num w:numId="40">
    <w:abstractNumId w:val="60"/>
  </w:num>
  <w:num w:numId="41">
    <w:abstractNumId w:val="28"/>
  </w:num>
  <w:num w:numId="42">
    <w:abstractNumId w:val="30"/>
  </w:num>
  <w:num w:numId="43">
    <w:abstractNumId w:val="27"/>
  </w:num>
  <w:num w:numId="44">
    <w:abstractNumId w:val="43"/>
  </w:num>
  <w:num w:numId="45">
    <w:abstractNumId w:val="57"/>
  </w:num>
  <w:num w:numId="46">
    <w:abstractNumId w:val="32"/>
  </w:num>
  <w:num w:numId="47">
    <w:abstractNumId w:val="36"/>
  </w:num>
  <w:num w:numId="48">
    <w:abstractNumId w:val="51"/>
  </w:num>
  <w:num w:numId="49">
    <w:abstractNumId w:val="37"/>
  </w:num>
  <w:num w:numId="50">
    <w:abstractNumId w:val="24"/>
  </w:num>
  <w:num w:numId="51">
    <w:abstractNumId w:val="54"/>
  </w:num>
  <w:num w:numId="52">
    <w:abstractNumId w:val="41"/>
  </w:num>
  <w:num w:numId="53">
    <w:abstractNumId w:val="40"/>
  </w:num>
  <w:num w:numId="54">
    <w:abstractNumId w:val="33"/>
  </w:num>
  <w:num w:numId="55">
    <w:abstractNumId w:val="19"/>
  </w:num>
  <w:num w:numId="56">
    <w:abstractNumId w:val="31"/>
  </w:num>
  <w:num w:numId="57">
    <w:abstractNumId w:val="13"/>
  </w:num>
  <w:num w:numId="58">
    <w:abstractNumId w:val="2"/>
  </w:num>
  <w:num w:numId="59">
    <w:abstractNumId w:val="7"/>
  </w:num>
  <w:num w:numId="60">
    <w:abstractNumId w:val="3"/>
  </w:num>
  <w:num w:numId="61">
    <w:abstractNumId w:val="18"/>
  </w:num>
  <w:num w:numId="6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trackRevisions/>
  <w:defaultTabStop w:val="720"/>
  <w:characterSpacingControl w:val="doNotCompress"/>
  <w:hdrShapeDefaults>
    <o:shapedefaults v:ext="edit" spidmax="7577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058"/>
    <w:rsid w:val="00001B6B"/>
    <w:rsid w:val="00001CA5"/>
    <w:rsid w:val="00001EBA"/>
    <w:rsid w:val="00003DF4"/>
    <w:rsid w:val="00003FB5"/>
    <w:rsid w:val="0000427F"/>
    <w:rsid w:val="000106AD"/>
    <w:rsid w:val="00010DE3"/>
    <w:rsid w:val="00012A09"/>
    <w:rsid w:val="000144CC"/>
    <w:rsid w:val="000153D1"/>
    <w:rsid w:val="00015724"/>
    <w:rsid w:val="000171FD"/>
    <w:rsid w:val="000207D1"/>
    <w:rsid w:val="0002084B"/>
    <w:rsid w:val="00021DD2"/>
    <w:rsid w:val="000235F7"/>
    <w:rsid w:val="00024063"/>
    <w:rsid w:val="00025261"/>
    <w:rsid w:val="000255E3"/>
    <w:rsid w:val="00026D18"/>
    <w:rsid w:val="00026FB2"/>
    <w:rsid w:val="00027BEA"/>
    <w:rsid w:val="00030A72"/>
    <w:rsid w:val="00031B34"/>
    <w:rsid w:val="00032EBB"/>
    <w:rsid w:val="00033FED"/>
    <w:rsid w:val="0003413E"/>
    <w:rsid w:val="00034FF3"/>
    <w:rsid w:val="000401BE"/>
    <w:rsid w:val="00042187"/>
    <w:rsid w:val="0004470E"/>
    <w:rsid w:val="00050024"/>
    <w:rsid w:val="00050284"/>
    <w:rsid w:val="00051A21"/>
    <w:rsid w:val="0005227B"/>
    <w:rsid w:val="00052B96"/>
    <w:rsid w:val="00053339"/>
    <w:rsid w:val="0005403A"/>
    <w:rsid w:val="00054CB6"/>
    <w:rsid w:val="00062250"/>
    <w:rsid w:val="000625AE"/>
    <w:rsid w:val="00062CC8"/>
    <w:rsid w:val="00063900"/>
    <w:rsid w:val="0006473A"/>
    <w:rsid w:val="00065515"/>
    <w:rsid w:val="00066603"/>
    <w:rsid w:val="00066687"/>
    <w:rsid w:val="000706BB"/>
    <w:rsid w:val="00071C4F"/>
    <w:rsid w:val="000723EA"/>
    <w:rsid w:val="00072DED"/>
    <w:rsid w:val="00073D30"/>
    <w:rsid w:val="0007517B"/>
    <w:rsid w:val="00075E33"/>
    <w:rsid w:val="000807E3"/>
    <w:rsid w:val="00080866"/>
    <w:rsid w:val="00081734"/>
    <w:rsid w:val="000817F4"/>
    <w:rsid w:val="0008233B"/>
    <w:rsid w:val="00082713"/>
    <w:rsid w:val="0008682F"/>
    <w:rsid w:val="00087664"/>
    <w:rsid w:val="00087BDE"/>
    <w:rsid w:val="00093268"/>
    <w:rsid w:val="00093CC8"/>
    <w:rsid w:val="00097284"/>
    <w:rsid w:val="000A2989"/>
    <w:rsid w:val="000A3892"/>
    <w:rsid w:val="000A52FE"/>
    <w:rsid w:val="000A7329"/>
    <w:rsid w:val="000A7EAB"/>
    <w:rsid w:val="000B01F5"/>
    <w:rsid w:val="000B204A"/>
    <w:rsid w:val="000B2330"/>
    <w:rsid w:val="000B308C"/>
    <w:rsid w:val="000B522F"/>
    <w:rsid w:val="000C171C"/>
    <w:rsid w:val="000C2F45"/>
    <w:rsid w:val="000C5DB0"/>
    <w:rsid w:val="000D2297"/>
    <w:rsid w:val="000D257C"/>
    <w:rsid w:val="000D3363"/>
    <w:rsid w:val="000D3B6D"/>
    <w:rsid w:val="000D4B5A"/>
    <w:rsid w:val="000D4E95"/>
    <w:rsid w:val="000D542D"/>
    <w:rsid w:val="000D5608"/>
    <w:rsid w:val="000D5B67"/>
    <w:rsid w:val="000D647E"/>
    <w:rsid w:val="000D6C69"/>
    <w:rsid w:val="000D6ED5"/>
    <w:rsid w:val="000E0756"/>
    <w:rsid w:val="000E0A30"/>
    <w:rsid w:val="000E0B67"/>
    <w:rsid w:val="000E6A7F"/>
    <w:rsid w:val="000F3F84"/>
    <w:rsid w:val="000F421D"/>
    <w:rsid w:val="000F5737"/>
    <w:rsid w:val="000F6A25"/>
    <w:rsid w:val="000F6B35"/>
    <w:rsid w:val="000F7EA7"/>
    <w:rsid w:val="00102419"/>
    <w:rsid w:val="001032FE"/>
    <w:rsid w:val="00103FDC"/>
    <w:rsid w:val="001078A9"/>
    <w:rsid w:val="0010796A"/>
    <w:rsid w:val="00107D5A"/>
    <w:rsid w:val="00111C8C"/>
    <w:rsid w:val="0011476D"/>
    <w:rsid w:val="0011579C"/>
    <w:rsid w:val="001179AD"/>
    <w:rsid w:val="001209A7"/>
    <w:rsid w:val="00120E58"/>
    <w:rsid w:val="00121C5A"/>
    <w:rsid w:val="00121CFD"/>
    <w:rsid w:val="00123547"/>
    <w:rsid w:val="00133136"/>
    <w:rsid w:val="00134C36"/>
    <w:rsid w:val="001366D6"/>
    <w:rsid w:val="00141ACF"/>
    <w:rsid w:val="00143F16"/>
    <w:rsid w:val="00146C7D"/>
    <w:rsid w:val="001471F5"/>
    <w:rsid w:val="001506C3"/>
    <w:rsid w:val="00152A3D"/>
    <w:rsid w:val="00152FF1"/>
    <w:rsid w:val="0015369B"/>
    <w:rsid w:val="00154BEE"/>
    <w:rsid w:val="001559DE"/>
    <w:rsid w:val="0016043E"/>
    <w:rsid w:val="0016603F"/>
    <w:rsid w:val="00166D92"/>
    <w:rsid w:val="00171196"/>
    <w:rsid w:val="001726A7"/>
    <w:rsid w:val="00174ACA"/>
    <w:rsid w:val="00177162"/>
    <w:rsid w:val="00177337"/>
    <w:rsid w:val="001776C4"/>
    <w:rsid w:val="00180565"/>
    <w:rsid w:val="00181151"/>
    <w:rsid w:val="00181F43"/>
    <w:rsid w:val="0018389E"/>
    <w:rsid w:val="00184204"/>
    <w:rsid w:val="00184933"/>
    <w:rsid w:val="0018514F"/>
    <w:rsid w:val="001872F1"/>
    <w:rsid w:val="001877D9"/>
    <w:rsid w:val="00190B9D"/>
    <w:rsid w:val="00191E69"/>
    <w:rsid w:val="00192610"/>
    <w:rsid w:val="001944AF"/>
    <w:rsid w:val="00196311"/>
    <w:rsid w:val="00196DA7"/>
    <w:rsid w:val="00197187"/>
    <w:rsid w:val="001A4A0B"/>
    <w:rsid w:val="001A4CC4"/>
    <w:rsid w:val="001A4E60"/>
    <w:rsid w:val="001A500A"/>
    <w:rsid w:val="001A5F0D"/>
    <w:rsid w:val="001A7915"/>
    <w:rsid w:val="001B1784"/>
    <w:rsid w:val="001B23F1"/>
    <w:rsid w:val="001B4FC9"/>
    <w:rsid w:val="001B55B1"/>
    <w:rsid w:val="001B5725"/>
    <w:rsid w:val="001B7EBC"/>
    <w:rsid w:val="001C0126"/>
    <w:rsid w:val="001C1D0E"/>
    <w:rsid w:val="001C4A9D"/>
    <w:rsid w:val="001C7892"/>
    <w:rsid w:val="001C7DAA"/>
    <w:rsid w:val="001D026F"/>
    <w:rsid w:val="001D26AF"/>
    <w:rsid w:val="001D3A62"/>
    <w:rsid w:val="001D49E2"/>
    <w:rsid w:val="001D4F10"/>
    <w:rsid w:val="001D5141"/>
    <w:rsid w:val="001D57D2"/>
    <w:rsid w:val="001D5D09"/>
    <w:rsid w:val="001D7C17"/>
    <w:rsid w:val="001E3D56"/>
    <w:rsid w:val="001E4483"/>
    <w:rsid w:val="001E44C7"/>
    <w:rsid w:val="001E5D56"/>
    <w:rsid w:val="001E7028"/>
    <w:rsid w:val="001E7CD5"/>
    <w:rsid w:val="001F02B4"/>
    <w:rsid w:val="001F5D59"/>
    <w:rsid w:val="001F651B"/>
    <w:rsid w:val="00210014"/>
    <w:rsid w:val="00211202"/>
    <w:rsid w:val="0021350F"/>
    <w:rsid w:val="0021489C"/>
    <w:rsid w:val="00216831"/>
    <w:rsid w:val="00216AE3"/>
    <w:rsid w:val="00223020"/>
    <w:rsid w:val="00224C35"/>
    <w:rsid w:val="00224DA9"/>
    <w:rsid w:val="00225BC1"/>
    <w:rsid w:val="0022701E"/>
    <w:rsid w:val="00227B08"/>
    <w:rsid w:val="0023065D"/>
    <w:rsid w:val="00231E32"/>
    <w:rsid w:val="002328F2"/>
    <w:rsid w:val="00233D38"/>
    <w:rsid w:val="0023424B"/>
    <w:rsid w:val="0023525D"/>
    <w:rsid w:val="00235C81"/>
    <w:rsid w:val="00237642"/>
    <w:rsid w:val="00240080"/>
    <w:rsid w:val="00240BE0"/>
    <w:rsid w:val="00241B17"/>
    <w:rsid w:val="00243615"/>
    <w:rsid w:val="00244AF7"/>
    <w:rsid w:val="00245666"/>
    <w:rsid w:val="00245984"/>
    <w:rsid w:val="0025180B"/>
    <w:rsid w:val="00253F3D"/>
    <w:rsid w:val="0025445F"/>
    <w:rsid w:val="00254DDA"/>
    <w:rsid w:val="00256E3C"/>
    <w:rsid w:val="002573D1"/>
    <w:rsid w:val="00257F27"/>
    <w:rsid w:val="00261389"/>
    <w:rsid w:val="00262D97"/>
    <w:rsid w:val="00263B6C"/>
    <w:rsid w:val="00265823"/>
    <w:rsid w:val="002675C6"/>
    <w:rsid w:val="0027012F"/>
    <w:rsid w:val="00272CB2"/>
    <w:rsid w:val="00273CD2"/>
    <w:rsid w:val="002747FF"/>
    <w:rsid w:val="00277A1A"/>
    <w:rsid w:val="00277A86"/>
    <w:rsid w:val="00277C17"/>
    <w:rsid w:val="002816A6"/>
    <w:rsid w:val="00282047"/>
    <w:rsid w:val="00284600"/>
    <w:rsid w:val="0028562C"/>
    <w:rsid w:val="002873D8"/>
    <w:rsid w:val="002875B5"/>
    <w:rsid w:val="00291280"/>
    <w:rsid w:val="00291621"/>
    <w:rsid w:val="002970B5"/>
    <w:rsid w:val="002A20DE"/>
    <w:rsid w:val="002A44AE"/>
    <w:rsid w:val="002A61CC"/>
    <w:rsid w:val="002B07FF"/>
    <w:rsid w:val="002B0C2C"/>
    <w:rsid w:val="002B2B25"/>
    <w:rsid w:val="002B31CB"/>
    <w:rsid w:val="002B54A5"/>
    <w:rsid w:val="002B5884"/>
    <w:rsid w:val="002B7C27"/>
    <w:rsid w:val="002C02D7"/>
    <w:rsid w:val="002C1015"/>
    <w:rsid w:val="002C157F"/>
    <w:rsid w:val="002C2077"/>
    <w:rsid w:val="002C5C8B"/>
    <w:rsid w:val="002C6DC3"/>
    <w:rsid w:val="002C71AA"/>
    <w:rsid w:val="002D425C"/>
    <w:rsid w:val="002D76F3"/>
    <w:rsid w:val="002D7F78"/>
    <w:rsid w:val="002E04AF"/>
    <w:rsid w:val="002E424D"/>
    <w:rsid w:val="002E5DF8"/>
    <w:rsid w:val="002E60FE"/>
    <w:rsid w:val="002E67A0"/>
    <w:rsid w:val="002E7A3D"/>
    <w:rsid w:val="002E7B56"/>
    <w:rsid w:val="002F0480"/>
    <w:rsid w:val="002F4329"/>
    <w:rsid w:val="002F57EA"/>
    <w:rsid w:val="002F6954"/>
    <w:rsid w:val="003002E8"/>
    <w:rsid w:val="003009C9"/>
    <w:rsid w:val="00300E5C"/>
    <w:rsid w:val="0030228A"/>
    <w:rsid w:val="0030352B"/>
    <w:rsid w:val="003066AE"/>
    <w:rsid w:val="003074AB"/>
    <w:rsid w:val="00307D60"/>
    <w:rsid w:val="003125A3"/>
    <w:rsid w:val="003141D0"/>
    <w:rsid w:val="003153F9"/>
    <w:rsid w:val="00315A35"/>
    <w:rsid w:val="00315E35"/>
    <w:rsid w:val="00317144"/>
    <w:rsid w:val="00317F61"/>
    <w:rsid w:val="00320451"/>
    <w:rsid w:val="003206B2"/>
    <w:rsid w:val="0032092F"/>
    <w:rsid w:val="00321BE1"/>
    <w:rsid w:val="00322D92"/>
    <w:rsid w:val="00324DAE"/>
    <w:rsid w:val="00325994"/>
    <w:rsid w:val="0032694C"/>
    <w:rsid w:val="00326FA7"/>
    <w:rsid w:val="0033299C"/>
    <w:rsid w:val="0033346B"/>
    <w:rsid w:val="00336B8E"/>
    <w:rsid w:val="0033746D"/>
    <w:rsid w:val="0033749C"/>
    <w:rsid w:val="0033760F"/>
    <w:rsid w:val="00337922"/>
    <w:rsid w:val="00340A25"/>
    <w:rsid w:val="003410B8"/>
    <w:rsid w:val="0034173D"/>
    <w:rsid w:val="003439D8"/>
    <w:rsid w:val="00343DB7"/>
    <w:rsid w:val="0034569F"/>
    <w:rsid w:val="0034597D"/>
    <w:rsid w:val="00346A49"/>
    <w:rsid w:val="0034730F"/>
    <w:rsid w:val="00350C99"/>
    <w:rsid w:val="00351071"/>
    <w:rsid w:val="003524D2"/>
    <w:rsid w:val="00352E87"/>
    <w:rsid w:val="00352ECC"/>
    <w:rsid w:val="00352FCC"/>
    <w:rsid w:val="003531DE"/>
    <w:rsid w:val="00354D49"/>
    <w:rsid w:val="00357D54"/>
    <w:rsid w:val="00362327"/>
    <w:rsid w:val="00362C36"/>
    <w:rsid w:val="00363152"/>
    <w:rsid w:val="00363C39"/>
    <w:rsid w:val="0036412E"/>
    <w:rsid w:val="00364D57"/>
    <w:rsid w:val="003656DF"/>
    <w:rsid w:val="00366FE3"/>
    <w:rsid w:val="003724A5"/>
    <w:rsid w:val="003739A2"/>
    <w:rsid w:val="0037594E"/>
    <w:rsid w:val="0038089A"/>
    <w:rsid w:val="00380ABC"/>
    <w:rsid w:val="00380D15"/>
    <w:rsid w:val="00381D83"/>
    <w:rsid w:val="003835E9"/>
    <w:rsid w:val="003866D7"/>
    <w:rsid w:val="003874DD"/>
    <w:rsid w:val="00390271"/>
    <w:rsid w:val="0039035A"/>
    <w:rsid w:val="003908A4"/>
    <w:rsid w:val="00391FA7"/>
    <w:rsid w:val="00392033"/>
    <w:rsid w:val="00392826"/>
    <w:rsid w:val="00397E7B"/>
    <w:rsid w:val="003A1B14"/>
    <w:rsid w:val="003A2343"/>
    <w:rsid w:val="003A3224"/>
    <w:rsid w:val="003A3269"/>
    <w:rsid w:val="003A60AD"/>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0779"/>
    <w:rsid w:val="003E1551"/>
    <w:rsid w:val="003E1661"/>
    <w:rsid w:val="003E2004"/>
    <w:rsid w:val="003E2989"/>
    <w:rsid w:val="003E47B7"/>
    <w:rsid w:val="003E4A27"/>
    <w:rsid w:val="003F2CD8"/>
    <w:rsid w:val="003F3339"/>
    <w:rsid w:val="004003A9"/>
    <w:rsid w:val="004010CF"/>
    <w:rsid w:val="00402F6F"/>
    <w:rsid w:val="00403179"/>
    <w:rsid w:val="00405A28"/>
    <w:rsid w:val="00405D70"/>
    <w:rsid w:val="00410CA6"/>
    <w:rsid w:val="00411F7A"/>
    <w:rsid w:val="00413F8F"/>
    <w:rsid w:val="00415A8C"/>
    <w:rsid w:val="004160D3"/>
    <w:rsid w:val="00417189"/>
    <w:rsid w:val="00422DD8"/>
    <w:rsid w:val="0042779D"/>
    <w:rsid w:val="00434819"/>
    <w:rsid w:val="00434B71"/>
    <w:rsid w:val="00436103"/>
    <w:rsid w:val="00436166"/>
    <w:rsid w:val="00437390"/>
    <w:rsid w:val="0044491D"/>
    <w:rsid w:val="00445EB9"/>
    <w:rsid w:val="00445ED6"/>
    <w:rsid w:val="00445FC6"/>
    <w:rsid w:val="0044674F"/>
    <w:rsid w:val="00450422"/>
    <w:rsid w:val="004517B8"/>
    <w:rsid w:val="00452D20"/>
    <w:rsid w:val="00453DB7"/>
    <w:rsid w:val="0045659A"/>
    <w:rsid w:val="00456724"/>
    <w:rsid w:val="004610D7"/>
    <w:rsid w:val="004649E4"/>
    <w:rsid w:val="00464A46"/>
    <w:rsid w:val="00466983"/>
    <w:rsid w:val="00466F04"/>
    <w:rsid w:val="00470337"/>
    <w:rsid w:val="004703CD"/>
    <w:rsid w:val="004724F4"/>
    <w:rsid w:val="00473050"/>
    <w:rsid w:val="00473076"/>
    <w:rsid w:val="00474397"/>
    <w:rsid w:val="00474AE1"/>
    <w:rsid w:val="00476398"/>
    <w:rsid w:val="00476E1E"/>
    <w:rsid w:val="0048111C"/>
    <w:rsid w:val="00481221"/>
    <w:rsid w:val="0048182C"/>
    <w:rsid w:val="00482024"/>
    <w:rsid w:val="004831E6"/>
    <w:rsid w:val="0048696A"/>
    <w:rsid w:val="00492309"/>
    <w:rsid w:val="004934C8"/>
    <w:rsid w:val="00494701"/>
    <w:rsid w:val="004961EF"/>
    <w:rsid w:val="00497EEC"/>
    <w:rsid w:val="004A5324"/>
    <w:rsid w:val="004A5AE9"/>
    <w:rsid w:val="004B552E"/>
    <w:rsid w:val="004C1024"/>
    <w:rsid w:val="004C4A41"/>
    <w:rsid w:val="004C65C6"/>
    <w:rsid w:val="004C697B"/>
    <w:rsid w:val="004C7B5C"/>
    <w:rsid w:val="004D0470"/>
    <w:rsid w:val="004D16AE"/>
    <w:rsid w:val="004D4730"/>
    <w:rsid w:val="004D5202"/>
    <w:rsid w:val="004D522D"/>
    <w:rsid w:val="004E0EC0"/>
    <w:rsid w:val="004E0F15"/>
    <w:rsid w:val="004E35C7"/>
    <w:rsid w:val="004E377F"/>
    <w:rsid w:val="004E3DBC"/>
    <w:rsid w:val="004E497A"/>
    <w:rsid w:val="004F48A0"/>
    <w:rsid w:val="004F4F7B"/>
    <w:rsid w:val="004F53A1"/>
    <w:rsid w:val="004F778B"/>
    <w:rsid w:val="00501486"/>
    <w:rsid w:val="00501749"/>
    <w:rsid w:val="0050459B"/>
    <w:rsid w:val="00505811"/>
    <w:rsid w:val="00510A3C"/>
    <w:rsid w:val="00510ABD"/>
    <w:rsid w:val="005111E0"/>
    <w:rsid w:val="00511C50"/>
    <w:rsid w:val="00512C8E"/>
    <w:rsid w:val="00513BE2"/>
    <w:rsid w:val="005143F3"/>
    <w:rsid w:val="00515AAD"/>
    <w:rsid w:val="00515B8A"/>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5A15"/>
    <w:rsid w:val="0054671C"/>
    <w:rsid w:val="00546E23"/>
    <w:rsid w:val="00550548"/>
    <w:rsid w:val="005535C5"/>
    <w:rsid w:val="0055470D"/>
    <w:rsid w:val="005549CE"/>
    <w:rsid w:val="00554E6F"/>
    <w:rsid w:val="005559F5"/>
    <w:rsid w:val="00556856"/>
    <w:rsid w:val="0055781C"/>
    <w:rsid w:val="00557DA9"/>
    <w:rsid w:val="00557E24"/>
    <w:rsid w:val="005600FA"/>
    <w:rsid w:val="00560282"/>
    <w:rsid w:val="00560AC8"/>
    <w:rsid w:val="00562527"/>
    <w:rsid w:val="00562E4A"/>
    <w:rsid w:val="00563267"/>
    <w:rsid w:val="0056499A"/>
    <w:rsid w:val="005652DF"/>
    <w:rsid w:val="00566505"/>
    <w:rsid w:val="005673F4"/>
    <w:rsid w:val="00567B36"/>
    <w:rsid w:val="00567D7E"/>
    <w:rsid w:val="00571BC6"/>
    <w:rsid w:val="005722A0"/>
    <w:rsid w:val="00572959"/>
    <w:rsid w:val="00573AA4"/>
    <w:rsid w:val="0057573E"/>
    <w:rsid w:val="005760DA"/>
    <w:rsid w:val="005760EC"/>
    <w:rsid w:val="00576A37"/>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6674"/>
    <w:rsid w:val="005A16E5"/>
    <w:rsid w:val="005A1BB3"/>
    <w:rsid w:val="005B0EBD"/>
    <w:rsid w:val="005B52AA"/>
    <w:rsid w:val="005B5CFC"/>
    <w:rsid w:val="005B6B8E"/>
    <w:rsid w:val="005C149B"/>
    <w:rsid w:val="005C14A1"/>
    <w:rsid w:val="005C1A4B"/>
    <w:rsid w:val="005C2927"/>
    <w:rsid w:val="005C2967"/>
    <w:rsid w:val="005C2C41"/>
    <w:rsid w:val="005C44B2"/>
    <w:rsid w:val="005C767B"/>
    <w:rsid w:val="005D1FF4"/>
    <w:rsid w:val="005D25AB"/>
    <w:rsid w:val="005D2CB2"/>
    <w:rsid w:val="005D3780"/>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1A96"/>
    <w:rsid w:val="00603926"/>
    <w:rsid w:val="00603E60"/>
    <w:rsid w:val="006050FB"/>
    <w:rsid w:val="00605348"/>
    <w:rsid w:val="00606061"/>
    <w:rsid w:val="00606D00"/>
    <w:rsid w:val="00610862"/>
    <w:rsid w:val="006109E0"/>
    <w:rsid w:val="00612786"/>
    <w:rsid w:val="00612A79"/>
    <w:rsid w:val="006139E8"/>
    <w:rsid w:val="00614D6B"/>
    <w:rsid w:val="00616B4A"/>
    <w:rsid w:val="00620092"/>
    <w:rsid w:val="0062082C"/>
    <w:rsid w:val="00620C8F"/>
    <w:rsid w:val="0062283F"/>
    <w:rsid w:val="00625EAA"/>
    <w:rsid w:val="0063068B"/>
    <w:rsid w:val="00630A34"/>
    <w:rsid w:val="00631B69"/>
    <w:rsid w:val="00631BCF"/>
    <w:rsid w:val="006322A8"/>
    <w:rsid w:val="0063554A"/>
    <w:rsid w:val="00635613"/>
    <w:rsid w:val="00636BE4"/>
    <w:rsid w:val="006437AA"/>
    <w:rsid w:val="006451E2"/>
    <w:rsid w:val="006475C6"/>
    <w:rsid w:val="00650338"/>
    <w:rsid w:val="00650509"/>
    <w:rsid w:val="0065054B"/>
    <w:rsid w:val="0065123D"/>
    <w:rsid w:val="00651F3C"/>
    <w:rsid w:val="00653093"/>
    <w:rsid w:val="00653109"/>
    <w:rsid w:val="00653526"/>
    <w:rsid w:val="00653766"/>
    <w:rsid w:val="00655BB2"/>
    <w:rsid w:val="006570F6"/>
    <w:rsid w:val="006570FF"/>
    <w:rsid w:val="00661BF9"/>
    <w:rsid w:val="00664F69"/>
    <w:rsid w:val="006651CC"/>
    <w:rsid w:val="006652B2"/>
    <w:rsid w:val="006671FD"/>
    <w:rsid w:val="00670622"/>
    <w:rsid w:val="00670C24"/>
    <w:rsid w:val="006723EC"/>
    <w:rsid w:val="00672519"/>
    <w:rsid w:val="00673527"/>
    <w:rsid w:val="0067435E"/>
    <w:rsid w:val="006744CA"/>
    <w:rsid w:val="00674CFA"/>
    <w:rsid w:val="00674FCE"/>
    <w:rsid w:val="006751AD"/>
    <w:rsid w:val="00677F1E"/>
    <w:rsid w:val="00680678"/>
    <w:rsid w:val="00682140"/>
    <w:rsid w:val="006823B7"/>
    <w:rsid w:val="00683400"/>
    <w:rsid w:val="00684911"/>
    <w:rsid w:val="00686352"/>
    <w:rsid w:val="00687C17"/>
    <w:rsid w:val="00687FB3"/>
    <w:rsid w:val="0069010E"/>
    <w:rsid w:val="006911B9"/>
    <w:rsid w:val="00691768"/>
    <w:rsid w:val="0069302F"/>
    <w:rsid w:val="00693D6A"/>
    <w:rsid w:val="0069445D"/>
    <w:rsid w:val="006A036F"/>
    <w:rsid w:val="006A045B"/>
    <w:rsid w:val="006A13EE"/>
    <w:rsid w:val="006A4361"/>
    <w:rsid w:val="006A686E"/>
    <w:rsid w:val="006A70E2"/>
    <w:rsid w:val="006B21E5"/>
    <w:rsid w:val="006B6A7F"/>
    <w:rsid w:val="006C0AE4"/>
    <w:rsid w:val="006C10C4"/>
    <w:rsid w:val="006C3513"/>
    <w:rsid w:val="006C5023"/>
    <w:rsid w:val="006C58E9"/>
    <w:rsid w:val="006C5EC2"/>
    <w:rsid w:val="006C70F5"/>
    <w:rsid w:val="006C7B8A"/>
    <w:rsid w:val="006D5ABE"/>
    <w:rsid w:val="006D6849"/>
    <w:rsid w:val="006D6CD1"/>
    <w:rsid w:val="006D7B26"/>
    <w:rsid w:val="006E0D25"/>
    <w:rsid w:val="006E1F46"/>
    <w:rsid w:val="006E56E5"/>
    <w:rsid w:val="006E6081"/>
    <w:rsid w:val="006F21D7"/>
    <w:rsid w:val="006F405A"/>
    <w:rsid w:val="006F6351"/>
    <w:rsid w:val="006F6C03"/>
    <w:rsid w:val="007031C2"/>
    <w:rsid w:val="007049F9"/>
    <w:rsid w:val="00706405"/>
    <w:rsid w:val="0070682A"/>
    <w:rsid w:val="00712EEC"/>
    <w:rsid w:val="0071415E"/>
    <w:rsid w:val="007175CE"/>
    <w:rsid w:val="00717730"/>
    <w:rsid w:val="00720FB6"/>
    <w:rsid w:val="00721532"/>
    <w:rsid w:val="00723BEF"/>
    <w:rsid w:val="00723EB9"/>
    <w:rsid w:val="007252B3"/>
    <w:rsid w:val="00727DE9"/>
    <w:rsid w:val="00737186"/>
    <w:rsid w:val="00740BE5"/>
    <w:rsid w:val="00741010"/>
    <w:rsid w:val="0074149E"/>
    <w:rsid w:val="007425F9"/>
    <w:rsid w:val="007428C2"/>
    <w:rsid w:val="00746C50"/>
    <w:rsid w:val="0075079F"/>
    <w:rsid w:val="00753FFF"/>
    <w:rsid w:val="00755488"/>
    <w:rsid w:val="00761F99"/>
    <w:rsid w:val="00763DB9"/>
    <w:rsid w:val="0076682C"/>
    <w:rsid w:val="0077206A"/>
    <w:rsid w:val="0077210E"/>
    <w:rsid w:val="007723C5"/>
    <w:rsid w:val="00775039"/>
    <w:rsid w:val="007752AD"/>
    <w:rsid w:val="00782CB2"/>
    <w:rsid w:val="00785F59"/>
    <w:rsid w:val="0079005B"/>
    <w:rsid w:val="007967A9"/>
    <w:rsid w:val="00797DAF"/>
    <w:rsid w:val="007A0B3C"/>
    <w:rsid w:val="007A29EC"/>
    <w:rsid w:val="007A6CC5"/>
    <w:rsid w:val="007A6FE3"/>
    <w:rsid w:val="007A7578"/>
    <w:rsid w:val="007B461E"/>
    <w:rsid w:val="007B6B10"/>
    <w:rsid w:val="007B6C4E"/>
    <w:rsid w:val="007C0A43"/>
    <w:rsid w:val="007C0F19"/>
    <w:rsid w:val="007C1A9C"/>
    <w:rsid w:val="007C327D"/>
    <w:rsid w:val="007C37D2"/>
    <w:rsid w:val="007C4E7F"/>
    <w:rsid w:val="007C5585"/>
    <w:rsid w:val="007D03B7"/>
    <w:rsid w:val="007D1B5F"/>
    <w:rsid w:val="007D4C47"/>
    <w:rsid w:val="007D7C97"/>
    <w:rsid w:val="007E0A75"/>
    <w:rsid w:val="007E0C2D"/>
    <w:rsid w:val="007E146F"/>
    <w:rsid w:val="007E1BB3"/>
    <w:rsid w:val="007E230E"/>
    <w:rsid w:val="007E3017"/>
    <w:rsid w:val="007E3B86"/>
    <w:rsid w:val="007E4A5D"/>
    <w:rsid w:val="007E546F"/>
    <w:rsid w:val="007E5D3F"/>
    <w:rsid w:val="007E6135"/>
    <w:rsid w:val="007F2C5B"/>
    <w:rsid w:val="007F366C"/>
    <w:rsid w:val="007F5BFA"/>
    <w:rsid w:val="007F5D15"/>
    <w:rsid w:val="007F6A96"/>
    <w:rsid w:val="00800904"/>
    <w:rsid w:val="008011CF"/>
    <w:rsid w:val="008011F0"/>
    <w:rsid w:val="008023CC"/>
    <w:rsid w:val="00802A7F"/>
    <w:rsid w:val="008038DD"/>
    <w:rsid w:val="008118E7"/>
    <w:rsid w:val="008118F3"/>
    <w:rsid w:val="0082039A"/>
    <w:rsid w:val="00821426"/>
    <w:rsid w:val="008223D5"/>
    <w:rsid w:val="00824697"/>
    <w:rsid w:val="008256A1"/>
    <w:rsid w:val="00825843"/>
    <w:rsid w:val="00825CF5"/>
    <w:rsid w:val="00826D64"/>
    <w:rsid w:val="008270AC"/>
    <w:rsid w:val="00827E73"/>
    <w:rsid w:val="00830AB3"/>
    <w:rsid w:val="00830CD2"/>
    <w:rsid w:val="00832482"/>
    <w:rsid w:val="00832CAC"/>
    <w:rsid w:val="00833960"/>
    <w:rsid w:val="00833D87"/>
    <w:rsid w:val="0083484A"/>
    <w:rsid w:val="00834F5A"/>
    <w:rsid w:val="00841675"/>
    <w:rsid w:val="00843AA8"/>
    <w:rsid w:val="00844F1F"/>
    <w:rsid w:val="0084661C"/>
    <w:rsid w:val="00850508"/>
    <w:rsid w:val="00850E32"/>
    <w:rsid w:val="008520DA"/>
    <w:rsid w:val="00855AD4"/>
    <w:rsid w:val="00855E9C"/>
    <w:rsid w:val="00856222"/>
    <w:rsid w:val="008567F2"/>
    <w:rsid w:val="00856AC6"/>
    <w:rsid w:val="008665DE"/>
    <w:rsid w:val="00871A36"/>
    <w:rsid w:val="00874D17"/>
    <w:rsid w:val="008762AC"/>
    <w:rsid w:val="00876BB8"/>
    <w:rsid w:val="00876D8E"/>
    <w:rsid w:val="00876FD9"/>
    <w:rsid w:val="008819ED"/>
    <w:rsid w:val="008828EB"/>
    <w:rsid w:val="00882941"/>
    <w:rsid w:val="008834B8"/>
    <w:rsid w:val="0088354A"/>
    <w:rsid w:val="0088459A"/>
    <w:rsid w:val="008866D3"/>
    <w:rsid w:val="00887D3C"/>
    <w:rsid w:val="00891EF3"/>
    <w:rsid w:val="00893194"/>
    <w:rsid w:val="008937EA"/>
    <w:rsid w:val="008939ED"/>
    <w:rsid w:val="00894154"/>
    <w:rsid w:val="008955CD"/>
    <w:rsid w:val="008957FF"/>
    <w:rsid w:val="00895E70"/>
    <w:rsid w:val="00896D7E"/>
    <w:rsid w:val="008973F2"/>
    <w:rsid w:val="008978A6"/>
    <w:rsid w:val="00897927"/>
    <w:rsid w:val="00897F26"/>
    <w:rsid w:val="008A0980"/>
    <w:rsid w:val="008A0C19"/>
    <w:rsid w:val="008A110D"/>
    <w:rsid w:val="008A1677"/>
    <w:rsid w:val="008A21D4"/>
    <w:rsid w:val="008A5D48"/>
    <w:rsid w:val="008B0155"/>
    <w:rsid w:val="008B0CD9"/>
    <w:rsid w:val="008B2F4C"/>
    <w:rsid w:val="008B3BE8"/>
    <w:rsid w:val="008B4E1A"/>
    <w:rsid w:val="008B63FA"/>
    <w:rsid w:val="008C2262"/>
    <w:rsid w:val="008C2F75"/>
    <w:rsid w:val="008C4E09"/>
    <w:rsid w:val="008C4E78"/>
    <w:rsid w:val="008C5009"/>
    <w:rsid w:val="008C51D2"/>
    <w:rsid w:val="008C7D29"/>
    <w:rsid w:val="008D27CF"/>
    <w:rsid w:val="008D62E0"/>
    <w:rsid w:val="008D7CD3"/>
    <w:rsid w:val="008E00A5"/>
    <w:rsid w:val="008E04FD"/>
    <w:rsid w:val="008E13BB"/>
    <w:rsid w:val="008E1914"/>
    <w:rsid w:val="008E1AEF"/>
    <w:rsid w:val="008E2CC3"/>
    <w:rsid w:val="008E39C1"/>
    <w:rsid w:val="008E579A"/>
    <w:rsid w:val="008E57D4"/>
    <w:rsid w:val="008E594F"/>
    <w:rsid w:val="008E73DB"/>
    <w:rsid w:val="008E751A"/>
    <w:rsid w:val="008F0DA1"/>
    <w:rsid w:val="008F0F1A"/>
    <w:rsid w:val="008F30B9"/>
    <w:rsid w:val="008F5614"/>
    <w:rsid w:val="008F6832"/>
    <w:rsid w:val="00900A02"/>
    <w:rsid w:val="009033A5"/>
    <w:rsid w:val="00903903"/>
    <w:rsid w:val="0090462C"/>
    <w:rsid w:val="009053ED"/>
    <w:rsid w:val="00905957"/>
    <w:rsid w:val="0090642D"/>
    <w:rsid w:val="00910158"/>
    <w:rsid w:val="00910DB0"/>
    <w:rsid w:val="00911583"/>
    <w:rsid w:val="00912496"/>
    <w:rsid w:val="00913CDE"/>
    <w:rsid w:val="0091779D"/>
    <w:rsid w:val="00917EC9"/>
    <w:rsid w:val="00921103"/>
    <w:rsid w:val="00922892"/>
    <w:rsid w:val="00927D2D"/>
    <w:rsid w:val="00927D9C"/>
    <w:rsid w:val="00927E09"/>
    <w:rsid w:val="009310E5"/>
    <w:rsid w:val="00935835"/>
    <w:rsid w:val="00935C96"/>
    <w:rsid w:val="009372B4"/>
    <w:rsid w:val="009418F2"/>
    <w:rsid w:val="00941B78"/>
    <w:rsid w:val="00942C93"/>
    <w:rsid w:val="0094371B"/>
    <w:rsid w:val="00951908"/>
    <w:rsid w:val="00951F6A"/>
    <w:rsid w:val="00952113"/>
    <w:rsid w:val="00953796"/>
    <w:rsid w:val="009575A5"/>
    <w:rsid w:val="00960748"/>
    <w:rsid w:val="00962614"/>
    <w:rsid w:val="00962DF6"/>
    <w:rsid w:val="00963028"/>
    <w:rsid w:val="00965A8B"/>
    <w:rsid w:val="009718DA"/>
    <w:rsid w:val="00971D98"/>
    <w:rsid w:val="00972A13"/>
    <w:rsid w:val="009745BF"/>
    <w:rsid w:val="0098125A"/>
    <w:rsid w:val="009813B9"/>
    <w:rsid w:val="00981ADE"/>
    <w:rsid w:val="00981C73"/>
    <w:rsid w:val="009838F9"/>
    <w:rsid w:val="009857C4"/>
    <w:rsid w:val="00985B2F"/>
    <w:rsid w:val="0098707F"/>
    <w:rsid w:val="009874FB"/>
    <w:rsid w:val="00987F56"/>
    <w:rsid w:val="00991A9F"/>
    <w:rsid w:val="00991B12"/>
    <w:rsid w:val="009A0D97"/>
    <w:rsid w:val="009A15EC"/>
    <w:rsid w:val="009A3D94"/>
    <w:rsid w:val="009A4CC7"/>
    <w:rsid w:val="009A5398"/>
    <w:rsid w:val="009A6661"/>
    <w:rsid w:val="009A673A"/>
    <w:rsid w:val="009A6D77"/>
    <w:rsid w:val="009A6EAE"/>
    <w:rsid w:val="009A7447"/>
    <w:rsid w:val="009A768B"/>
    <w:rsid w:val="009A7EA2"/>
    <w:rsid w:val="009B02D8"/>
    <w:rsid w:val="009B3FF6"/>
    <w:rsid w:val="009B4F64"/>
    <w:rsid w:val="009B619B"/>
    <w:rsid w:val="009B7F95"/>
    <w:rsid w:val="009C047D"/>
    <w:rsid w:val="009C182D"/>
    <w:rsid w:val="009C2F14"/>
    <w:rsid w:val="009C33DE"/>
    <w:rsid w:val="009C47CE"/>
    <w:rsid w:val="009C7D83"/>
    <w:rsid w:val="009D0321"/>
    <w:rsid w:val="009D0BBB"/>
    <w:rsid w:val="009D1215"/>
    <w:rsid w:val="009D39A2"/>
    <w:rsid w:val="009D416D"/>
    <w:rsid w:val="009D526D"/>
    <w:rsid w:val="009D592C"/>
    <w:rsid w:val="009D5A86"/>
    <w:rsid w:val="009D6562"/>
    <w:rsid w:val="009E39EC"/>
    <w:rsid w:val="009E5296"/>
    <w:rsid w:val="009E5537"/>
    <w:rsid w:val="009E5557"/>
    <w:rsid w:val="009E5847"/>
    <w:rsid w:val="009E5A8F"/>
    <w:rsid w:val="009E711A"/>
    <w:rsid w:val="009E784D"/>
    <w:rsid w:val="009F172D"/>
    <w:rsid w:val="009F2C3B"/>
    <w:rsid w:val="009F3B55"/>
    <w:rsid w:val="009F705F"/>
    <w:rsid w:val="009F7942"/>
    <w:rsid w:val="00A0011C"/>
    <w:rsid w:val="00A00246"/>
    <w:rsid w:val="00A004B4"/>
    <w:rsid w:val="00A005BE"/>
    <w:rsid w:val="00A01AE0"/>
    <w:rsid w:val="00A04B71"/>
    <w:rsid w:val="00A05F78"/>
    <w:rsid w:val="00A0604D"/>
    <w:rsid w:val="00A06341"/>
    <w:rsid w:val="00A11B50"/>
    <w:rsid w:val="00A125E1"/>
    <w:rsid w:val="00A14D1F"/>
    <w:rsid w:val="00A166AD"/>
    <w:rsid w:val="00A1780E"/>
    <w:rsid w:val="00A224CF"/>
    <w:rsid w:val="00A229A4"/>
    <w:rsid w:val="00A317C2"/>
    <w:rsid w:val="00A33075"/>
    <w:rsid w:val="00A334BE"/>
    <w:rsid w:val="00A33881"/>
    <w:rsid w:val="00A3390B"/>
    <w:rsid w:val="00A357D4"/>
    <w:rsid w:val="00A35838"/>
    <w:rsid w:val="00A3665B"/>
    <w:rsid w:val="00A373DC"/>
    <w:rsid w:val="00A3799C"/>
    <w:rsid w:val="00A411D4"/>
    <w:rsid w:val="00A45D7F"/>
    <w:rsid w:val="00A46002"/>
    <w:rsid w:val="00A46CDA"/>
    <w:rsid w:val="00A47CF5"/>
    <w:rsid w:val="00A50A96"/>
    <w:rsid w:val="00A50B72"/>
    <w:rsid w:val="00A524F8"/>
    <w:rsid w:val="00A5292C"/>
    <w:rsid w:val="00A52B96"/>
    <w:rsid w:val="00A52C3C"/>
    <w:rsid w:val="00A532CC"/>
    <w:rsid w:val="00A539E1"/>
    <w:rsid w:val="00A55AC2"/>
    <w:rsid w:val="00A55E00"/>
    <w:rsid w:val="00A56C5B"/>
    <w:rsid w:val="00A573EB"/>
    <w:rsid w:val="00A60558"/>
    <w:rsid w:val="00A62FF9"/>
    <w:rsid w:val="00A63D49"/>
    <w:rsid w:val="00A6430D"/>
    <w:rsid w:val="00A66481"/>
    <w:rsid w:val="00A7046F"/>
    <w:rsid w:val="00A70FE5"/>
    <w:rsid w:val="00A7148B"/>
    <w:rsid w:val="00A76323"/>
    <w:rsid w:val="00A76DFA"/>
    <w:rsid w:val="00A77E51"/>
    <w:rsid w:val="00A80571"/>
    <w:rsid w:val="00A82FD9"/>
    <w:rsid w:val="00A83818"/>
    <w:rsid w:val="00A86E46"/>
    <w:rsid w:val="00A91830"/>
    <w:rsid w:val="00A975B1"/>
    <w:rsid w:val="00A97766"/>
    <w:rsid w:val="00AA1098"/>
    <w:rsid w:val="00AA1E6B"/>
    <w:rsid w:val="00AA41DD"/>
    <w:rsid w:val="00AA4F4B"/>
    <w:rsid w:val="00AA4F6D"/>
    <w:rsid w:val="00AA5621"/>
    <w:rsid w:val="00AA6E47"/>
    <w:rsid w:val="00AB03F5"/>
    <w:rsid w:val="00AB1595"/>
    <w:rsid w:val="00AB231A"/>
    <w:rsid w:val="00AB2670"/>
    <w:rsid w:val="00AB6444"/>
    <w:rsid w:val="00AC10C3"/>
    <w:rsid w:val="00AC213E"/>
    <w:rsid w:val="00AC4335"/>
    <w:rsid w:val="00AC47FF"/>
    <w:rsid w:val="00AC4B90"/>
    <w:rsid w:val="00AC6131"/>
    <w:rsid w:val="00AD1AAD"/>
    <w:rsid w:val="00AD1B05"/>
    <w:rsid w:val="00AD2217"/>
    <w:rsid w:val="00AD45E6"/>
    <w:rsid w:val="00AD5043"/>
    <w:rsid w:val="00AD5EE0"/>
    <w:rsid w:val="00AD73E4"/>
    <w:rsid w:val="00AD7E4B"/>
    <w:rsid w:val="00AE297B"/>
    <w:rsid w:val="00AE31D0"/>
    <w:rsid w:val="00AE3640"/>
    <w:rsid w:val="00AE3D82"/>
    <w:rsid w:val="00AE5EAF"/>
    <w:rsid w:val="00AF103C"/>
    <w:rsid w:val="00AF105E"/>
    <w:rsid w:val="00AF1738"/>
    <w:rsid w:val="00AF3A5C"/>
    <w:rsid w:val="00AF4FEE"/>
    <w:rsid w:val="00AF54C6"/>
    <w:rsid w:val="00AF56FF"/>
    <w:rsid w:val="00AF7038"/>
    <w:rsid w:val="00B01823"/>
    <w:rsid w:val="00B022AB"/>
    <w:rsid w:val="00B02E1A"/>
    <w:rsid w:val="00B032F4"/>
    <w:rsid w:val="00B049C1"/>
    <w:rsid w:val="00B06576"/>
    <w:rsid w:val="00B10C96"/>
    <w:rsid w:val="00B12773"/>
    <w:rsid w:val="00B1604C"/>
    <w:rsid w:val="00B16F06"/>
    <w:rsid w:val="00B2255D"/>
    <w:rsid w:val="00B22E72"/>
    <w:rsid w:val="00B26C18"/>
    <w:rsid w:val="00B26DDA"/>
    <w:rsid w:val="00B27B11"/>
    <w:rsid w:val="00B31482"/>
    <w:rsid w:val="00B3376C"/>
    <w:rsid w:val="00B3441E"/>
    <w:rsid w:val="00B36057"/>
    <w:rsid w:val="00B37E85"/>
    <w:rsid w:val="00B42131"/>
    <w:rsid w:val="00B42139"/>
    <w:rsid w:val="00B42DEA"/>
    <w:rsid w:val="00B43161"/>
    <w:rsid w:val="00B47054"/>
    <w:rsid w:val="00B5056F"/>
    <w:rsid w:val="00B50611"/>
    <w:rsid w:val="00B52828"/>
    <w:rsid w:val="00B54EF1"/>
    <w:rsid w:val="00B5732B"/>
    <w:rsid w:val="00B605B7"/>
    <w:rsid w:val="00B641D1"/>
    <w:rsid w:val="00B648A7"/>
    <w:rsid w:val="00B65D5F"/>
    <w:rsid w:val="00B664BD"/>
    <w:rsid w:val="00B67DEB"/>
    <w:rsid w:val="00B709CA"/>
    <w:rsid w:val="00B709E7"/>
    <w:rsid w:val="00B7387C"/>
    <w:rsid w:val="00B7535C"/>
    <w:rsid w:val="00B757C3"/>
    <w:rsid w:val="00B8061F"/>
    <w:rsid w:val="00B81A35"/>
    <w:rsid w:val="00B83C61"/>
    <w:rsid w:val="00B856FB"/>
    <w:rsid w:val="00B85AF7"/>
    <w:rsid w:val="00B86318"/>
    <w:rsid w:val="00B87425"/>
    <w:rsid w:val="00B92BCA"/>
    <w:rsid w:val="00BA2365"/>
    <w:rsid w:val="00BA34DB"/>
    <w:rsid w:val="00BA584B"/>
    <w:rsid w:val="00BA5A45"/>
    <w:rsid w:val="00BA5EBB"/>
    <w:rsid w:val="00BA6B09"/>
    <w:rsid w:val="00BB0436"/>
    <w:rsid w:val="00BB1007"/>
    <w:rsid w:val="00BB11CE"/>
    <w:rsid w:val="00BC4AF6"/>
    <w:rsid w:val="00BC5FD0"/>
    <w:rsid w:val="00BC616A"/>
    <w:rsid w:val="00BD0425"/>
    <w:rsid w:val="00BD0CC1"/>
    <w:rsid w:val="00BD318D"/>
    <w:rsid w:val="00BD50C6"/>
    <w:rsid w:val="00BE0FF9"/>
    <w:rsid w:val="00BE118B"/>
    <w:rsid w:val="00BE1522"/>
    <w:rsid w:val="00BE1FAD"/>
    <w:rsid w:val="00BE3CA2"/>
    <w:rsid w:val="00BE3E24"/>
    <w:rsid w:val="00BE44B1"/>
    <w:rsid w:val="00BE547F"/>
    <w:rsid w:val="00BE622B"/>
    <w:rsid w:val="00BE7F22"/>
    <w:rsid w:val="00BF0895"/>
    <w:rsid w:val="00BF11E2"/>
    <w:rsid w:val="00BF14F6"/>
    <w:rsid w:val="00BF2D42"/>
    <w:rsid w:val="00BF3642"/>
    <w:rsid w:val="00BF39FE"/>
    <w:rsid w:val="00BF49B6"/>
    <w:rsid w:val="00BF560B"/>
    <w:rsid w:val="00BF68C7"/>
    <w:rsid w:val="00BF6D98"/>
    <w:rsid w:val="00C0091D"/>
    <w:rsid w:val="00C00C9D"/>
    <w:rsid w:val="00C01EBF"/>
    <w:rsid w:val="00C06A1E"/>
    <w:rsid w:val="00C06C66"/>
    <w:rsid w:val="00C06EEC"/>
    <w:rsid w:val="00C0773D"/>
    <w:rsid w:val="00C0787B"/>
    <w:rsid w:val="00C114E5"/>
    <w:rsid w:val="00C11CD8"/>
    <w:rsid w:val="00C13F40"/>
    <w:rsid w:val="00C20EAB"/>
    <w:rsid w:val="00C23A25"/>
    <w:rsid w:val="00C30C43"/>
    <w:rsid w:val="00C3585D"/>
    <w:rsid w:val="00C37095"/>
    <w:rsid w:val="00C372E6"/>
    <w:rsid w:val="00C3745C"/>
    <w:rsid w:val="00C43566"/>
    <w:rsid w:val="00C45D63"/>
    <w:rsid w:val="00C46481"/>
    <w:rsid w:val="00C4665A"/>
    <w:rsid w:val="00C50963"/>
    <w:rsid w:val="00C50D69"/>
    <w:rsid w:val="00C5199E"/>
    <w:rsid w:val="00C52B86"/>
    <w:rsid w:val="00C5647F"/>
    <w:rsid w:val="00C57FD1"/>
    <w:rsid w:val="00C618E7"/>
    <w:rsid w:val="00C61BC7"/>
    <w:rsid w:val="00C67BA4"/>
    <w:rsid w:val="00C70CE5"/>
    <w:rsid w:val="00C7199D"/>
    <w:rsid w:val="00C72149"/>
    <w:rsid w:val="00C72462"/>
    <w:rsid w:val="00C7277D"/>
    <w:rsid w:val="00C73B23"/>
    <w:rsid w:val="00C73BE5"/>
    <w:rsid w:val="00C73C2D"/>
    <w:rsid w:val="00C759C6"/>
    <w:rsid w:val="00C76195"/>
    <w:rsid w:val="00C80298"/>
    <w:rsid w:val="00C80477"/>
    <w:rsid w:val="00C81760"/>
    <w:rsid w:val="00C81895"/>
    <w:rsid w:val="00C824A3"/>
    <w:rsid w:val="00C828BF"/>
    <w:rsid w:val="00C828FB"/>
    <w:rsid w:val="00C83C32"/>
    <w:rsid w:val="00C873CF"/>
    <w:rsid w:val="00C87AB4"/>
    <w:rsid w:val="00C91014"/>
    <w:rsid w:val="00C91428"/>
    <w:rsid w:val="00C91AA3"/>
    <w:rsid w:val="00C93CD1"/>
    <w:rsid w:val="00C9765B"/>
    <w:rsid w:val="00CA1B97"/>
    <w:rsid w:val="00CA2441"/>
    <w:rsid w:val="00CA7EC3"/>
    <w:rsid w:val="00CB07B0"/>
    <w:rsid w:val="00CB2844"/>
    <w:rsid w:val="00CB307B"/>
    <w:rsid w:val="00CB50D3"/>
    <w:rsid w:val="00CB7BA1"/>
    <w:rsid w:val="00CC0C72"/>
    <w:rsid w:val="00CC3D3A"/>
    <w:rsid w:val="00CC539A"/>
    <w:rsid w:val="00CC5A9F"/>
    <w:rsid w:val="00CC6770"/>
    <w:rsid w:val="00CC7A05"/>
    <w:rsid w:val="00CD10A1"/>
    <w:rsid w:val="00CD125F"/>
    <w:rsid w:val="00CD1914"/>
    <w:rsid w:val="00CD318E"/>
    <w:rsid w:val="00CD37EC"/>
    <w:rsid w:val="00CD5B68"/>
    <w:rsid w:val="00CD7F73"/>
    <w:rsid w:val="00CE1ADE"/>
    <w:rsid w:val="00CE21AD"/>
    <w:rsid w:val="00CE231D"/>
    <w:rsid w:val="00CE404C"/>
    <w:rsid w:val="00CE756E"/>
    <w:rsid w:val="00CF0F41"/>
    <w:rsid w:val="00CF15A7"/>
    <w:rsid w:val="00CF1A78"/>
    <w:rsid w:val="00CF22BC"/>
    <w:rsid w:val="00CF32BA"/>
    <w:rsid w:val="00CF3A31"/>
    <w:rsid w:val="00CF3EDA"/>
    <w:rsid w:val="00D00C91"/>
    <w:rsid w:val="00D0223B"/>
    <w:rsid w:val="00D05792"/>
    <w:rsid w:val="00D0604F"/>
    <w:rsid w:val="00D06870"/>
    <w:rsid w:val="00D0729C"/>
    <w:rsid w:val="00D0776E"/>
    <w:rsid w:val="00D10CDB"/>
    <w:rsid w:val="00D10FA3"/>
    <w:rsid w:val="00D1475B"/>
    <w:rsid w:val="00D15564"/>
    <w:rsid w:val="00D15A24"/>
    <w:rsid w:val="00D16E1F"/>
    <w:rsid w:val="00D200A3"/>
    <w:rsid w:val="00D208C6"/>
    <w:rsid w:val="00D21DF9"/>
    <w:rsid w:val="00D22FF3"/>
    <w:rsid w:val="00D2489A"/>
    <w:rsid w:val="00D264C8"/>
    <w:rsid w:val="00D26713"/>
    <w:rsid w:val="00D3065D"/>
    <w:rsid w:val="00D30848"/>
    <w:rsid w:val="00D30F0E"/>
    <w:rsid w:val="00D31606"/>
    <w:rsid w:val="00D31C40"/>
    <w:rsid w:val="00D32270"/>
    <w:rsid w:val="00D3230C"/>
    <w:rsid w:val="00D335B3"/>
    <w:rsid w:val="00D33C52"/>
    <w:rsid w:val="00D36734"/>
    <w:rsid w:val="00D37E17"/>
    <w:rsid w:val="00D37F26"/>
    <w:rsid w:val="00D4076D"/>
    <w:rsid w:val="00D42FE1"/>
    <w:rsid w:val="00D43724"/>
    <w:rsid w:val="00D453F8"/>
    <w:rsid w:val="00D512CE"/>
    <w:rsid w:val="00D51443"/>
    <w:rsid w:val="00D533FE"/>
    <w:rsid w:val="00D546CE"/>
    <w:rsid w:val="00D55D4B"/>
    <w:rsid w:val="00D56F7A"/>
    <w:rsid w:val="00D572CD"/>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4A3"/>
    <w:rsid w:val="00D9569B"/>
    <w:rsid w:val="00DA063A"/>
    <w:rsid w:val="00DA0EF7"/>
    <w:rsid w:val="00DA1B10"/>
    <w:rsid w:val="00DA2A78"/>
    <w:rsid w:val="00DA346C"/>
    <w:rsid w:val="00DA4AF1"/>
    <w:rsid w:val="00DA5262"/>
    <w:rsid w:val="00DA73B4"/>
    <w:rsid w:val="00DB068A"/>
    <w:rsid w:val="00DB1A65"/>
    <w:rsid w:val="00DB1A73"/>
    <w:rsid w:val="00DB4DD0"/>
    <w:rsid w:val="00DB63E5"/>
    <w:rsid w:val="00DB6E13"/>
    <w:rsid w:val="00DC3F05"/>
    <w:rsid w:val="00DC5790"/>
    <w:rsid w:val="00DC5935"/>
    <w:rsid w:val="00DC6179"/>
    <w:rsid w:val="00DC6263"/>
    <w:rsid w:val="00DC63A2"/>
    <w:rsid w:val="00DC69FE"/>
    <w:rsid w:val="00DD16B4"/>
    <w:rsid w:val="00DD21C2"/>
    <w:rsid w:val="00DD2818"/>
    <w:rsid w:val="00DD49A0"/>
    <w:rsid w:val="00DD50AE"/>
    <w:rsid w:val="00DD529B"/>
    <w:rsid w:val="00DD593F"/>
    <w:rsid w:val="00DD6F32"/>
    <w:rsid w:val="00DE0EC6"/>
    <w:rsid w:val="00DE138C"/>
    <w:rsid w:val="00DE1795"/>
    <w:rsid w:val="00DE2695"/>
    <w:rsid w:val="00DE2C5D"/>
    <w:rsid w:val="00DE391A"/>
    <w:rsid w:val="00DE3AEA"/>
    <w:rsid w:val="00DE664B"/>
    <w:rsid w:val="00DE684D"/>
    <w:rsid w:val="00DE6B8D"/>
    <w:rsid w:val="00DE7ABC"/>
    <w:rsid w:val="00DF2C4F"/>
    <w:rsid w:val="00DF6179"/>
    <w:rsid w:val="00E00739"/>
    <w:rsid w:val="00E00BEA"/>
    <w:rsid w:val="00E03313"/>
    <w:rsid w:val="00E03F1D"/>
    <w:rsid w:val="00E042B1"/>
    <w:rsid w:val="00E06F02"/>
    <w:rsid w:val="00E07A4C"/>
    <w:rsid w:val="00E07FB2"/>
    <w:rsid w:val="00E10DA3"/>
    <w:rsid w:val="00E12EBD"/>
    <w:rsid w:val="00E13782"/>
    <w:rsid w:val="00E14F69"/>
    <w:rsid w:val="00E158D9"/>
    <w:rsid w:val="00E17F11"/>
    <w:rsid w:val="00E21475"/>
    <w:rsid w:val="00E2385F"/>
    <w:rsid w:val="00E23E92"/>
    <w:rsid w:val="00E27D94"/>
    <w:rsid w:val="00E3085F"/>
    <w:rsid w:val="00E31447"/>
    <w:rsid w:val="00E31BE6"/>
    <w:rsid w:val="00E321D4"/>
    <w:rsid w:val="00E325AE"/>
    <w:rsid w:val="00E33756"/>
    <w:rsid w:val="00E33A4A"/>
    <w:rsid w:val="00E33F67"/>
    <w:rsid w:val="00E359FA"/>
    <w:rsid w:val="00E36F36"/>
    <w:rsid w:val="00E375E5"/>
    <w:rsid w:val="00E405FD"/>
    <w:rsid w:val="00E40A32"/>
    <w:rsid w:val="00E41704"/>
    <w:rsid w:val="00E4529D"/>
    <w:rsid w:val="00E46D1B"/>
    <w:rsid w:val="00E50312"/>
    <w:rsid w:val="00E51F4B"/>
    <w:rsid w:val="00E527C9"/>
    <w:rsid w:val="00E5356E"/>
    <w:rsid w:val="00E55CE8"/>
    <w:rsid w:val="00E61016"/>
    <w:rsid w:val="00E62AA4"/>
    <w:rsid w:val="00E6397B"/>
    <w:rsid w:val="00E648EC"/>
    <w:rsid w:val="00E67E9B"/>
    <w:rsid w:val="00E70285"/>
    <w:rsid w:val="00E717C9"/>
    <w:rsid w:val="00E73703"/>
    <w:rsid w:val="00E7385F"/>
    <w:rsid w:val="00E738B7"/>
    <w:rsid w:val="00E74F05"/>
    <w:rsid w:val="00E7570A"/>
    <w:rsid w:val="00E7650B"/>
    <w:rsid w:val="00E838B1"/>
    <w:rsid w:val="00E84900"/>
    <w:rsid w:val="00E859C3"/>
    <w:rsid w:val="00E86C76"/>
    <w:rsid w:val="00E87BB4"/>
    <w:rsid w:val="00E90C22"/>
    <w:rsid w:val="00E9186C"/>
    <w:rsid w:val="00E93EED"/>
    <w:rsid w:val="00E947B1"/>
    <w:rsid w:val="00E9565C"/>
    <w:rsid w:val="00E9570A"/>
    <w:rsid w:val="00E967A0"/>
    <w:rsid w:val="00E9744C"/>
    <w:rsid w:val="00E97D2A"/>
    <w:rsid w:val="00EA0630"/>
    <w:rsid w:val="00EA5134"/>
    <w:rsid w:val="00EA563C"/>
    <w:rsid w:val="00EA68D1"/>
    <w:rsid w:val="00EA7E5F"/>
    <w:rsid w:val="00EB0C02"/>
    <w:rsid w:val="00EB2F33"/>
    <w:rsid w:val="00EB5054"/>
    <w:rsid w:val="00EB56A8"/>
    <w:rsid w:val="00EB56EB"/>
    <w:rsid w:val="00EB7376"/>
    <w:rsid w:val="00EC134C"/>
    <w:rsid w:val="00EC26E7"/>
    <w:rsid w:val="00EC5ADE"/>
    <w:rsid w:val="00EC5F37"/>
    <w:rsid w:val="00EC6042"/>
    <w:rsid w:val="00EC6C6E"/>
    <w:rsid w:val="00EC7F7C"/>
    <w:rsid w:val="00ED020E"/>
    <w:rsid w:val="00ED44E0"/>
    <w:rsid w:val="00ED4B26"/>
    <w:rsid w:val="00ED4F90"/>
    <w:rsid w:val="00ED6CC2"/>
    <w:rsid w:val="00ED775F"/>
    <w:rsid w:val="00EE13CA"/>
    <w:rsid w:val="00EE21F2"/>
    <w:rsid w:val="00EE30F6"/>
    <w:rsid w:val="00EE3658"/>
    <w:rsid w:val="00EE7280"/>
    <w:rsid w:val="00EF0D64"/>
    <w:rsid w:val="00EF4FBC"/>
    <w:rsid w:val="00EF52C0"/>
    <w:rsid w:val="00F002AD"/>
    <w:rsid w:val="00F0139F"/>
    <w:rsid w:val="00F01B5C"/>
    <w:rsid w:val="00F05430"/>
    <w:rsid w:val="00F0555A"/>
    <w:rsid w:val="00F07676"/>
    <w:rsid w:val="00F1100D"/>
    <w:rsid w:val="00F11DC6"/>
    <w:rsid w:val="00F12169"/>
    <w:rsid w:val="00F125D3"/>
    <w:rsid w:val="00F12D5B"/>
    <w:rsid w:val="00F1399B"/>
    <w:rsid w:val="00F139C2"/>
    <w:rsid w:val="00F1441B"/>
    <w:rsid w:val="00F1731D"/>
    <w:rsid w:val="00F2103D"/>
    <w:rsid w:val="00F21282"/>
    <w:rsid w:val="00F2399A"/>
    <w:rsid w:val="00F26926"/>
    <w:rsid w:val="00F27976"/>
    <w:rsid w:val="00F30500"/>
    <w:rsid w:val="00F31653"/>
    <w:rsid w:val="00F31799"/>
    <w:rsid w:val="00F31964"/>
    <w:rsid w:val="00F346FE"/>
    <w:rsid w:val="00F3473B"/>
    <w:rsid w:val="00F36889"/>
    <w:rsid w:val="00F37E9D"/>
    <w:rsid w:val="00F422FE"/>
    <w:rsid w:val="00F453A5"/>
    <w:rsid w:val="00F455DF"/>
    <w:rsid w:val="00F45C93"/>
    <w:rsid w:val="00F466B1"/>
    <w:rsid w:val="00F4775D"/>
    <w:rsid w:val="00F47FF2"/>
    <w:rsid w:val="00F5156D"/>
    <w:rsid w:val="00F5357A"/>
    <w:rsid w:val="00F53A9B"/>
    <w:rsid w:val="00F553AE"/>
    <w:rsid w:val="00F56023"/>
    <w:rsid w:val="00F565AE"/>
    <w:rsid w:val="00F6196A"/>
    <w:rsid w:val="00F62A30"/>
    <w:rsid w:val="00F632C9"/>
    <w:rsid w:val="00F724F7"/>
    <w:rsid w:val="00F7306D"/>
    <w:rsid w:val="00F74B10"/>
    <w:rsid w:val="00F75516"/>
    <w:rsid w:val="00F7674C"/>
    <w:rsid w:val="00F815EB"/>
    <w:rsid w:val="00F81F58"/>
    <w:rsid w:val="00F831B9"/>
    <w:rsid w:val="00F86964"/>
    <w:rsid w:val="00F90180"/>
    <w:rsid w:val="00F91F3A"/>
    <w:rsid w:val="00F94646"/>
    <w:rsid w:val="00F9513E"/>
    <w:rsid w:val="00FA02B4"/>
    <w:rsid w:val="00FA03BC"/>
    <w:rsid w:val="00FA10DB"/>
    <w:rsid w:val="00FA292D"/>
    <w:rsid w:val="00FA3E80"/>
    <w:rsid w:val="00FA43A5"/>
    <w:rsid w:val="00FA44C4"/>
    <w:rsid w:val="00FB07E0"/>
    <w:rsid w:val="00FB3E4E"/>
    <w:rsid w:val="00FB4B0C"/>
    <w:rsid w:val="00FB4BD3"/>
    <w:rsid w:val="00FB584A"/>
    <w:rsid w:val="00FB67E5"/>
    <w:rsid w:val="00FB7EED"/>
    <w:rsid w:val="00FC3D1F"/>
    <w:rsid w:val="00FC3F6B"/>
    <w:rsid w:val="00FC52D4"/>
    <w:rsid w:val="00FC5682"/>
    <w:rsid w:val="00FC66E0"/>
    <w:rsid w:val="00FC6724"/>
    <w:rsid w:val="00FD0670"/>
    <w:rsid w:val="00FD0688"/>
    <w:rsid w:val="00FD1D60"/>
    <w:rsid w:val="00FD3AE8"/>
    <w:rsid w:val="00FD4737"/>
    <w:rsid w:val="00FD573F"/>
    <w:rsid w:val="00FD5DEC"/>
    <w:rsid w:val="00FE1439"/>
    <w:rsid w:val="00FE187B"/>
    <w:rsid w:val="00FE5FE2"/>
    <w:rsid w:val="00FE76AC"/>
    <w:rsid w:val="00FF4CFF"/>
    <w:rsid w:val="00FF6BAA"/>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57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193289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iconico.com/protractor/"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8BD3DE-236A-4374-91D5-838E485DF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4AAAF4CD.dotm</Template>
  <TotalTime>30</TotalTime>
  <Pages>74</Pages>
  <Words>15440</Words>
  <Characters>88014</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5</cp:revision>
  <cp:lastPrinted>2012-09-24T23:49:00Z</cp:lastPrinted>
  <dcterms:created xsi:type="dcterms:W3CDTF">2012-09-24T23:33:00Z</dcterms:created>
  <dcterms:modified xsi:type="dcterms:W3CDTF">2012-09-25T00:04:00Z</dcterms:modified>
</cp:coreProperties>
</file>